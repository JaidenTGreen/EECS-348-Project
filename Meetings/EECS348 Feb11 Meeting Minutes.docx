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617" w:rsidP="00A84617" w:rsidRDefault="00A84617" w14:paraId="68641122" w14:textId="14C30924">
      <w:pPr>
        <w:pStyle w:val="BackgroundPlaceholder"/>
        <w:rPr>
          <w:color w:val="FF0000"/>
        </w:rPr>
      </w:pPr>
    </w:p>
    <w:p w:rsidR="091F5924" w:rsidP="5AA22887" w:rsidRDefault="091F5924" w14:paraId="23BFEAE1" w14:textId="6C7952BF">
      <w:pPr>
        <w:rPr>
          <w:color w:val="FF0000"/>
        </w:rPr>
      </w:pP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Pr="00184799" w:rsidR="00A84617" w14:paraId="234F8DB2" w14:textId="77777777">
        <w:tc>
          <w:tcPr>
            <w:tcW w:w="10080" w:type="dxa"/>
            <w:gridSpan w:val="2"/>
          </w:tcPr>
          <w:p w:rsidRPr="00797F60" w:rsidR="00A84617" w:rsidRDefault="00365BE7" w14:paraId="61F23106" w14:textId="77777777">
            <w:pPr>
              <w:pStyle w:val="Title"/>
              <w:rPr>
                <w:color w:val="FF0000"/>
              </w:rPr>
            </w:pPr>
            <w:sdt>
              <w:sdtPr>
                <w:rPr>
                  <w:color w:val="FF0000"/>
                </w:rPr>
                <w:alias w:val="Enter title:"/>
                <w:tag w:val="Enter title:"/>
                <w:id w:val="-479621438"/>
                <w:placeholder>
                  <w:docPart w:val="EF793C1A11E84EEBB111CE5B74716840"/>
                </w:placeholder>
                <w:temporary/>
                <w:showingPlcHdr/>
                <w15:appearance w15:val="hidden"/>
              </w:sdtPr>
              <w:sdtEndPr/>
              <w:sdtContent>
                <w:r w:rsidRPr="5AA22887" w:rsidR="00A84617">
                  <w:rPr>
                    <w:color w:val="FF0000"/>
                  </w:rPr>
                  <w:t>meeting Minutes</w:t>
                </w:r>
              </w:sdtContent>
            </w:sdt>
          </w:p>
        </w:tc>
      </w:tr>
      <w:tr w:rsidRPr="00184799" w:rsidR="00A84617" w14:paraId="7A9BAFD0" w14:textId="77777777">
        <w:tc>
          <w:tcPr>
            <w:tcW w:w="10080" w:type="dxa"/>
            <w:gridSpan w:val="2"/>
            <w:tcBorders>
              <w:bottom w:val="single" w:color="00663D" w:themeColor="accent3" w:sz="24" w:space="0"/>
            </w:tcBorders>
          </w:tcPr>
          <w:p w:rsidRPr="00184799" w:rsidR="00A84617" w:rsidRDefault="001E43B8" w14:paraId="3DFBA953" w14:textId="4B285FCD">
            <w:pPr>
              <w:pStyle w:val="Subtitle"/>
              <w:rPr>
                <w:color w:val="FF0000"/>
              </w:rPr>
            </w:pPr>
            <w:r w:rsidRPr="5AA22887">
              <w:rPr>
                <w:color w:val="FF0000"/>
              </w:rPr>
              <w:t>Deliverable 1: Project plan</w:t>
            </w:r>
          </w:p>
        </w:tc>
      </w:tr>
      <w:tr w:rsidRPr="00184799" w:rsidR="00A84617" w14:paraId="239268AA" w14:textId="77777777">
        <w:trPr>
          <w:trHeight w:val="720"/>
        </w:trPr>
        <w:tc>
          <w:tcPr>
            <w:tcW w:w="3330" w:type="dxa"/>
            <w:tcBorders>
              <w:top w:val="single" w:color="00663D" w:themeColor="accent3" w:sz="24" w:space="0"/>
            </w:tcBorders>
            <w:noWrap/>
            <w:vAlign w:val="center"/>
          </w:tcPr>
          <w:p w:rsidRPr="00876655" w:rsidR="00A84617" w:rsidP="00876655" w:rsidRDefault="00365BE7" w14:paraId="41B4B686" w14:textId="77777777">
            <w:pPr>
              <w:rPr>
                <w:color w:val="FF0000"/>
              </w:rPr>
            </w:pPr>
            <w:sdt>
              <w:sdtPr>
                <w:rPr>
                  <w:color w:val="FF0000"/>
                </w:rPr>
                <w:id w:val="-1327819981"/>
                <w:placeholder>
                  <w:docPart w:val="6ACD8781223C437F8D330B33E8B94ED5"/>
                </w:placeholder>
                <w:temporary/>
                <w:showingPlcHdr/>
                <w15:appearance w15:val="hidden"/>
              </w:sdtPr>
              <w:sdtEndPr/>
              <w:sdtContent>
                <w:r w:rsidRPr="5AA22887" w:rsidR="00A84617">
                  <w:rPr>
                    <w:color w:val="FF0000"/>
                  </w:rPr>
                  <w:t>Date:</w:t>
                </w:r>
              </w:sdtContent>
            </w:sdt>
            <w:r w:rsidRPr="5AA22887" w:rsidR="00A84617">
              <w:rPr>
                <w:color w:val="FF0000"/>
              </w:rPr>
              <w:t xml:space="preserve"> </w:t>
            </w:r>
          </w:p>
        </w:tc>
        <w:tc>
          <w:tcPr>
            <w:tcW w:w="6750" w:type="dxa"/>
            <w:tcBorders>
              <w:top w:val="single" w:color="00663D" w:themeColor="accent3" w:sz="24" w:space="0"/>
            </w:tcBorders>
            <w:noWrap/>
            <w:vAlign w:val="center"/>
          </w:tcPr>
          <w:p w:rsidRPr="00C021A3" w:rsidR="00A84617" w:rsidP="00876655" w:rsidRDefault="00700887" w14:paraId="4CCB052D" w14:textId="145D803D">
            <w:pPr>
              <w:rPr>
                <w:color w:val="FF0000"/>
              </w:rPr>
            </w:pPr>
            <w:r w:rsidRPr="5AA22887">
              <w:rPr>
                <w:color w:val="FF0000"/>
              </w:rPr>
              <w:t>February 11</w:t>
            </w:r>
          </w:p>
        </w:tc>
      </w:tr>
      <w:tr w:rsidRPr="00184799" w:rsidR="00A84617" w14:paraId="45B0981E" w14:textId="77777777">
        <w:trPr>
          <w:trHeight w:val="720"/>
        </w:trPr>
        <w:tc>
          <w:tcPr>
            <w:tcW w:w="3330" w:type="dxa"/>
            <w:noWrap/>
            <w:vAlign w:val="center"/>
          </w:tcPr>
          <w:p w:rsidRPr="00876655" w:rsidR="00A84617" w:rsidP="00876655" w:rsidRDefault="00365BE7" w14:paraId="42C60904" w14:textId="77777777">
            <w:pPr>
              <w:rPr>
                <w:color w:val="FF0000"/>
              </w:rPr>
            </w:pPr>
            <w:sdt>
              <w:sdtPr>
                <w:rPr>
                  <w:color w:val="FF0000"/>
                </w:rPr>
                <w:id w:val="1162287983"/>
                <w:placeholder>
                  <w:docPart w:val="D30A05A37681488B8E44DB1C18A5F922"/>
                </w:placeholder>
                <w:temporary/>
                <w:showingPlcHdr/>
                <w15:appearance w15:val="hidden"/>
              </w:sdtPr>
              <w:sdtEndPr/>
              <w:sdtContent>
                <w:r w:rsidRPr="5AA22887" w:rsidR="00A84617">
                  <w:rPr>
                    <w:color w:val="FF0000"/>
                  </w:rPr>
                  <w:t xml:space="preserve">Time: </w:t>
                </w:r>
              </w:sdtContent>
            </w:sdt>
            <w:r w:rsidRPr="5AA22887" w:rsidR="00A84617">
              <w:rPr>
                <w:color w:val="FF0000"/>
              </w:rPr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:rsidRPr="00C021A3" w:rsidR="00A84617" w:rsidP="00876655" w:rsidRDefault="00700887" w14:paraId="4254AE54" w14:textId="0A41ED73">
            <w:pPr>
              <w:rPr>
                <w:color w:val="FF0000"/>
              </w:rPr>
            </w:pPr>
            <w:r w:rsidRPr="5AA22887">
              <w:rPr>
                <w:color w:val="FF0000"/>
              </w:rPr>
              <w:t>3</w:t>
            </w:r>
            <w:r w:rsidRPr="5AA22887" w:rsidR="008A48AB">
              <w:rPr>
                <w:color w:val="FF0000"/>
              </w:rPr>
              <w:t>:30-5:30</w:t>
            </w:r>
            <w:r w:rsidRPr="5AA22887" w:rsidR="00A84617">
              <w:rPr>
                <w:color w:val="FF0000"/>
              </w:rPr>
              <w:t xml:space="preserve"> </w:t>
            </w:r>
          </w:p>
        </w:tc>
      </w:tr>
      <w:tr w:rsidRPr="00184799" w:rsidR="00A84617" w14:paraId="22F50CDB" w14:textId="77777777">
        <w:trPr>
          <w:trHeight w:val="720"/>
        </w:trPr>
        <w:tc>
          <w:tcPr>
            <w:tcW w:w="3330" w:type="dxa"/>
            <w:tcBorders>
              <w:bottom w:val="single" w:color="00663D" w:themeColor="accent3" w:sz="24" w:space="0"/>
            </w:tcBorders>
            <w:noWrap/>
            <w:vAlign w:val="center"/>
          </w:tcPr>
          <w:p w:rsidRPr="00C021A3" w:rsidR="00A84617" w:rsidP="00876655" w:rsidRDefault="00365BE7" w14:paraId="22C89B4E" w14:textId="77777777">
            <w:pPr>
              <w:rPr>
                <w:color w:val="FF0000"/>
              </w:rPr>
            </w:pPr>
            <w:sdt>
              <w:sdtPr>
                <w:rPr>
                  <w:color w:val="FF0000"/>
                </w:rPr>
                <w:id w:val="1673603272"/>
                <w:placeholder>
                  <w:docPart w:val="F5CA0A8A34FB44C9BEA8FF877398C1D8"/>
                </w:placeholder>
                <w:temporary/>
                <w:showingPlcHdr/>
                <w15:appearance w15:val="hidden"/>
              </w:sdtPr>
              <w:sdtEndPr/>
              <w:sdtContent>
                <w:r w:rsidRPr="5AA22887" w:rsidR="00A84617">
                  <w:rPr>
                    <w:color w:val="FF0000"/>
                  </w:rPr>
                  <w:t>Meeting called to order by:</w:t>
                </w:r>
              </w:sdtContent>
            </w:sdt>
            <w:r w:rsidRPr="5AA22887" w:rsidR="00A84617">
              <w:rPr>
                <w:color w:val="FF0000"/>
              </w:rPr>
              <w:t xml:space="preserve"> </w:t>
            </w:r>
          </w:p>
        </w:tc>
        <w:tc>
          <w:tcPr>
            <w:tcW w:w="6750" w:type="dxa"/>
            <w:tcBorders>
              <w:bottom w:val="single" w:color="00663D" w:themeColor="accent3" w:sz="24" w:space="0"/>
            </w:tcBorders>
            <w:noWrap/>
            <w:vAlign w:val="center"/>
          </w:tcPr>
          <w:p w:rsidRPr="00C021A3" w:rsidR="00A84617" w:rsidP="00876655" w:rsidRDefault="008A48AB" w14:paraId="04FAC21A" w14:textId="3984BE70">
            <w:pPr>
              <w:rPr>
                <w:color w:val="FF0000"/>
              </w:rPr>
            </w:pPr>
            <w:r w:rsidRPr="5AA22887">
              <w:rPr>
                <w:color w:val="FF0000"/>
              </w:rPr>
              <w:t>Group</w:t>
            </w:r>
            <w:r w:rsidRPr="5AA22887" w:rsidR="00A84617">
              <w:rPr>
                <w:color w:val="FF0000"/>
              </w:rPr>
              <w:t xml:space="preserve"> </w:t>
            </w:r>
          </w:p>
        </w:tc>
      </w:tr>
    </w:tbl>
    <w:p w:rsidR="00A84617" w:rsidP="00A84617" w:rsidRDefault="00A84617" w14:paraId="2DFAE3E2" w14:textId="1D981FFA">
      <w:pPr>
        <w:rPr>
          <w:color w:val="FF0000"/>
        </w:rPr>
      </w:pPr>
    </w:p>
    <w:p w:rsidR="00C81101" w:rsidP="5AA22887" w:rsidRDefault="00C81101" w14:paraId="447CA8EC" w14:textId="110F6262">
      <w:pPr>
        <w:pStyle w:val="Heading1"/>
        <w:rPr>
          <w:color w:val="FF0000"/>
        </w:rPr>
      </w:pPr>
      <w:r>
        <w:rPr>
          <w:color w:val="FF0000"/>
        </w:rPr>
        <w:t xml:space="preserve">LAST </w:t>
      </w:r>
      <w:proofErr w:type="gramStart"/>
      <w:r>
        <w:rPr>
          <w:color w:val="FF0000"/>
        </w:rPr>
        <w:t>MEETING :</w:t>
      </w:r>
      <w:proofErr w:type="gramEnd"/>
    </w:p>
    <w:p w:rsidRPr="00C81101" w:rsidR="00C81101" w:rsidP="00C81101" w:rsidRDefault="00C81101" w14:paraId="0BAE4A72" w14:textId="02CAC3B0">
      <w:pPr>
        <w:rPr>
          <w:b/>
          <w:bCs/>
        </w:rPr>
      </w:pPr>
      <w:r>
        <w:tab/>
      </w:r>
      <w:r>
        <w:rPr>
          <w:b/>
          <w:bCs/>
        </w:rPr>
        <w:t>N/A</w:t>
      </w:r>
    </w:p>
    <w:p w:rsidR="00876655" w:rsidP="5AA22887" w:rsidRDefault="00394D1F" w14:paraId="6F145770" w14:textId="1BB40235">
      <w:pPr>
        <w:pStyle w:val="Heading1"/>
        <w:rPr>
          <w:color w:val="FF0000"/>
        </w:rPr>
      </w:pPr>
      <w:r w:rsidRPr="5AA22887">
        <w:rPr>
          <w:color w:val="FF0000"/>
        </w:rPr>
        <w:t xml:space="preserve">What Was </w:t>
      </w:r>
      <w:proofErr w:type="gramStart"/>
      <w:r w:rsidRPr="5AA22887">
        <w:rPr>
          <w:color w:val="FF0000"/>
        </w:rPr>
        <w:t>Done</w:t>
      </w:r>
      <w:r w:rsidRPr="5AA22887" w:rsidR="00FA635E">
        <w:rPr>
          <w:color w:val="FF0000"/>
        </w:rPr>
        <w:t xml:space="preserve"> </w:t>
      </w:r>
      <w:r w:rsidR="006F1BEE">
        <w:rPr>
          <w:color w:val="FF0000"/>
        </w:rPr>
        <w:t xml:space="preserve"> :</w:t>
      </w:r>
      <w:proofErr w:type="gramEnd"/>
    </w:p>
    <w:p w:rsidR="007F0CDB" w:rsidP="007F0CDB" w:rsidRDefault="007F0CDB" w14:paraId="5147164B" w14:textId="5AF96C13">
      <w:pPr>
        <w:rPr>
          <w:b/>
          <w:bCs/>
        </w:rPr>
      </w:pPr>
      <w:r>
        <w:tab/>
      </w:r>
      <w:r>
        <w:rPr>
          <w:b/>
          <w:bCs/>
        </w:rPr>
        <w:t>Introductions to our team</w:t>
      </w:r>
    </w:p>
    <w:p w:rsidR="00C20E84" w:rsidP="007F0CDB" w:rsidRDefault="00C20E84" w14:paraId="4B79536C" w14:textId="79AAD8E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Project Plan and Meeting Minutes documents created and distributed</w:t>
      </w:r>
    </w:p>
    <w:p w:rsidR="007F0CDB" w:rsidP="007F0CDB" w:rsidRDefault="007F0CDB" w14:paraId="6F5E4CB4" w14:textId="3F54F3EA">
      <w:pPr>
        <w:rPr>
          <w:b w:val="1"/>
          <w:bCs w:val="1"/>
        </w:rPr>
      </w:pPr>
      <w:r>
        <w:rPr>
          <w:b/>
          <w:bCs/>
        </w:rPr>
        <w:tab/>
      </w:r>
      <w:r w:rsidR="0048065C">
        <w:rPr>
          <w:b w:val="1"/>
          <w:bCs w:val="1"/>
        </w:rPr>
        <w:t>Decided to start at section 2 and onward in the Project Plan</w:t>
      </w:r>
      <w:r w:rsidR="00D764DC">
        <w:rPr>
          <w:b w:val="1"/>
          <w:bCs w:val="1"/>
        </w:rPr>
        <w:t xml:space="preserve"> with each member working </w:t>
      </w:r>
      <w:r w:rsidR="00D764DC">
        <w:rPr>
          <w:b w:val="1"/>
          <w:bCs w:val="1"/>
        </w:rPr>
        <w:t>on</w:t>
      </w:r>
      <w:r w:rsidR="00D764DC">
        <w:rPr>
          <w:b w:val="1"/>
          <w:bCs w:val="1"/>
        </w:rPr>
        <w:t xml:space="preserve"> </w:t>
      </w:r>
      <w:r w:rsidR="00C34329">
        <w:rPr>
          <w:b w:val="1"/>
          <w:bCs w:val="1"/>
        </w:rPr>
        <w:t>different sections</w:t>
      </w:r>
    </w:p>
    <w:p w:rsidR="00C273A7" w:rsidP="007F0CDB" w:rsidRDefault="00C273A7" w14:paraId="5E21A5F2" w14:textId="777F6857">
      <w:pPr>
        <w:rPr>
          <w:b/>
          <w:bCs/>
        </w:rPr>
      </w:pPr>
      <w:r>
        <w:rPr>
          <w:b/>
          <w:bCs/>
        </w:rPr>
        <w:tab/>
      </w:r>
      <w:r w:rsidR="008F7582">
        <w:rPr>
          <w:b/>
          <w:bCs/>
        </w:rPr>
        <w:t xml:space="preserve">Assigned color to </w:t>
      </w:r>
      <w:r w:rsidR="00CE2DA8">
        <w:rPr>
          <w:b/>
          <w:bCs/>
        </w:rPr>
        <w:t xml:space="preserve">each person's edits to </w:t>
      </w:r>
      <w:r w:rsidR="004730ED">
        <w:rPr>
          <w:b/>
          <w:bCs/>
        </w:rPr>
        <w:t>keep track of who wrote what to insure it can be considered by other members of the group</w:t>
      </w:r>
      <w:r w:rsidR="004221DD">
        <w:rPr>
          <w:b/>
          <w:bCs/>
        </w:rPr>
        <w:t xml:space="preserve">. </w:t>
      </w:r>
    </w:p>
    <w:p w:rsidR="00B400B9" w:rsidP="007F0CDB" w:rsidRDefault="00B400B9" w14:paraId="4BC4E426" w14:textId="3E7C9B4B">
      <w:r>
        <w:rPr>
          <w:b/>
          <w:bCs/>
        </w:rPr>
        <w:tab/>
      </w:r>
      <w:r>
        <w:t xml:space="preserve">Bobby – </w:t>
      </w:r>
      <w:proofErr w:type="gramStart"/>
      <w:r>
        <w:t>Blue-Gray</w:t>
      </w:r>
      <w:proofErr w:type="gramEnd"/>
    </w:p>
    <w:p w:rsidR="00B400B9" w:rsidP="007F0CDB" w:rsidRDefault="00B400B9" w14:paraId="379681A6" w14:textId="5A719D56">
      <w:r>
        <w:tab/>
      </w:r>
      <w:r>
        <w:t>Honey – Purple</w:t>
      </w:r>
    </w:p>
    <w:p w:rsidR="00B400B9" w:rsidP="007F0CDB" w:rsidRDefault="00B400B9" w14:paraId="620F3AF5" w14:textId="2E9670FB">
      <w:r>
        <w:tab/>
      </w:r>
      <w:r>
        <w:t>Nathan – Green</w:t>
      </w:r>
    </w:p>
    <w:p w:rsidR="00B400B9" w:rsidP="007F0CDB" w:rsidRDefault="00B400B9" w14:paraId="0B47D52F" w14:textId="1644F209">
      <w:r>
        <w:tab/>
      </w:r>
      <w:r w:rsidR="006C129F">
        <w:t>J</w:t>
      </w:r>
      <w:r w:rsidR="000C23AA">
        <w:t>eremiah – Red</w:t>
      </w:r>
    </w:p>
    <w:p w:rsidR="000C23AA" w:rsidP="007F0CDB" w:rsidRDefault="000C23AA" w14:paraId="473741F7" w14:textId="73EAC2BB">
      <w:r>
        <w:tab/>
      </w:r>
      <w:r>
        <w:t>Jaiden –</w:t>
      </w:r>
    </w:p>
    <w:p w:rsidRPr="00B400B9" w:rsidR="000C23AA" w:rsidP="007F0CDB" w:rsidRDefault="000C23AA" w14:paraId="368BC210" w14:textId="2208539C">
      <w:r>
        <w:tab/>
      </w:r>
      <w:r>
        <w:t>Emily -</w:t>
      </w:r>
    </w:p>
    <w:p w:rsidR="00C81101" w:rsidP="5AA22887" w:rsidRDefault="00867571" w14:paraId="03DC0B92" w14:textId="331ED69B">
      <w:pPr>
        <w:rPr>
          <w:b/>
          <w:bCs/>
        </w:rPr>
      </w:pPr>
      <w:r>
        <w:rPr>
          <w:b/>
          <w:bCs/>
        </w:rPr>
        <w:tab/>
      </w:r>
      <w:r w:rsidR="00274AD3">
        <w:rPr>
          <w:b/>
          <w:bCs/>
        </w:rPr>
        <w:t xml:space="preserve">Assigned general </w:t>
      </w:r>
      <w:proofErr w:type="gramStart"/>
      <w:r w:rsidR="00274AD3">
        <w:rPr>
          <w:b/>
          <w:bCs/>
        </w:rPr>
        <w:t>rolls</w:t>
      </w:r>
      <w:proofErr w:type="gramEnd"/>
      <w:r w:rsidR="00274AD3">
        <w:rPr>
          <w:b/>
          <w:bCs/>
        </w:rPr>
        <w:t xml:space="preserve"> to team members</w:t>
      </w:r>
    </w:p>
    <w:p w:rsidRPr="0005717E" w:rsidR="00C81101" w:rsidP="5AA22887" w:rsidRDefault="006F1BEE" w14:paraId="494FA357" w14:textId="5C93B098">
      <w:pPr>
        <w:rPr>
          <w:b/>
          <w:bCs/>
        </w:rPr>
      </w:pPr>
      <w:r>
        <w:rPr>
          <w:b/>
          <w:bCs/>
        </w:rPr>
        <w:tab/>
      </w:r>
      <w:r w:rsidR="003921BC">
        <w:rPr>
          <w:b/>
          <w:bCs/>
        </w:rPr>
        <w:t xml:space="preserve">Project Monitoring Document created </w:t>
      </w:r>
      <w:proofErr w:type="gramStart"/>
      <w:r w:rsidR="003921BC">
        <w:rPr>
          <w:b/>
          <w:bCs/>
        </w:rPr>
        <w:t>in order to</w:t>
      </w:r>
      <w:proofErr w:type="gramEnd"/>
      <w:r w:rsidR="003921BC">
        <w:rPr>
          <w:b/>
          <w:bCs/>
        </w:rPr>
        <w:t xml:space="preserve"> keep track of requirements</w:t>
      </w:r>
      <w:r w:rsidR="00773A05">
        <w:rPr>
          <w:b/>
          <w:bCs/>
        </w:rPr>
        <w:t xml:space="preserve"> and ri</w:t>
      </w:r>
      <w:r w:rsidR="00C348AF">
        <w:rPr>
          <w:b/>
          <w:bCs/>
        </w:rPr>
        <w:t>sks</w:t>
      </w:r>
      <w:r w:rsidR="003A7E00">
        <w:rPr>
          <w:b/>
          <w:bCs/>
        </w:rPr>
        <w:t xml:space="preserve"> as well as other important relevant information</w:t>
      </w:r>
    </w:p>
    <w:p w:rsidR="76149DA3" w:rsidP="76149DA3" w:rsidRDefault="76149DA3" w14:paraId="19BC6E3F" w14:textId="337DE7AB">
      <w:pPr>
        <w:keepLines/>
        <w:widowControl w:val="0"/>
        <w:spacing w:after="120" w:line="240" w:lineRule="atLeast"/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</w:pPr>
      <w:r w:rsidRPr="76149DA3"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  <w:t>Jaiden - GitHub Management</w:t>
      </w:r>
    </w:p>
    <w:p w:rsidR="76149DA3" w:rsidP="76149DA3" w:rsidRDefault="76149DA3" w14:paraId="5012D56E" w14:textId="4B666D07">
      <w:pPr>
        <w:pStyle w:val="BodyText"/>
        <w:keepLines/>
        <w:widowControl w:val="0"/>
        <w:spacing w:line="240" w:lineRule="atLeast"/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</w:pPr>
      <w:r w:rsidRPr="76149DA3"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  <w:t>Bobby - Management</w:t>
      </w:r>
    </w:p>
    <w:p w:rsidR="76149DA3" w:rsidP="76149DA3" w:rsidRDefault="76149DA3" w14:paraId="65BF5509" w14:textId="2FF33576">
      <w:pPr>
        <w:pStyle w:val="BodyText"/>
        <w:keepLines/>
        <w:widowControl w:val="0"/>
        <w:spacing w:line="240" w:lineRule="atLeast"/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</w:pPr>
      <w:r w:rsidRPr="76149DA3"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  <w:t>Emily – Quality Control</w:t>
      </w:r>
    </w:p>
    <w:p w:rsidR="76149DA3" w:rsidP="76149DA3" w:rsidRDefault="76149DA3" w14:paraId="6F079690" w14:textId="20507877">
      <w:pPr>
        <w:pStyle w:val="BodyText"/>
        <w:keepLines/>
        <w:widowControl w:val="0"/>
        <w:spacing w:line="240" w:lineRule="atLeast"/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</w:pPr>
      <w:r w:rsidRPr="76149DA3"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  <w:t xml:space="preserve">Nathan – Debugger </w:t>
      </w:r>
    </w:p>
    <w:p w:rsidR="76149DA3" w:rsidP="76149DA3" w:rsidRDefault="76149DA3" w14:paraId="6810D8E7" w14:textId="76DC22E4">
      <w:pPr>
        <w:pStyle w:val="BodyText"/>
        <w:keepLines/>
        <w:widowControl w:val="0"/>
        <w:spacing w:line="240" w:lineRule="atLeast"/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</w:pPr>
      <w:r w:rsidRPr="76149DA3"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  <w:t>Honey - Organization</w:t>
      </w:r>
    </w:p>
    <w:p w:rsidR="76149DA3" w:rsidP="76149DA3" w:rsidRDefault="76149DA3" w14:paraId="303BC3F2" w14:textId="3A3B65E2">
      <w:pPr>
        <w:pStyle w:val="BodyText"/>
        <w:keepLines/>
        <w:widowControl w:val="0"/>
        <w:spacing w:line="240" w:lineRule="atLeast"/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</w:pPr>
      <w:r w:rsidRPr="76149DA3">
        <w:rPr>
          <w:rFonts w:ascii="Times New Roman" w:hAnsi="Times New Roman" w:eastAsia="Times New Roman" w:cs="Times New Roman"/>
          <w:color w:val="323E4F" w:themeColor="text2" w:themeShade="BF"/>
          <w:sz w:val="20"/>
          <w:szCs w:val="20"/>
        </w:rPr>
        <w:t>Jeremiah- note taker / doc over viewer</w:t>
      </w:r>
    </w:p>
    <w:p w:rsidR="76149DA3" w:rsidP="76149DA3" w:rsidRDefault="76149DA3" w14:paraId="444B4515" w14:textId="17FBA952">
      <w:pPr>
        <w:rPr>
          <w:b/>
          <w:bCs/>
        </w:rPr>
      </w:pPr>
    </w:p>
    <w:p w:rsidR="0005717E" w:rsidP="0005717E" w:rsidRDefault="00772E3C" w14:paraId="4E328B6D" w14:textId="0ED419BF">
      <w:pPr>
        <w:pStyle w:val="Heading1"/>
        <w:tabs>
          <w:tab w:val="left" w:pos="792"/>
          <w:tab w:val="left" w:pos="3612"/>
        </w:tabs>
        <w:rPr>
          <w:color w:val="FF0000"/>
        </w:rPr>
      </w:pPr>
      <w:r w:rsidRPr="5AA22887">
        <w:rPr>
          <w:color w:val="FF0000"/>
        </w:rPr>
        <w:t xml:space="preserve"> </w:t>
      </w:r>
      <w:r w:rsidR="0005717E">
        <w:rPr>
          <w:color w:val="FF0000"/>
        </w:rPr>
        <w:t>Need Resolved:</w:t>
      </w:r>
    </w:p>
    <w:p w:rsidR="007748FC" w:rsidP="007748FC" w:rsidRDefault="007748FC" w14:paraId="446398BE" w14:textId="303E3BFA">
      <w:pPr>
        <w:rPr>
          <w:b/>
          <w:bCs/>
        </w:rPr>
      </w:pPr>
      <w:r>
        <w:tab/>
      </w:r>
      <w:r w:rsidR="00F94B02">
        <w:rPr>
          <w:b/>
          <w:bCs/>
        </w:rPr>
        <w:t>Confirm Emily</w:t>
      </w:r>
      <w:r w:rsidR="00E077B4">
        <w:rPr>
          <w:b/>
          <w:bCs/>
        </w:rPr>
        <w:t>’s</w:t>
      </w:r>
      <w:r w:rsidR="00F94B02">
        <w:rPr>
          <w:b/>
          <w:bCs/>
        </w:rPr>
        <w:t xml:space="preserve"> </w:t>
      </w:r>
      <w:r w:rsidR="00201C96">
        <w:rPr>
          <w:b/>
          <w:bCs/>
        </w:rPr>
        <w:t>role</w:t>
      </w:r>
      <w:r w:rsidR="00E077B4">
        <w:rPr>
          <w:b/>
          <w:bCs/>
        </w:rPr>
        <w:t xml:space="preserve"> is acceptable</w:t>
      </w:r>
    </w:p>
    <w:p w:rsidR="00466C91" w:rsidP="007748FC" w:rsidRDefault="00466C91" w14:paraId="4605BCAE" w14:textId="63B3FDF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Discuss configu</w:t>
      </w:r>
      <w:r w:rsidR="00E579E2">
        <w:rPr>
          <w:b/>
          <w:bCs/>
        </w:rPr>
        <w:t>ration management</w:t>
      </w:r>
      <w:r w:rsidR="00787AE4">
        <w:rPr>
          <w:b/>
          <w:bCs/>
        </w:rPr>
        <w:t xml:space="preserve"> (Section 4.3)</w:t>
      </w:r>
    </w:p>
    <w:p w:rsidR="000C23AA" w:rsidP="007748FC" w:rsidRDefault="000C23AA" w14:paraId="1E65E1ED" w14:textId="2334EE9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Assign Emily/ Jaiden colors</w:t>
      </w:r>
    </w:p>
    <w:p w:rsidRPr="006D5EB9" w:rsidR="00876655" w:rsidP="006D5EB9" w:rsidRDefault="00D41209" w14:paraId="73C3A632" w14:textId="0B83F9A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Finalize UPEDU roles (Section 3.3)</w:t>
      </w:r>
      <w:r w:rsidR="0005717E">
        <w:rPr>
          <w:color w:val="FF0000"/>
        </w:rPr>
        <w:tab/>
      </w:r>
    </w:p>
    <w:sectPr w:rsidRPr="006D5EB9" w:rsidR="00876655" w:rsidSect="00C80A2B">
      <w:pgSz w:w="12240" w:h="15840" w:orient="portrait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5BE7" w:rsidRDefault="00365BE7" w14:paraId="1ABEFEC9" w14:textId="77777777">
      <w:r>
        <w:separator/>
      </w:r>
    </w:p>
  </w:endnote>
  <w:endnote w:type="continuationSeparator" w:id="0">
    <w:p w:rsidR="00365BE7" w:rsidRDefault="00365BE7" w14:paraId="5ADF349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5BE7" w:rsidRDefault="00365BE7" w14:paraId="07B182B3" w14:textId="77777777">
      <w:r>
        <w:separator/>
      </w:r>
    </w:p>
  </w:footnote>
  <w:footnote w:type="continuationSeparator" w:id="0">
    <w:p w:rsidR="00365BE7" w:rsidRDefault="00365BE7" w14:paraId="698B3F9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hint="default" w:ascii="Palatino Linotype" w:hAnsi="Palatino Linotype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B8"/>
    <w:rsid w:val="00001178"/>
    <w:rsid w:val="00010FA0"/>
    <w:rsid w:val="00022357"/>
    <w:rsid w:val="00024068"/>
    <w:rsid w:val="00025E6C"/>
    <w:rsid w:val="00056A41"/>
    <w:rsid w:val="0005717E"/>
    <w:rsid w:val="00072585"/>
    <w:rsid w:val="0007293E"/>
    <w:rsid w:val="00081D4D"/>
    <w:rsid w:val="00090F53"/>
    <w:rsid w:val="000A0DB9"/>
    <w:rsid w:val="000C23AA"/>
    <w:rsid w:val="000D1B4D"/>
    <w:rsid w:val="000D1B9D"/>
    <w:rsid w:val="000D7841"/>
    <w:rsid w:val="000E6CCE"/>
    <w:rsid w:val="000F21A5"/>
    <w:rsid w:val="0010502F"/>
    <w:rsid w:val="00107ED0"/>
    <w:rsid w:val="00151E11"/>
    <w:rsid w:val="00184799"/>
    <w:rsid w:val="0018646C"/>
    <w:rsid w:val="0019575F"/>
    <w:rsid w:val="00196BE1"/>
    <w:rsid w:val="001A53AD"/>
    <w:rsid w:val="001E43B8"/>
    <w:rsid w:val="001F613B"/>
    <w:rsid w:val="00201C96"/>
    <w:rsid w:val="00253712"/>
    <w:rsid w:val="002677A5"/>
    <w:rsid w:val="00274AD3"/>
    <w:rsid w:val="0029622E"/>
    <w:rsid w:val="00297956"/>
    <w:rsid w:val="002A0173"/>
    <w:rsid w:val="002A2B44"/>
    <w:rsid w:val="002A3FCB"/>
    <w:rsid w:val="002C235F"/>
    <w:rsid w:val="002D3701"/>
    <w:rsid w:val="00331F24"/>
    <w:rsid w:val="003436FB"/>
    <w:rsid w:val="0035788C"/>
    <w:rsid w:val="00365BE7"/>
    <w:rsid w:val="003871FA"/>
    <w:rsid w:val="003921BC"/>
    <w:rsid w:val="00394D1F"/>
    <w:rsid w:val="003A7E00"/>
    <w:rsid w:val="003A7F7B"/>
    <w:rsid w:val="003B548B"/>
    <w:rsid w:val="003B5FCE"/>
    <w:rsid w:val="003C75A6"/>
    <w:rsid w:val="003E0698"/>
    <w:rsid w:val="00401D8F"/>
    <w:rsid w:val="00402E7E"/>
    <w:rsid w:val="00416222"/>
    <w:rsid w:val="004221DD"/>
    <w:rsid w:val="00424F9F"/>
    <w:rsid w:val="00435446"/>
    <w:rsid w:val="00466C22"/>
    <w:rsid w:val="00466C91"/>
    <w:rsid w:val="00470A23"/>
    <w:rsid w:val="004730ED"/>
    <w:rsid w:val="00476525"/>
    <w:rsid w:val="0048065C"/>
    <w:rsid w:val="00487EAE"/>
    <w:rsid w:val="004A6EEB"/>
    <w:rsid w:val="004D5988"/>
    <w:rsid w:val="004F4532"/>
    <w:rsid w:val="00506542"/>
    <w:rsid w:val="00512149"/>
    <w:rsid w:val="00534073"/>
    <w:rsid w:val="00534A19"/>
    <w:rsid w:val="005762C0"/>
    <w:rsid w:val="0058206D"/>
    <w:rsid w:val="00591AB5"/>
    <w:rsid w:val="005D2056"/>
    <w:rsid w:val="00603D1F"/>
    <w:rsid w:val="006150B0"/>
    <w:rsid w:val="00624148"/>
    <w:rsid w:val="006352AF"/>
    <w:rsid w:val="00635577"/>
    <w:rsid w:val="00655F6F"/>
    <w:rsid w:val="00681D9F"/>
    <w:rsid w:val="00684306"/>
    <w:rsid w:val="006C129F"/>
    <w:rsid w:val="006C2758"/>
    <w:rsid w:val="006D5EB9"/>
    <w:rsid w:val="006F1BEE"/>
    <w:rsid w:val="00700887"/>
    <w:rsid w:val="00703F95"/>
    <w:rsid w:val="007173EB"/>
    <w:rsid w:val="00734127"/>
    <w:rsid w:val="007638A6"/>
    <w:rsid w:val="00772E3C"/>
    <w:rsid w:val="00773A05"/>
    <w:rsid w:val="00774146"/>
    <w:rsid w:val="007748FC"/>
    <w:rsid w:val="0078288E"/>
    <w:rsid w:val="00786D8E"/>
    <w:rsid w:val="00787AE4"/>
    <w:rsid w:val="00797F60"/>
    <w:rsid w:val="007A2B15"/>
    <w:rsid w:val="007B3F2B"/>
    <w:rsid w:val="007B507E"/>
    <w:rsid w:val="007F0CDB"/>
    <w:rsid w:val="00816FAA"/>
    <w:rsid w:val="008361F1"/>
    <w:rsid w:val="0083758C"/>
    <w:rsid w:val="00867571"/>
    <w:rsid w:val="0087444D"/>
    <w:rsid w:val="008746A9"/>
    <w:rsid w:val="00876655"/>
    <w:rsid w:val="008824AE"/>
    <w:rsid w:val="00883FFD"/>
    <w:rsid w:val="0089465A"/>
    <w:rsid w:val="00895650"/>
    <w:rsid w:val="008A32E6"/>
    <w:rsid w:val="008A48AB"/>
    <w:rsid w:val="008E1349"/>
    <w:rsid w:val="008E5278"/>
    <w:rsid w:val="008F7582"/>
    <w:rsid w:val="00907EA5"/>
    <w:rsid w:val="00946AA5"/>
    <w:rsid w:val="00950A36"/>
    <w:rsid w:val="009579FE"/>
    <w:rsid w:val="00967B20"/>
    <w:rsid w:val="009710DF"/>
    <w:rsid w:val="009B11C5"/>
    <w:rsid w:val="009B2F84"/>
    <w:rsid w:val="009B6592"/>
    <w:rsid w:val="009D2395"/>
    <w:rsid w:val="00A0530E"/>
    <w:rsid w:val="00A12843"/>
    <w:rsid w:val="00A22818"/>
    <w:rsid w:val="00A84617"/>
    <w:rsid w:val="00AB3E35"/>
    <w:rsid w:val="00AB4ADB"/>
    <w:rsid w:val="00AC7B84"/>
    <w:rsid w:val="00B04252"/>
    <w:rsid w:val="00B400B9"/>
    <w:rsid w:val="00B51AD7"/>
    <w:rsid w:val="00B53D4C"/>
    <w:rsid w:val="00B63901"/>
    <w:rsid w:val="00B7207F"/>
    <w:rsid w:val="00BC7798"/>
    <w:rsid w:val="00BD2974"/>
    <w:rsid w:val="00C00F6C"/>
    <w:rsid w:val="00C021A3"/>
    <w:rsid w:val="00C04B20"/>
    <w:rsid w:val="00C07ECC"/>
    <w:rsid w:val="00C139A1"/>
    <w:rsid w:val="00C145EB"/>
    <w:rsid w:val="00C1489F"/>
    <w:rsid w:val="00C20CF9"/>
    <w:rsid w:val="00C20E84"/>
    <w:rsid w:val="00C21AA4"/>
    <w:rsid w:val="00C23957"/>
    <w:rsid w:val="00C273A7"/>
    <w:rsid w:val="00C34329"/>
    <w:rsid w:val="00C348AF"/>
    <w:rsid w:val="00C41E6E"/>
    <w:rsid w:val="00C466F0"/>
    <w:rsid w:val="00C5005B"/>
    <w:rsid w:val="00C54681"/>
    <w:rsid w:val="00C7447B"/>
    <w:rsid w:val="00C80A2B"/>
    <w:rsid w:val="00C81101"/>
    <w:rsid w:val="00C81D1B"/>
    <w:rsid w:val="00C82590"/>
    <w:rsid w:val="00C9008F"/>
    <w:rsid w:val="00CA4D76"/>
    <w:rsid w:val="00CD0DC6"/>
    <w:rsid w:val="00CE2DA8"/>
    <w:rsid w:val="00CE41FE"/>
    <w:rsid w:val="00CE550E"/>
    <w:rsid w:val="00CF4C02"/>
    <w:rsid w:val="00D02022"/>
    <w:rsid w:val="00D350A6"/>
    <w:rsid w:val="00D41209"/>
    <w:rsid w:val="00D41A76"/>
    <w:rsid w:val="00D50889"/>
    <w:rsid w:val="00D764DC"/>
    <w:rsid w:val="00D97972"/>
    <w:rsid w:val="00DA2AF4"/>
    <w:rsid w:val="00DC6A42"/>
    <w:rsid w:val="00DE7DDC"/>
    <w:rsid w:val="00DF4CF8"/>
    <w:rsid w:val="00E077B4"/>
    <w:rsid w:val="00E236E4"/>
    <w:rsid w:val="00E33EF8"/>
    <w:rsid w:val="00E41B93"/>
    <w:rsid w:val="00E579E2"/>
    <w:rsid w:val="00E60A93"/>
    <w:rsid w:val="00EA25EA"/>
    <w:rsid w:val="00EA5A86"/>
    <w:rsid w:val="00EB1017"/>
    <w:rsid w:val="00F1200F"/>
    <w:rsid w:val="00F5272B"/>
    <w:rsid w:val="00F80633"/>
    <w:rsid w:val="00F9136A"/>
    <w:rsid w:val="00F925B9"/>
    <w:rsid w:val="00F94B02"/>
    <w:rsid w:val="00F959E8"/>
    <w:rsid w:val="00FA0E43"/>
    <w:rsid w:val="00FA455E"/>
    <w:rsid w:val="00FA635E"/>
    <w:rsid w:val="00FB143A"/>
    <w:rsid w:val="00FB4D04"/>
    <w:rsid w:val="00FB6347"/>
    <w:rsid w:val="00FC73BE"/>
    <w:rsid w:val="00FE576D"/>
    <w:rsid w:val="091F5924"/>
    <w:rsid w:val="2D4511C9"/>
    <w:rsid w:val="4ED914BC"/>
    <w:rsid w:val="5AA22887"/>
    <w:rsid w:val="68BEDF29"/>
    <w:rsid w:val="76149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34D361"/>
  <w15:chartTrackingRefBased/>
  <w15:docId w15:val="{244B6E94-2BFF-4B2D-9CAE-4139EBE2F9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cs="Times New Roman (Headings CS)" w:asciiTheme="majorHAnsi" w:hAnsiTheme="majorHAnsi" w:eastAsiaTheme="majorEastAsia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hAnsiTheme="majorHAnsi" w:eastAsiaTheme="majorEastAsia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BackgroundPlaceholder" w:customStyle="1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cs="Times New Roman (Headings CS)" w:asciiTheme="majorHAnsi" w:hAnsiTheme="majorHAnsi" w:eastAsiaTheme="majorEastAsia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cs="Times New Roman (Headings CS)" w:asciiTheme="majorHAnsi" w:hAnsiTheme="majorHAnsi" w:eastAsiaTheme="majorEastAsia"/>
      <w:caps/>
      <w:color w:val="000000" w:themeColor="text1"/>
      <w:spacing w:val="40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0A93"/>
    <w:rPr>
      <w:rFonts w:asciiTheme="majorHAnsi" w:hAnsiTheme="majorHAnsi" w:eastAsiaTheme="majorEastAsia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color="302119" w:themeColor="accent1" w:themeShade="80" w:sz="2" w:space="10" w:shadow="1"/>
        <w:left w:val="single" w:color="302119" w:themeColor="accent1" w:themeShade="80" w:sz="2" w:space="10" w:shadow="1"/>
        <w:bottom w:val="single" w:color="302119" w:themeColor="accent1" w:themeShade="80" w:sz="2" w:space="10" w:shadow="1"/>
        <w:right w:val="single" w:color="302119" w:themeColor="accent1" w:themeShade="80" w:sz="2" w:space="1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604333" w:themeColor="accent1" w:sz="4" w:space="0"/>
        <w:bottom w:val="single" w:color="604333" w:themeColor="accent1" w:sz="4" w:space="0"/>
        <w:right w:val="single" w:color="604333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281E" w:themeColor="accent1" w:themeShade="99" w:sz="4" w:space="0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BFB6AB" w:themeColor="accent2" w:sz="4" w:space="0"/>
        <w:bottom w:val="single" w:color="BFB6AB" w:themeColor="accent2" w:sz="4" w:space="0"/>
        <w:right w:val="single" w:color="BFB6AB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B6D5E" w:themeColor="accent2" w:themeShade="99" w:sz="4" w:space="0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86A695" w:themeColor="accent4" w:sz="24" w:space="0"/>
        <w:left w:val="single" w:color="00663D" w:themeColor="accent3" w:sz="4" w:space="0"/>
        <w:bottom w:val="single" w:color="00663D" w:themeColor="accent3" w:sz="4" w:space="0"/>
        <w:right w:val="single" w:color="00663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6A69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3D24" w:themeColor="accent3" w:themeShade="99" w:sz="4" w:space="0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00663D" w:themeColor="accent3" w:sz="24" w:space="0"/>
        <w:left w:val="single" w:color="86A695" w:themeColor="accent4" w:sz="4" w:space="0"/>
        <w:bottom w:val="single" w:color="86A695" w:themeColor="accent4" w:sz="4" w:space="0"/>
        <w:right w:val="single" w:color="86A69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663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6759" w:themeColor="accent4" w:themeShade="99" w:sz="4" w:space="0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3D2B2D" w:themeColor="accent6" w:sz="24" w:space="0"/>
        <w:left w:val="single" w:color="7A6369" w:themeColor="accent5" w:sz="4" w:space="0"/>
        <w:bottom w:val="single" w:color="7A6369" w:themeColor="accent5" w:sz="4" w:space="0"/>
        <w:right w:val="single" w:color="7A6369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D2B2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93B3E" w:themeColor="accent5" w:themeShade="99" w:sz="4" w:space="0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7A6369" w:themeColor="accent5" w:sz="24" w:space="0"/>
        <w:left w:val="single" w:color="3D2B2D" w:themeColor="accent6" w:sz="4" w:space="0"/>
        <w:bottom w:val="single" w:color="3D2B2D" w:themeColor="accent6" w:sz="4" w:space="0"/>
        <w:right w:val="single" w:color="3D2B2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A636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4191B" w:themeColor="accent6" w:themeShade="99" w:sz="4" w:space="0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color="44546A" w:themeColor="text2" w:sz="4" w:space="1"/>
      </w:pBdr>
      <w:contextualSpacing/>
      <w:jc w:val="right"/>
    </w:pPr>
  </w:style>
  <w:style w:type="character" w:styleId="DateChar" w:customStyle="1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Space="180" w:wrap="auto" w:hAnchor="page" w:xAlign="center" w:yAlign="bottom" w:hRule="exact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CAFA0" w:themeColor="accent1" w:themeTint="66" w:sz="4" w:space="0"/>
        <w:left w:val="single" w:color="CCAFA0" w:themeColor="accent1" w:themeTint="66" w:sz="4" w:space="0"/>
        <w:bottom w:val="single" w:color="CCAFA0" w:themeColor="accent1" w:themeTint="66" w:sz="4" w:space="0"/>
        <w:right w:val="single" w:color="CCAFA0" w:themeColor="accent1" w:themeTint="66" w:sz="4" w:space="0"/>
        <w:insideH w:val="single" w:color="CCAFA0" w:themeColor="accent1" w:themeTint="66" w:sz="4" w:space="0"/>
        <w:insideV w:val="single" w:color="CCAFA0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B3887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38870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E5E1DD" w:themeColor="accent2" w:themeTint="66" w:sz="4" w:space="0"/>
        <w:left w:val="single" w:color="E5E1DD" w:themeColor="accent2" w:themeTint="66" w:sz="4" w:space="0"/>
        <w:bottom w:val="single" w:color="E5E1DD" w:themeColor="accent2" w:themeTint="66" w:sz="4" w:space="0"/>
        <w:right w:val="single" w:color="E5E1DD" w:themeColor="accent2" w:themeTint="66" w:sz="4" w:space="0"/>
        <w:insideH w:val="single" w:color="E5E1DD" w:themeColor="accent2" w:themeTint="66" w:sz="4" w:space="0"/>
        <w:insideV w:val="single" w:color="E5E1DD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8D3CC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D3CC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5BFFBD" w:themeColor="accent3" w:themeTint="66" w:sz="4" w:space="0"/>
        <w:left w:val="single" w:color="5BFFBD" w:themeColor="accent3" w:themeTint="66" w:sz="4" w:space="0"/>
        <w:bottom w:val="single" w:color="5BFFBD" w:themeColor="accent3" w:themeTint="66" w:sz="4" w:space="0"/>
        <w:right w:val="single" w:color="5BFFBD" w:themeColor="accent3" w:themeTint="66" w:sz="4" w:space="0"/>
        <w:insideH w:val="single" w:color="5BFFBD" w:themeColor="accent3" w:themeTint="66" w:sz="4" w:space="0"/>
        <w:insideV w:val="single" w:color="5BFFBD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9C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9C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EDBD4" w:themeColor="accent4" w:themeTint="66" w:sz="4" w:space="0"/>
        <w:left w:val="single" w:color="CEDBD4" w:themeColor="accent4" w:themeTint="66" w:sz="4" w:space="0"/>
        <w:bottom w:val="single" w:color="CEDBD4" w:themeColor="accent4" w:themeTint="66" w:sz="4" w:space="0"/>
        <w:right w:val="single" w:color="CEDBD4" w:themeColor="accent4" w:themeTint="66" w:sz="4" w:space="0"/>
        <w:insideH w:val="single" w:color="CEDBD4" w:themeColor="accent4" w:themeTint="66" w:sz="4" w:space="0"/>
        <w:insideV w:val="single" w:color="CEDBD4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6C9BF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6C9BF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BBFC2" w:themeColor="accent5" w:themeTint="66" w:sz="4" w:space="0"/>
        <w:left w:val="single" w:color="CBBFC2" w:themeColor="accent5" w:themeTint="66" w:sz="4" w:space="0"/>
        <w:bottom w:val="single" w:color="CBBFC2" w:themeColor="accent5" w:themeTint="66" w:sz="4" w:space="0"/>
        <w:right w:val="single" w:color="CBBFC2" w:themeColor="accent5" w:themeTint="66" w:sz="4" w:space="0"/>
        <w:insideH w:val="single" w:color="CBBFC2" w:themeColor="accent5" w:themeTint="66" w:sz="4" w:space="0"/>
        <w:insideV w:val="single" w:color="CBBFC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B19FA3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19FA3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BB9FA2" w:themeColor="accent6" w:themeTint="66" w:sz="4" w:space="0"/>
        <w:left w:val="single" w:color="BB9FA2" w:themeColor="accent6" w:themeTint="66" w:sz="4" w:space="0"/>
        <w:bottom w:val="single" w:color="BB9FA2" w:themeColor="accent6" w:themeTint="66" w:sz="4" w:space="0"/>
        <w:right w:val="single" w:color="BB9FA2" w:themeColor="accent6" w:themeTint="66" w:sz="4" w:space="0"/>
        <w:insideH w:val="single" w:color="BB9FA2" w:themeColor="accent6" w:themeTint="66" w:sz="4" w:space="0"/>
        <w:insideV w:val="single" w:color="BB9FA2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A707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A707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2" w:space="0"/>
        <w:bottom w:val="single" w:color="B38870" w:themeColor="accent1" w:themeTint="99" w:sz="2" w:space="0"/>
        <w:insideH w:val="single" w:color="B38870" w:themeColor="accent1" w:themeTint="99" w:sz="2" w:space="0"/>
        <w:insideV w:val="single" w:color="B3887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38870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38870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2" w:space="0"/>
        <w:bottom w:val="single" w:color="D8D3CC" w:themeColor="accent2" w:themeTint="99" w:sz="2" w:space="0"/>
        <w:insideH w:val="single" w:color="D8D3CC" w:themeColor="accent2" w:themeTint="99" w:sz="2" w:space="0"/>
        <w:insideV w:val="single" w:color="D8D3CC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D3CC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D3CC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2" w:space="0"/>
        <w:bottom w:val="single" w:color="0AFF9C" w:themeColor="accent3" w:themeTint="99" w:sz="2" w:space="0"/>
        <w:insideH w:val="single" w:color="0AFF9C" w:themeColor="accent3" w:themeTint="99" w:sz="2" w:space="0"/>
        <w:insideV w:val="single" w:color="0AFF9C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AFF9C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AFF9C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2" w:space="0"/>
        <w:bottom w:val="single" w:color="B6C9BF" w:themeColor="accent4" w:themeTint="99" w:sz="2" w:space="0"/>
        <w:insideH w:val="single" w:color="B6C9BF" w:themeColor="accent4" w:themeTint="99" w:sz="2" w:space="0"/>
        <w:insideV w:val="single" w:color="B6C9BF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6C9BF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6C9BF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2" w:space="0"/>
        <w:bottom w:val="single" w:color="B19FA3" w:themeColor="accent5" w:themeTint="99" w:sz="2" w:space="0"/>
        <w:insideH w:val="single" w:color="B19FA3" w:themeColor="accent5" w:themeTint="99" w:sz="2" w:space="0"/>
        <w:insideV w:val="single" w:color="B19FA3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19FA3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19FA3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2" w:space="0"/>
        <w:bottom w:val="single" w:color="9A7074" w:themeColor="accent6" w:themeTint="99" w:sz="2" w:space="0"/>
        <w:insideH w:val="single" w:color="9A7074" w:themeColor="accent6" w:themeTint="99" w:sz="2" w:space="0"/>
        <w:insideV w:val="single" w:color="9A707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A707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A707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color="B38870" w:themeColor="accent1" w:themeTint="99" w:sz="4" w:space="0"/>
        </w:tcBorders>
      </w:tcPr>
    </w:tblStylePr>
    <w:tblStylePr w:type="nwCell">
      <w:tblPr/>
      <w:tcPr>
        <w:tcBorders>
          <w:bottom w:val="single" w:color="B38870" w:themeColor="accent1" w:themeTint="99" w:sz="4" w:space="0"/>
        </w:tcBorders>
      </w:tcPr>
    </w:tblStylePr>
    <w:tblStylePr w:type="seCell">
      <w:tblPr/>
      <w:tcPr>
        <w:tcBorders>
          <w:top w:val="single" w:color="B38870" w:themeColor="accent1" w:themeTint="99" w:sz="4" w:space="0"/>
        </w:tcBorders>
      </w:tcPr>
    </w:tblStylePr>
    <w:tblStylePr w:type="swCell">
      <w:tblPr/>
      <w:tcPr>
        <w:tcBorders>
          <w:top w:val="single" w:color="B38870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color="D8D3CC" w:themeColor="accent2" w:themeTint="99" w:sz="4" w:space="0"/>
        </w:tcBorders>
      </w:tcPr>
    </w:tblStylePr>
    <w:tblStylePr w:type="nwCell">
      <w:tblPr/>
      <w:tcPr>
        <w:tcBorders>
          <w:bottom w:val="single" w:color="D8D3CC" w:themeColor="accent2" w:themeTint="99" w:sz="4" w:space="0"/>
        </w:tcBorders>
      </w:tcPr>
    </w:tblStylePr>
    <w:tblStylePr w:type="seCell">
      <w:tblPr/>
      <w:tcPr>
        <w:tcBorders>
          <w:top w:val="single" w:color="D8D3CC" w:themeColor="accent2" w:themeTint="99" w:sz="4" w:space="0"/>
        </w:tcBorders>
      </w:tcPr>
    </w:tblStylePr>
    <w:tblStylePr w:type="swCell">
      <w:tblPr/>
      <w:tcPr>
        <w:tcBorders>
          <w:top w:val="single" w:color="D8D3CC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color="0AFF9C" w:themeColor="accent3" w:themeTint="99" w:sz="4" w:space="0"/>
        </w:tcBorders>
      </w:tcPr>
    </w:tblStylePr>
    <w:tblStylePr w:type="nwCell">
      <w:tblPr/>
      <w:tcPr>
        <w:tcBorders>
          <w:bottom w:val="single" w:color="0AFF9C" w:themeColor="accent3" w:themeTint="99" w:sz="4" w:space="0"/>
        </w:tcBorders>
      </w:tcPr>
    </w:tblStylePr>
    <w:tblStylePr w:type="seCell">
      <w:tblPr/>
      <w:tcPr>
        <w:tcBorders>
          <w:top w:val="single" w:color="0AFF9C" w:themeColor="accent3" w:themeTint="99" w:sz="4" w:space="0"/>
        </w:tcBorders>
      </w:tcPr>
    </w:tblStylePr>
    <w:tblStylePr w:type="swCell">
      <w:tblPr/>
      <w:tcPr>
        <w:tcBorders>
          <w:top w:val="single" w:color="0AFF9C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color="B6C9BF" w:themeColor="accent4" w:themeTint="99" w:sz="4" w:space="0"/>
        </w:tcBorders>
      </w:tcPr>
    </w:tblStylePr>
    <w:tblStylePr w:type="nwCell">
      <w:tblPr/>
      <w:tcPr>
        <w:tcBorders>
          <w:bottom w:val="single" w:color="B6C9BF" w:themeColor="accent4" w:themeTint="99" w:sz="4" w:space="0"/>
        </w:tcBorders>
      </w:tcPr>
    </w:tblStylePr>
    <w:tblStylePr w:type="seCell">
      <w:tblPr/>
      <w:tcPr>
        <w:tcBorders>
          <w:top w:val="single" w:color="B6C9BF" w:themeColor="accent4" w:themeTint="99" w:sz="4" w:space="0"/>
        </w:tcBorders>
      </w:tcPr>
    </w:tblStylePr>
    <w:tblStylePr w:type="swCell">
      <w:tblPr/>
      <w:tcPr>
        <w:tcBorders>
          <w:top w:val="single" w:color="B6C9BF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color="B19FA3" w:themeColor="accent5" w:themeTint="99" w:sz="4" w:space="0"/>
        </w:tcBorders>
      </w:tcPr>
    </w:tblStylePr>
    <w:tblStylePr w:type="nwCell">
      <w:tblPr/>
      <w:tcPr>
        <w:tcBorders>
          <w:bottom w:val="single" w:color="B19FA3" w:themeColor="accent5" w:themeTint="99" w:sz="4" w:space="0"/>
        </w:tcBorders>
      </w:tcPr>
    </w:tblStylePr>
    <w:tblStylePr w:type="seCell">
      <w:tblPr/>
      <w:tcPr>
        <w:tcBorders>
          <w:top w:val="single" w:color="B19FA3" w:themeColor="accent5" w:themeTint="99" w:sz="4" w:space="0"/>
        </w:tcBorders>
      </w:tcPr>
    </w:tblStylePr>
    <w:tblStylePr w:type="swCell">
      <w:tblPr/>
      <w:tcPr>
        <w:tcBorders>
          <w:top w:val="single" w:color="B19FA3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color="9A7074" w:themeColor="accent6" w:themeTint="99" w:sz="4" w:space="0"/>
        </w:tcBorders>
      </w:tcPr>
    </w:tblStylePr>
    <w:tblStylePr w:type="nwCell">
      <w:tblPr/>
      <w:tcPr>
        <w:tcBorders>
          <w:bottom w:val="single" w:color="9A7074" w:themeColor="accent6" w:themeTint="99" w:sz="4" w:space="0"/>
        </w:tcBorders>
      </w:tcPr>
    </w:tblStylePr>
    <w:tblStylePr w:type="seCell">
      <w:tblPr/>
      <w:tcPr>
        <w:tcBorders>
          <w:top w:val="single" w:color="9A7074" w:themeColor="accent6" w:themeTint="99" w:sz="4" w:space="0"/>
        </w:tcBorders>
      </w:tcPr>
    </w:tblStylePr>
    <w:tblStylePr w:type="swCell">
      <w:tblPr/>
      <w:tcPr>
        <w:tcBorders>
          <w:top w:val="single" w:color="9A7074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04333" w:themeColor="accent1" w:sz="4" w:space="0"/>
          <w:left w:val="single" w:color="604333" w:themeColor="accent1" w:sz="4" w:space="0"/>
          <w:bottom w:val="single" w:color="604333" w:themeColor="accent1" w:sz="4" w:space="0"/>
          <w:right w:val="single" w:color="604333" w:themeColor="accent1" w:sz="4" w:space="0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FB6AB" w:themeColor="accent2" w:sz="4" w:space="0"/>
          <w:left w:val="single" w:color="BFB6AB" w:themeColor="accent2" w:sz="4" w:space="0"/>
          <w:bottom w:val="single" w:color="BFB6AB" w:themeColor="accent2" w:sz="4" w:space="0"/>
          <w:right w:val="single" w:color="BFB6AB" w:themeColor="accent2" w:sz="4" w:space="0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663D" w:themeColor="accent3" w:sz="4" w:space="0"/>
          <w:left w:val="single" w:color="00663D" w:themeColor="accent3" w:sz="4" w:space="0"/>
          <w:bottom w:val="single" w:color="00663D" w:themeColor="accent3" w:sz="4" w:space="0"/>
          <w:right w:val="single" w:color="00663D" w:themeColor="accent3" w:sz="4" w:space="0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6A695" w:themeColor="accent4" w:sz="4" w:space="0"/>
          <w:left w:val="single" w:color="86A695" w:themeColor="accent4" w:sz="4" w:space="0"/>
          <w:bottom w:val="single" w:color="86A695" w:themeColor="accent4" w:sz="4" w:space="0"/>
          <w:right w:val="single" w:color="86A695" w:themeColor="accent4" w:sz="4" w:space="0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A6369" w:themeColor="accent5" w:sz="4" w:space="0"/>
          <w:left w:val="single" w:color="7A6369" w:themeColor="accent5" w:sz="4" w:space="0"/>
          <w:bottom w:val="single" w:color="7A6369" w:themeColor="accent5" w:sz="4" w:space="0"/>
          <w:right w:val="single" w:color="7A6369" w:themeColor="accent5" w:sz="4" w:space="0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D2B2D" w:themeColor="accent6" w:sz="4" w:space="0"/>
          <w:left w:val="single" w:color="3D2B2D" w:themeColor="accent6" w:sz="4" w:space="0"/>
          <w:bottom w:val="single" w:color="3D2B2D" w:themeColor="accent6" w:sz="4" w:space="0"/>
          <w:right w:val="single" w:color="3D2B2D" w:themeColor="accent6" w:sz="4" w:space="0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B3887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3887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8D3CC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D3C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0AFF9C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9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6C9BF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6C9B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B19FA3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19FA3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A707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A707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color="B38870" w:themeColor="accent1" w:themeTint="99" w:sz="4" w:space="0"/>
        </w:tcBorders>
      </w:tcPr>
    </w:tblStylePr>
    <w:tblStylePr w:type="nwCell">
      <w:tblPr/>
      <w:tcPr>
        <w:tcBorders>
          <w:bottom w:val="single" w:color="B38870" w:themeColor="accent1" w:themeTint="99" w:sz="4" w:space="0"/>
        </w:tcBorders>
      </w:tcPr>
    </w:tblStylePr>
    <w:tblStylePr w:type="seCell">
      <w:tblPr/>
      <w:tcPr>
        <w:tcBorders>
          <w:top w:val="single" w:color="B38870" w:themeColor="accent1" w:themeTint="99" w:sz="4" w:space="0"/>
        </w:tcBorders>
      </w:tcPr>
    </w:tblStylePr>
    <w:tblStylePr w:type="swCell">
      <w:tblPr/>
      <w:tcPr>
        <w:tcBorders>
          <w:top w:val="single" w:color="B38870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color="D8D3CC" w:themeColor="accent2" w:themeTint="99" w:sz="4" w:space="0"/>
        </w:tcBorders>
      </w:tcPr>
    </w:tblStylePr>
    <w:tblStylePr w:type="nwCell">
      <w:tblPr/>
      <w:tcPr>
        <w:tcBorders>
          <w:bottom w:val="single" w:color="D8D3CC" w:themeColor="accent2" w:themeTint="99" w:sz="4" w:space="0"/>
        </w:tcBorders>
      </w:tcPr>
    </w:tblStylePr>
    <w:tblStylePr w:type="seCell">
      <w:tblPr/>
      <w:tcPr>
        <w:tcBorders>
          <w:top w:val="single" w:color="D8D3CC" w:themeColor="accent2" w:themeTint="99" w:sz="4" w:space="0"/>
        </w:tcBorders>
      </w:tcPr>
    </w:tblStylePr>
    <w:tblStylePr w:type="swCell">
      <w:tblPr/>
      <w:tcPr>
        <w:tcBorders>
          <w:top w:val="single" w:color="D8D3CC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color="0AFF9C" w:themeColor="accent3" w:themeTint="99" w:sz="4" w:space="0"/>
        </w:tcBorders>
      </w:tcPr>
    </w:tblStylePr>
    <w:tblStylePr w:type="nwCell">
      <w:tblPr/>
      <w:tcPr>
        <w:tcBorders>
          <w:bottom w:val="single" w:color="0AFF9C" w:themeColor="accent3" w:themeTint="99" w:sz="4" w:space="0"/>
        </w:tcBorders>
      </w:tcPr>
    </w:tblStylePr>
    <w:tblStylePr w:type="seCell">
      <w:tblPr/>
      <w:tcPr>
        <w:tcBorders>
          <w:top w:val="single" w:color="0AFF9C" w:themeColor="accent3" w:themeTint="99" w:sz="4" w:space="0"/>
        </w:tcBorders>
      </w:tcPr>
    </w:tblStylePr>
    <w:tblStylePr w:type="swCell">
      <w:tblPr/>
      <w:tcPr>
        <w:tcBorders>
          <w:top w:val="single" w:color="0AFF9C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color="B6C9BF" w:themeColor="accent4" w:themeTint="99" w:sz="4" w:space="0"/>
        </w:tcBorders>
      </w:tcPr>
    </w:tblStylePr>
    <w:tblStylePr w:type="nwCell">
      <w:tblPr/>
      <w:tcPr>
        <w:tcBorders>
          <w:bottom w:val="single" w:color="B6C9BF" w:themeColor="accent4" w:themeTint="99" w:sz="4" w:space="0"/>
        </w:tcBorders>
      </w:tcPr>
    </w:tblStylePr>
    <w:tblStylePr w:type="seCell">
      <w:tblPr/>
      <w:tcPr>
        <w:tcBorders>
          <w:top w:val="single" w:color="B6C9BF" w:themeColor="accent4" w:themeTint="99" w:sz="4" w:space="0"/>
        </w:tcBorders>
      </w:tcPr>
    </w:tblStylePr>
    <w:tblStylePr w:type="swCell">
      <w:tblPr/>
      <w:tcPr>
        <w:tcBorders>
          <w:top w:val="single" w:color="B6C9BF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color="B19FA3" w:themeColor="accent5" w:themeTint="99" w:sz="4" w:space="0"/>
        </w:tcBorders>
      </w:tcPr>
    </w:tblStylePr>
    <w:tblStylePr w:type="nwCell">
      <w:tblPr/>
      <w:tcPr>
        <w:tcBorders>
          <w:bottom w:val="single" w:color="B19FA3" w:themeColor="accent5" w:themeTint="99" w:sz="4" w:space="0"/>
        </w:tcBorders>
      </w:tcPr>
    </w:tblStylePr>
    <w:tblStylePr w:type="seCell">
      <w:tblPr/>
      <w:tcPr>
        <w:tcBorders>
          <w:top w:val="single" w:color="B19FA3" w:themeColor="accent5" w:themeTint="99" w:sz="4" w:space="0"/>
        </w:tcBorders>
      </w:tcPr>
    </w:tblStylePr>
    <w:tblStylePr w:type="swCell">
      <w:tblPr/>
      <w:tcPr>
        <w:tcBorders>
          <w:top w:val="single" w:color="B19FA3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color="9A7074" w:themeColor="accent6" w:themeTint="99" w:sz="4" w:space="0"/>
        </w:tcBorders>
      </w:tcPr>
    </w:tblStylePr>
    <w:tblStylePr w:type="nwCell">
      <w:tblPr/>
      <w:tcPr>
        <w:tcBorders>
          <w:bottom w:val="single" w:color="9A7074" w:themeColor="accent6" w:themeTint="99" w:sz="4" w:space="0"/>
        </w:tcBorders>
      </w:tcPr>
    </w:tblStylePr>
    <w:tblStylePr w:type="seCell">
      <w:tblPr/>
      <w:tcPr>
        <w:tcBorders>
          <w:top w:val="single" w:color="9A7074" w:themeColor="accent6" w:themeTint="99" w:sz="4" w:space="0"/>
        </w:tcBorders>
      </w:tcPr>
    </w:tblStylePr>
    <w:tblStylePr w:type="swCell">
      <w:tblPr/>
      <w:tcPr>
        <w:tcBorders>
          <w:top w:val="single" w:color="9A7074" w:themeColor="accent6" w:themeTint="99" w:sz="4" w:space="0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2D3701"/>
    <w:rPr>
      <w:rFonts w:asciiTheme="majorHAnsi" w:hAnsiTheme="majorHAnsi" w:eastAsiaTheme="majorEastAsia" w:cstheme="majorBidi"/>
      <w:color w:val="44546A" w:themeColor="text2"/>
      <w:szCs w:val="2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3FCB"/>
    <w:rPr>
      <w:rFonts w:asciiTheme="majorHAnsi" w:hAnsiTheme="majorHAnsi" w:eastAsiaTheme="majorEastAsia" w:cstheme="majorBidi"/>
      <w:color w:val="2F2119" w:themeColor="accent1" w:themeShade="7F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3FCB"/>
    <w:rPr>
      <w:rFonts w:asciiTheme="majorHAnsi" w:hAnsiTheme="majorHAnsi" w:eastAsiaTheme="majorEastAsia" w:cstheme="majorBidi"/>
      <w:i/>
      <w:iCs/>
      <w:color w:val="2F2119" w:themeColor="accent1" w:themeShade="7F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3FCB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3FCB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color="302119" w:themeColor="accent1" w:themeShade="80" w:sz="4" w:space="10"/>
        <w:bottom w:val="single" w:color="302119" w:themeColor="accent1" w:themeShade="80" w:sz="4" w:space="1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  <w:insideH w:val="single" w:color="604333" w:themeColor="accent1" w:sz="8" w:space="0"/>
        <w:insideV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18" w:space="0"/>
          <w:right w:val="single" w:color="604333" w:themeColor="accent1" w:sz="8" w:space="0"/>
          <w:insideH w:val="nil"/>
          <w:insideV w:val="single" w:color="604333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04333" w:themeColor="accent1" w:sz="6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H w:val="nil"/>
          <w:insideV w:val="single" w:color="604333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band1Vert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V w:val="single" w:color="604333" w:themeColor="accent1" w:sz="8" w:space="0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V w:val="single" w:color="604333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  <w:insideH w:val="single" w:color="BFB6AB" w:themeColor="accent2" w:sz="8" w:space="0"/>
        <w:insideV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18" w:space="0"/>
          <w:right w:val="single" w:color="BFB6AB" w:themeColor="accent2" w:sz="8" w:space="0"/>
          <w:insideH w:val="nil"/>
          <w:insideV w:val="single" w:color="BFB6AB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FB6AB" w:themeColor="accent2" w:sz="6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H w:val="nil"/>
          <w:insideV w:val="single" w:color="BFB6AB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band1Vert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V w:val="single" w:color="BFB6AB" w:themeColor="accent2" w:sz="8" w:space="0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V w:val="single" w:color="BFB6AB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  <w:insideH w:val="single" w:color="00663D" w:themeColor="accent3" w:sz="8" w:space="0"/>
        <w:insideV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18" w:space="0"/>
          <w:right w:val="single" w:color="00663D" w:themeColor="accent3" w:sz="8" w:space="0"/>
          <w:insideH w:val="nil"/>
          <w:insideV w:val="single" w:color="00663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663D" w:themeColor="accent3" w:sz="6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H w:val="nil"/>
          <w:insideV w:val="single" w:color="00663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band1Vert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V w:val="single" w:color="00663D" w:themeColor="accent3" w:sz="8" w:space="0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V w:val="single" w:color="00663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  <w:insideH w:val="single" w:color="86A695" w:themeColor="accent4" w:sz="8" w:space="0"/>
        <w:insideV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18" w:space="0"/>
          <w:right w:val="single" w:color="86A695" w:themeColor="accent4" w:sz="8" w:space="0"/>
          <w:insideH w:val="nil"/>
          <w:insideV w:val="single" w:color="86A69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6A695" w:themeColor="accent4" w:sz="6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H w:val="nil"/>
          <w:insideV w:val="single" w:color="86A69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band1Vert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V w:val="single" w:color="86A695" w:themeColor="accent4" w:sz="8" w:space="0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V w:val="single" w:color="86A69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  <w:insideH w:val="single" w:color="7A6369" w:themeColor="accent5" w:sz="8" w:space="0"/>
        <w:insideV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18" w:space="0"/>
          <w:right w:val="single" w:color="7A6369" w:themeColor="accent5" w:sz="8" w:space="0"/>
          <w:insideH w:val="nil"/>
          <w:insideV w:val="single" w:color="7A636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A6369" w:themeColor="accent5" w:sz="6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H w:val="nil"/>
          <w:insideV w:val="single" w:color="7A636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band1Vert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V w:val="single" w:color="7A6369" w:themeColor="accent5" w:sz="8" w:space="0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V w:val="single" w:color="7A636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  <w:insideH w:val="single" w:color="3D2B2D" w:themeColor="accent6" w:sz="8" w:space="0"/>
        <w:insideV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18" w:space="0"/>
          <w:right w:val="single" w:color="3D2B2D" w:themeColor="accent6" w:sz="8" w:space="0"/>
          <w:insideH w:val="nil"/>
          <w:insideV w:val="single" w:color="3D2B2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D2B2D" w:themeColor="accent6" w:sz="6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H w:val="nil"/>
          <w:insideV w:val="single" w:color="3D2B2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band1Vert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V w:val="single" w:color="3D2B2D" w:themeColor="accent6" w:sz="8" w:space="0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V w:val="single" w:color="3D2B2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04333" w:themeColor="accent1" w:sz="6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band1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FB6AB" w:themeColor="accent2" w:sz="6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band1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663D" w:themeColor="accent3" w:sz="6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band1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A695" w:themeColor="accent4" w:sz="6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band1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6369" w:themeColor="accent5" w:sz="6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band1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D2B2D" w:themeColor="accent6" w:sz="6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band1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color="604333" w:themeColor="accent1" w:sz="8" w:space="0"/>
        <w:bottom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04333" w:themeColor="accent1" w:sz="8" w:space="0"/>
          <w:left w:val="nil"/>
          <w:bottom w:val="single" w:color="604333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04333" w:themeColor="accent1" w:sz="8" w:space="0"/>
          <w:left w:val="nil"/>
          <w:bottom w:val="single" w:color="604333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color="BFB6AB" w:themeColor="accent2" w:sz="8" w:space="0"/>
        <w:bottom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FB6AB" w:themeColor="accent2" w:sz="8" w:space="0"/>
          <w:left w:val="nil"/>
          <w:bottom w:val="single" w:color="BFB6AB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FB6AB" w:themeColor="accent2" w:sz="8" w:space="0"/>
          <w:left w:val="nil"/>
          <w:bottom w:val="single" w:color="BFB6AB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color="00663D" w:themeColor="accent3" w:sz="8" w:space="0"/>
        <w:bottom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663D" w:themeColor="accent3" w:sz="8" w:space="0"/>
          <w:left w:val="nil"/>
          <w:bottom w:val="single" w:color="00663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663D" w:themeColor="accent3" w:sz="8" w:space="0"/>
          <w:left w:val="nil"/>
          <w:bottom w:val="single" w:color="00663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color="86A695" w:themeColor="accent4" w:sz="8" w:space="0"/>
        <w:bottom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6A695" w:themeColor="accent4" w:sz="8" w:space="0"/>
          <w:left w:val="nil"/>
          <w:bottom w:val="single" w:color="86A69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6A695" w:themeColor="accent4" w:sz="8" w:space="0"/>
          <w:left w:val="nil"/>
          <w:bottom w:val="single" w:color="86A69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color="7A6369" w:themeColor="accent5" w:sz="8" w:space="0"/>
        <w:bottom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A6369" w:themeColor="accent5" w:sz="8" w:space="0"/>
          <w:left w:val="nil"/>
          <w:bottom w:val="single" w:color="7A636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A6369" w:themeColor="accent5" w:sz="8" w:space="0"/>
          <w:left w:val="nil"/>
          <w:bottom w:val="single" w:color="7A636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color="3D2B2D" w:themeColor="accent6" w:sz="8" w:space="0"/>
        <w:bottom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D2B2D" w:themeColor="accent6" w:sz="8" w:space="0"/>
          <w:left w:val="nil"/>
          <w:bottom w:val="single" w:color="3D2B2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D2B2D" w:themeColor="accent6" w:sz="8" w:space="0"/>
          <w:left w:val="nil"/>
          <w:bottom w:val="single" w:color="3D2B2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38870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3887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D3CC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D3C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AFF9C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AFF9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6C9BF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6C9B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19FA3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19FA3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A7074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A707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bottom w:val="single" w:color="B38870" w:themeColor="accent1" w:themeTint="99" w:sz="4" w:space="0"/>
        <w:insideH w:val="single" w:color="B38870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bottom w:val="single" w:color="D8D3CC" w:themeColor="accent2" w:themeTint="99" w:sz="4" w:space="0"/>
        <w:insideH w:val="single" w:color="D8D3CC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bottom w:val="single" w:color="0AFF9C" w:themeColor="accent3" w:themeTint="99" w:sz="4" w:space="0"/>
        <w:insideH w:val="single" w:color="0AFF9C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bottom w:val="single" w:color="B6C9BF" w:themeColor="accent4" w:themeTint="99" w:sz="4" w:space="0"/>
        <w:insideH w:val="single" w:color="B6C9BF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bottom w:val="single" w:color="B19FA3" w:themeColor="accent5" w:themeTint="99" w:sz="4" w:space="0"/>
        <w:insideH w:val="single" w:color="B19FA3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bottom w:val="single" w:color="9A7074" w:themeColor="accent6" w:themeTint="99" w:sz="4" w:space="0"/>
        <w:insideH w:val="single" w:color="9A707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604333" w:themeColor="accent1" w:sz="4" w:space="0"/>
        <w:left w:val="single" w:color="604333" w:themeColor="accent1" w:sz="4" w:space="0"/>
        <w:bottom w:val="single" w:color="604333" w:themeColor="accent1" w:sz="4" w:space="0"/>
        <w:right w:val="single" w:color="604333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04333" w:themeColor="accent1" w:sz="4" w:space="0"/>
          <w:right w:val="single" w:color="604333" w:themeColor="accent1" w:sz="4" w:space="0"/>
        </w:tcBorders>
      </w:tcPr>
    </w:tblStylePr>
    <w:tblStylePr w:type="band1Horz">
      <w:tblPr/>
      <w:tcPr>
        <w:tcBorders>
          <w:top w:val="single" w:color="604333" w:themeColor="accent1" w:sz="4" w:space="0"/>
          <w:bottom w:val="single" w:color="604333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04333" w:themeColor="accent1" w:sz="4" w:space="0"/>
          <w:left w:val="nil"/>
        </w:tcBorders>
      </w:tcPr>
    </w:tblStylePr>
    <w:tblStylePr w:type="swCell">
      <w:tblPr/>
      <w:tcPr>
        <w:tcBorders>
          <w:top w:val="double" w:color="604333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FB6AB" w:themeColor="accent2" w:sz="4" w:space="0"/>
        <w:left w:val="single" w:color="BFB6AB" w:themeColor="accent2" w:sz="4" w:space="0"/>
        <w:bottom w:val="single" w:color="BFB6AB" w:themeColor="accent2" w:sz="4" w:space="0"/>
        <w:right w:val="single" w:color="BFB6AB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FB6AB" w:themeColor="accent2" w:sz="4" w:space="0"/>
          <w:right w:val="single" w:color="BFB6AB" w:themeColor="accent2" w:sz="4" w:space="0"/>
        </w:tcBorders>
      </w:tcPr>
    </w:tblStylePr>
    <w:tblStylePr w:type="band1Horz">
      <w:tblPr/>
      <w:tcPr>
        <w:tcBorders>
          <w:top w:val="single" w:color="BFB6AB" w:themeColor="accent2" w:sz="4" w:space="0"/>
          <w:bottom w:val="single" w:color="BFB6AB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FB6AB" w:themeColor="accent2" w:sz="4" w:space="0"/>
          <w:left w:val="nil"/>
        </w:tcBorders>
      </w:tcPr>
    </w:tblStylePr>
    <w:tblStylePr w:type="swCell">
      <w:tblPr/>
      <w:tcPr>
        <w:tcBorders>
          <w:top w:val="double" w:color="BFB6AB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0663D" w:themeColor="accent3" w:sz="4" w:space="0"/>
        <w:left w:val="single" w:color="00663D" w:themeColor="accent3" w:sz="4" w:space="0"/>
        <w:bottom w:val="single" w:color="00663D" w:themeColor="accent3" w:sz="4" w:space="0"/>
        <w:right w:val="single" w:color="00663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663D" w:themeColor="accent3" w:sz="4" w:space="0"/>
          <w:right w:val="single" w:color="00663D" w:themeColor="accent3" w:sz="4" w:space="0"/>
        </w:tcBorders>
      </w:tcPr>
    </w:tblStylePr>
    <w:tblStylePr w:type="band1Horz">
      <w:tblPr/>
      <w:tcPr>
        <w:tcBorders>
          <w:top w:val="single" w:color="00663D" w:themeColor="accent3" w:sz="4" w:space="0"/>
          <w:bottom w:val="single" w:color="00663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663D" w:themeColor="accent3" w:sz="4" w:space="0"/>
          <w:left w:val="nil"/>
        </w:tcBorders>
      </w:tcPr>
    </w:tblStylePr>
    <w:tblStylePr w:type="swCell">
      <w:tblPr/>
      <w:tcPr>
        <w:tcBorders>
          <w:top w:val="double" w:color="00663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86A695" w:themeColor="accent4" w:sz="4" w:space="0"/>
        <w:left w:val="single" w:color="86A695" w:themeColor="accent4" w:sz="4" w:space="0"/>
        <w:bottom w:val="single" w:color="86A695" w:themeColor="accent4" w:sz="4" w:space="0"/>
        <w:right w:val="single" w:color="86A69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6A695" w:themeColor="accent4" w:sz="4" w:space="0"/>
          <w:right w:val="single" w:color="86A695" w:themeColor="accent4" w:sz="4" w:space="0"/>
        </w:tcBorders>
      </w:tcPr>
    </w:tblStylePr>
    <w:tblStylePr w:type="band1Horz">
      <w:tblPr/>
      <w:tcPr>
        <w:tcBorders>
          <w:top w:val="single" w:color="86A695" w:themeColor="accent4" w:sz="4" w:space="0"/>
          <w:bottom w:val="single" w:color="86A69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6A695" w:themeColor="accent4" w:sz="4" w:space="0"/>
          <w:left w:val="nil"/>
        </w:tcBorders>
      </w:tcPr>
    </w:tblStylePr>
    <w:tblStylePr w:type="swCell">
      <w:tblPr/>
      <w:tcPr>
        <w:tcBorders>
          <w:top w:val="double" w:color="86A69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7A6369" w:themeColor="accent5" w:sz="4" w:space="0"/>
        <w:left w:val="single" w:color="7A6369" w:themeColor="accent5" w:sz="4" w:space="0"/>
        <w:bottom w:val="single" w:color="7A6369" w:themeColor="accent5" w:sz="4" w:space="0"/>
        <w:right w:val="single" w:color="7A6369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A6369" w:themeColor="accent5" w:sz="4" w:space="0"/>
          <w:right w:val="single" w:color="7A6369" w:themeColor="accent5" w:sz="4" w:space="0"/>
        </w:tcBorders>
      </w:tcPr>
    </w:tblStylePr>
    <w:tblStylePr w:type="band1Horz">
      <w:tblPr/>
      <w:tcPr>
        <w:tcBorders>
          <w:top w:val="single" w:color="7A6369" w:themeColor="accent5" w:sz="4" w:space="0"/>
          <w:bottom w:val="single" w:color="7A6369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A6369" w:themeColor="accent5" w:sz="4" w:space="0"/>
          <w:left w:val="nil"/>
        </w:tcBorders>
      </w:tcPr>
    </w:tblStylePr>
    <w:tblStylePr w:type="swCell">
      <w:tblPr/>
      <w:tcPr>
        <w:tcBorders>
          <w:top w:val="double" w:color="7A6369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3D2B2D" w:themeColor="accent6" w:sz="4" w:space="0"/>
        <w:left w:val="single" w:color="3D2B2D" w:themeColor="accent6" w:sz="4" w:space="0"/>
        <w:bottom w:val="single" w:color="3D2B2D" w:themeColor="accent6" w:sz="4" w:space="0"/>
        <w:right w:val="single" w:color="3D2B2D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D2B2D" w:themeColor="accent6" w:sz="4" w:space="0"/>
          <w:right w:val="single" w:color="3D2B2D" w:themeColor="accent6" w:sz="4" w:space="0"/>
        </w:tcBorders>
      </w:tcPr>
    </w:tblStylePr>
    <w:tblStylePr w:type="band1Horz">
      <w:tblPr/>
      <w:tcPr>
        <w:tcBorders>
          <w:top w:val="single" w:color="3D2B2D" w:themeColor="accent6" w:sz="4" w:space="0"/>
          <w:bottom w:val="single" w:color="3D2B2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D2B2D" w:themeColor="accent6" w:sz="4" w:space="0"/>
          <w:left w:val="nil"/>
        </w:tcBorders>
      </w:tcPr>
    </w:tblStylePr>
    <w:tblStylePr w:type="swCell">
      <w:tblPr/>
      <w:tcPr>
        <w:tcBorders>
          <w:top w:val="double" w:color="3D2B2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04333" w:themeColor="accent1" w:sz="4" w:space="0"/>
          <w:left w:val="single" w:color="604333" w:themeColor="accent1" w:sz="4" w:space="0"/>
          <w:bottom w:val="single" w:color="604333" w:themeColor="accent1" w:sz="4" w:space="0"/>
          <w:right w:val="single" w:color="604333" w:themeColor="accent1" w:sz="4" w:space="0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B3887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FB6AB" w:themeColor="accent2" w:sz="4" w:space="0"/>
          <w:left w:val="single" w:color="BFB6AB" w:themeColor="accent2" w:sz="4" w:space="0"/>
          <w:bottom w:val="single" w:color="BFB6AB" w:themeColor="accent2" w:sz="4" w:space="0"/>
          <w:right w:val="single" w:color="BFB6AB" w:themeColor="accent2" w:sz="4" w:space="0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D8D3C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663D" w:themeColor="accent3" w:sz="4" w:space="0"/>
          <w:left w:val="single" w:color="00663D" w:themeColor="accent3" w:sz="4" w:space="0"/>
          <w:bottom w:val="single" w:color="00663D" w:themeColor="accent3" w:sz="4" w:space="0"/>
          <w:right w:val="single" w:color="00663D" w:themeColor="accent3" w:sz="4" w:space="0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AFF9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6A695" w:themeColor="accent4" w:sz="4" w:space="0"/>
          <w:left w:val="single" w:color="86A695" w:themeColor="accent4" w:sz="4" w:space="0"/>
          <w:bottom w:val="single" w:color="86A695" w:themeColor="accent4" w:sz="4" w:space="0"/>
          <w:right w:val="single" w:color="86A695" w:themeColor="accent4" w:sz="4" w:space="0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B6C9B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A6369" w:themeColor="accent5" w:sz="4" w:space="0"/>
          <w:left w:val="single" w:color="7A6369" w:themeColor="accent5" w:sz="4" w:space="0"/>
          <w:bottom w:val="single" w:color="7A6369" w:themeColor="accent5" w:sz="4" w:space="0"/>
          <w:right w:val="single" w:color="7A6369" w:themeColor="accent5" w:sz="4" w:space="0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B19FA3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D2B2D" w:themeColor="accent6" w:sz="4" w:space="0"/>
          <w:left w:val="single" w:color="3D2B2D" w:themeColor="accent6" w:sz="4" w:space="0"/>
          <w:bottom w:val="single" w:color="3D2B2D" w:themeColor="accent6" w:sz="4" w:space="0"/>
          <w:right w:val="single" w:color="3D2B2D" w:themeColor="accent6" w:sz="4" w:space="0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9A707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604333" w:themeColor="accent1" w:sz="24" w:space="0"/>
        <w:left w:val="single" w:color="604333" w:themeColor="accent1" w:sz="24" w:space="0"/>
        <w:bottom w:val="single" w:color="604333" w:themeColor="accent1" w:sz="24" w:space="0"/>
        <w:right w:val="single" w:color="604333" w:themeColor="accent1" w:sz="24" w:space="0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FB6AB" w:themeColor="accent2" w:sz="24" w:space="0"/>
        <w:left w:val="single" w:color="BFB6AB" w:themeColor="accent2" w:sz="24" w:space="0"/>
        <w:bottom w:val="single" w:color="BFB6AB" w:themeColor="accent2" w:sz="24" w:space="0"/>
        <w:right w:val="single" w:color="BFB6AB" w:themeColor="accent2" w:sz="24" w:space="0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663D" w:themeColor="accent3" w:sz="24" w:space="0"/>
        <w:left w:val="single" w:color="00663D" w:themeColor="accent3" w:sz="24" w:space="0"/>
        <w:bottom w:val="single" w:color="00663D" w:themeColor="accent3" w:sz="24" w:space="0"/>
        <w:right w:val="single" w:color="00663D" w:themeColor="accent3" w:sz="24" w:space="0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6A695" w:themeColor="accent4" w:sz="24" w:space="0"/>
        <w:left w:val="single" w:color="86A695" w:themeColor="accent4" w:sz="24" w:space="0"/>
        <w:bottom w:val="single" w:color="86A695" w:themeColor="accent4" w:sz="24" w:space="0"/>
        <w:right w:val="single" w:color="86A695" w:themeColor="accent4" w:sz="24" w:space="0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7A6369" w:themeColor="accent5" w:sz="24" w:space="0"/>
        <w:left w:val="single" w:color="7A6369" w:themeColor="accent5" w:sz="24" w:space="0"/>
        <w:bottom w:val="single" w:color="7A6369" w:themeColor="accent5" w:sz="24" w:space="0"/>
        <w:right w:val="single" w:color="7A6369" w:themeColor="accent5" w:sz="24" w:space="0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3D2B2D" w:themeColor="accent6" w:sz="24" w:space="0"/>
        <w:left w:val="single" w:color="3D2B2D" w:themeColor="accent6" w:sz="24" w:space="0"/>
        <w:bottom w:val="single" w:color="3D2B2D" w:themeColor="accent6" w:sz="24" w:space="0"/>
        <w:right w:val="single" w:color="3D2B2D" w:themeColor="accent6" w:sz="24" w:space="0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color="604333" w:themeColor="accent1" w:sz="4" w:space="0"/>
        <w:bottom w:val="single" w:color="604333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604333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color="BFB6AB" w:themeColor="accent2" w:sz="4" w:space="0"/>
        <w:bottom w:val="single" w:color="BFB6AB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FB6AB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color="00663D" w:themeColor="accent3" w:sz="4" w:space="0"/>
        <w:bottom w:val="single" w:color="00663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0663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color="86A695" w:themeColor="accent4" w:sz="4" w:space="0"/>
        <w:bottom w:val="single" w:color="86A69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6A69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color="7A6369" w:themeColor="accent5" w:sz="4" w:space="0"/>
        <w:bottom w:val="single" w:color="7A6369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A6369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color="3D2B2D" w:themeColor="accent6" w:sz="4" w:space="0"/>
        <w:bottom w:val="single" w:color="3D2B2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3D2B2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04333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04333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04333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04333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FB6AB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FB6AB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FB6AB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FB6AB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663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663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663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663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6A69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6A69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6A69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6A69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A6369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A6369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A6369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A6369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3D2B2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3D2B2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3D2B2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3D2B2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B6C52" w:themeColor="accent1" w:themeTint="BF" w:sz="8" w:space="0"/>
        <w:left w:val="single" w:color="9B6C52" w:themeColor="accent1" w:themeTint="BF" w:sz="8" w:space="0"/>
        <w:bottom w:val="single" w:color="9B6C52" w:themeColor="accent1" w:themeTint="BF" w:sz="8" w:space="0"/>
        <w:right w:val="single" w:color="9B6C52" w:themeColor="accent1" w:themeTint="BF" w:sz="8" w:space="0"/>
        <w:insideH w:val="single" w:color="9B6C52" w:themeColor="accent1" w:themeTint="BF" w:sz="8" w:space="0"/>
        <w:insideV w:val="single" w:color="9B6C52" w:themeColor="accent1" w:themeTint="BF" w:sz="8" w:space="0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6C5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C8C0" w:themeColor="accent2" w:themeTint="BF" w:sz="8" w:space="0"/>
        <w:left w:val="single" w:color="CFC8C0" w:themeColor="accent2" w:themeTint="BF" w:sz="8" w:space="0"/>
        <w:bottom w:val="single" w:color="CFC8C0" w:themeColor="accent2" w:themeTint="BF" w:sz="8" w:space="0"/>
        <w:right w:val="single" w:color="CFC8C0" w:themeColor="accent2" w:themeTint="BF" w:sz="8" w:space="0"/>
        <w:insideH w:val="single" w:color="CFC8C0" w:themeColor="accent2" w:themeTint="BF" w:sz="8" w:space="0"/>
        <w:insideV w:val="single" w:color="CFC8C0" w:themeColor="accent2" w:themeTint="BF" w:sz="8" w:space="0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C8C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CC79" w:themeColor="accent3" w:themeTint="BF" w:sz="8" w:space="0"/>
        <w:left w:val="single" w:color="00CC79" w:themeColor="accent3" w:themeTint="BF" w:sz="8" w:space="0"/>
        <w:bottom w:val="single" w:color="00CC79" w:themeColor="accent3" w:themeTint="BF" w:sz="8" w:space="0"/>
        <w:right w:val="single" w:color="00CC79" w:themeColor="accent3" w:themeTint="BF" w:sz="8" w:space="0"/>
        <w:insideH w:val="single" w:color="00CC79" w:themeColor="accent3" w:themeTint="BF" w:sz="8" w:space="0"/>
        <w:insideV w:val="single" w:color="00CC79" w:themeColor="accent3" w:themeTint="BF" w:sz="8" w:space="0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CC7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4BCAF" w:themeColor="accent4" w:themeTint="BF" w:sz="8" w:space="0"/>
        <w:left w:val="single" w:color="A4BCAF" w:themeColor="accent4" w:themeTint="BF" w:sz="8" w:space="0"/>
        <w:bottom w:val="single" w:color="A4BCAF" w:themeColor="accent4" w:themeTint="BF" w:sz="8" w:space="0"/>
        <w:right w:val="single" w:color="A4BCAF" w:themeColor="accent4" w:themeTint="BF" w:sz="8" w:space="0"/>
        <w:insideH w:val="single" w:color="A4BCAF" w:themeColor="accent4" w:themeTint="BF" w:sz="8" w:space="0"/>
        <w:insideV w:val="single" w:color="A4BCAF" w:themeColor="accent4" w:themeTint="BF" w:sz="8" w:space="0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4BCA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E878D" w:themeColor="accent5" w:themeTint="BF" w:sz="8" w:space="0"/>
        <w:left w:val="single" w:color="9E878D" w:themeColor="accent5" w:themeTint="BF" w:sz="8" w:space="0"/>
        <w:bottom w:val="single" w:color="9E878D" w:themeColor="accent5" w:themeTint="BF" w:sz="8" w:space="0"/>
        <w:right w:val="single" w:color="9E878D" w:themeColor="accent5" w:themeTint="BF" w:sz="8" w:space="0"/>
        <w:insideH w:val="single" w:color="9E878D" w:themeColor="accent5" w:themeTint="BF" w:sz="8" w:space="0"/>
        <w:insideV w:val="single" w:color="9E878D" w:themeColor="accent5" w:themeTint="BF" w:sz="8" w:space="0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E878D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85559" w:themeColor="accent6" w:themeTint="BF" w:sz="8" w:space="0"/>
        <w:left w:val="single" w:color="785559" w:themeColor="accent6" w:themeTint="BF" w:sz="8" w:space="0"/>
        <w:bottom w:val="single" w:color="785559" w:themeColor="accent6" w:themeTint="BF" w:sz="8" w:space="0"/>
        <w:right w:val="single" w:color="785559" w:themeColor="accent6" w:themeTint="BF" w:sz="8" w:space="0"/>
        <w:insideH w:val="single" w:color="785559" w:themeColor="accent6" w:themeTint="BF" w:sz="8" w:space="0"/>
        <w:insideV w:val="single" w:color="785559" w:themeColor="accent6" w:themeTint="BF" w:sz="8" w:space="0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555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  <w:insideH w:val="single" w:color="604333" w:themeColor="accent1" w:sz="8" w:space="0"/>
        <w:insideV w:val="single" w:color="604333" w:themeColor="accent1" w:sz="8" w:space="0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color="604333" w:themeColor="accent1" w:sz="6" w:space="0"/>
          <w:insideV w:val="single" w:color="604333" w:themeColor="accent1" w:sz="6" w:space="0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  <w:insideH w:val="single" w:color="BFB6AB" w:themeColor="accent2" w:sz="8" w:space="0"/>
        <w:insideV w:val="single" w:color="BFB6AB" w:themeColor="accent2" w:sz="8" w:space="0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color="BFB6AB" w:themeColor="accent2" w:sz="6" w:space="0"/>
          <w:insideV w:val="single" w:color="BFB6AB" w:themeColor="accent2" w:sz="6" w:space="0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  <w:insideH w:val="single" w:color="00663D" w:themeColor="accent3" w:sz="8" w:space="0"/>
        <w:insideV w:val="single" w:color="00663D" w:themeColor="accent3" w:sz="8" w:space="0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color="00663D" w:themeColor="accent3" w:sz="6" w:space="0"/>
          <w:insideV w:val="single" w:color="00663D" w:themeColor="accent3" w:sz="6" w:space="0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  <w:insideH w:val="single" w:color="86A695" w:themeColor="accent4" w:sz="8" w:space="0"/>
        <w:insideV w:val="single" w:color="86A695" w:themeColor="accent4" w:sz="8" w:space="0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color="86A695" w:themeColor="accent4" w:sz="6" w:space="0"/>
          <w:insideV w:val="single" w:color="86A695" w:themeColor="accent4" w:sz="6" w:space="0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  <w:insideH w:val="single" w:color="7A6369" w:themeColor="accent5" w:sz="8" w:space="0"/>
        <w:insideV w:val="single" w:color="7A6369" w:themeColor="accent5" w:sz="8" w:space="0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color="7A6369" w:themeColor="accent5" w:sz="6" w:space="0"/>
          <w:insideV w:val="single" w:color="7A6369" w:themeColor="accent5" w:sz="6" w:space="0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  <w:insideH w:val="single" w:color="3D2B2D" w:themeColor="accent6" w:sz="8" w:space="0"/>
        <w:insideV w:val="single" w:color="3D2B2D" w:themeColor="accent6" w:sz="8" w:space="0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color="3D2B2D" w:themeColor="accent6" w:sz="6" w:space="0"/>
          <w:insideV w:val="single" w:color="3D2B2D" w:themeColor="accent6" w:sz="6" w:space="0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604333" w:themeColor="accent1" w:sz="8" w:space="0"/>
        <w:bottom w:val="single" w:color="604333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04333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604333" w:themeColor="accent1" w:sz="8" w:space="0"/>
          <w:bottom w:val="single" w:color="604333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04333" w:themeColor="accent1" w:sz="8" w:space="0"/>
          <w:bottom w:val="single" w:color="604333" w:themeColor="accent1" w:sz="8" w:space="0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BFB6AB" w:themeColor="accent2" w:sz="8" w:space="0"/>
        <w:bottom w:val="single" w:color="BFB6AB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FB6AB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BFB6AB" w:themeColor="accent2" w:sz="8" w:space="0"/>
          <w:bottom w:val="single" w:color="BFB6AB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FB6AB" w:themeColor="accent2" w:sz="8" w:space="0"/>
          <w:bottom w:val="single" w:color="BFB6AB" w:themeColor="accent2" w:sz="8" w:space="0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00663D" w:themeColor="accent3" w:sz="8" w:space="0"/>
        <w:bottom w:val="single" w:color="00663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663D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663D" w:themeColor="accent3" w:sz="8" w:space="0"/>
          <w:bottom w:val="single" w:color="00663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663D" w:themeColor="accent3" w:sz="8" w:space="0"/>
          <w:bottom w:val="single" w:color="00663D" w:themeColor="accent3" w:sz="8" w:space="0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86A695" w:themeColor="accent4" w:sz="8" w:space="0"/>
        <w:bottom w:val="single" w:color="86A69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6A695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86A695" w:themeColor="accent4" w:sz="8" w:space="0"/>
          <w:bottom w:val="single" w:color="86A69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6A695" w:themeColor="accent4" w:sz="8" w:space="0"/>
          <w:bottom w:val="single" w:color="86A695" w:themeColor="accent4" w:sz="8" w:space="0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7A6369" w:themeColor="accent5" w:sz="8" w:space="0"/>
        <w:bottom w:val="single" w:color="7A6369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A6369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A6369" w:themeColor="accent5" w:sz="8" w:space="0"/>
          <w:bottom w:val="single" w:color="7A6369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A6369" w:themeColor="accent5" w:sz="8" w:space="0"/>
          <w:bottom w:val="single" w:color="7A6369" w:themeColor="accent5" w:sz="8" w:space="0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color="3D2B2D" w:themeColor="accent6" w:sz="8" w:space="0"/>
        <w:bottom w:val="single" w:color="3D2B2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D2B2D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3D2B2D" w:themeColor="accent6" w:sz="8" w:space="0"/>
          <w:bottom w:val="single" w:color="3D2B2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D2B2D" w:themeColor="accent6" w:sz="8" w:space="0"/>
          <w:bottom w:val="single" w:color="3D2B2D" w:themeColor="accent6" w:sz="8" w:space="0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04333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04333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04333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FB6AB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FB6AB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663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663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663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6A69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6A69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6A69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A636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A636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A636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D2B2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D2B2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D2B2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B6C52" w:themeColor="accent1" w:themeTint="BF" w:sz="8" w:space="0"/>
        <w:left w:val="single" w:color="9B6C52" w:themeColor="accent1" w:themeTint="BF" w:sz="8" w:space="0"/>
        <w:bottom w:val="single" w:color="9B6C52" w:themeColor="accent1" w:themeTint="BF" w:sz="8" w:space="0"/>
        <w:right w:val="single" w:color="9B6C52" w:themeColor="accent1" w:themeTint="BF" w:sz="8" w:space="0"/>
        <w:insideH w:val="single" w:color="9B6C5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6C52" w:themeColor="accent1" w:themeTint="BF" w:sz="8" w:space="0"/>
          <w:left w:val="single" w:color="9B6C52" w:themeColor="accent1" w:themeTint="BF" w:sz="8" w:space="0"/>
          <w:bottom w:val="single" w:color="9B6C52" w:themeColor="accent1" w:themeTint="BF" w:sz="8" w:space="0"/>
          <w:right w:val="single" w:color="9B6C52" w:themeColor="accent1" w:themeTint="BF" w:sz="8" w:space="0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6C52" w:themeColor="accent1" w:themeTint="BF" w:sz="6" w:space="0"/>
          <w:left w:val="single" w:color="9B6C52" w:themeColor="accent1" w:themeTint="BF" w:sz="8" w:space="0"/>
          <w:bottom w:val="single" w:color="9B6C52" w:themeColor="accent1" w:themeTint="BF" w:sz="8" w:space="0"/>
          <w:right w:val="single" w:color="9B6C5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C8C0" w:themeColor="accent2" w:themeTint="BF" w:sz="8" w:space="0"/>
        <w:left w:val="single" w:color="CFC8C0" w:themeColor="accent2" w:themeTint="BF" w:sz="8" w:space="0"/>
        <w:bottom w:val="single" w:color="CFC8C0" w:themeColor="accent2" w:themeTint="BF" w:sz="8" w:space="0"/>
        <w:right w:val="single" w:color="CFC8C0" w:themeColor="accent2" w:themeTint="BF" w:sz="8" w:space="0"/>
        <w:insideH w:val="single" w:color="CFC8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C8C0" w:themeColor="accent2" w:themeTint="BF" w:sz="8" w:space="0"/>
          <w:left w:val="single" w:color="CFC8C0" w:themeColor="accent2" w:themeTint="BF" w:sz="8" w:space="0"/>
          <w:bottom w:val="single" w:color="CFC8C0" w:themeColor="accent2" w:themeTint="BF" w:sz="8" w:space="0"/>
          <w:right w:val="single" w:color="CFC8C0" w:themeColor="accent2" w:themeTint="BF" w:sz="8" w:space="0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C8C0" w:themeColor="accent2" w:themeTint="BF" w:sz="6" w:space="0"/>
          <w:left w:val="single" w:color="CFC8C0" w:themeColor="accent2" w:themeTint="BF" w:sz="8" w:space="0"/>
          <w:bottom w:val="single" w:color="CFC8C0" w:themeColor="accent2" w:themeTint="BF" w:sz="8" w:space="0"/>
          <w:right w:val="single" w:color="CFC8C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CC79" w:themeColor="accent3" w:themeTint="BF" w:sz="8" w:space="0"/>
        <w:left w:val="single" w:color="00CC79" w:themeColor="accent3" w:themeTint="BF" w:sz="8" w:space="0"/>
        <w:bottom w:val="single" w:color="00CC79" w:themeColor="accent3" w:themeTint="BF" w:sz="8" w:space="0"/>
        <w:right w:val="single" w:color="00CC79" w:themeColor="accent3" w:themeTint="BF" w:sz="8" w:space="0"/>
        <w:insideH w:val="single" w:color="00CC7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CC79" w:themeColor="accent3" w:themeTint="BF" w:sz="8" w:space="0"/>
          <w:left w:val="single" w:color="00CC79" w:themeColor="accent3" w:themeTint="BF" w:sz="8" w:space="0"/>
          <w:bottom w:val="single" w:color="00CC79" w:themeColor="accent3" w:themeTint="BF" w:sz="8" w:space="0"/>
          <w:right w:val="single" w:color="00CC79" w:themeColor="accent3" w:themeTint="BF" w:sz="8" w:space="0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CC79" w:themeColor="accent3" w:themeTint="BF" w:sz="6" w:space="0"/>
          <w:left w:val="single" w:color="00CC79" w:themeColor="accent3" w:themeTint="BF" w:sz="8" w:space="0"/>
          <w:bottom w:val="single" w:color="00CC79" w:themeColor="accent3" w:themeTint="BF" w:sz="8" w:space="0"/>
          <w:right w:val="single" w:color="00CC7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4BCAF" w:themeColor="accent4" w:themeTint="BF" w:sz="8" w:space="0"/>
        <w:left w:val="single" w:color="A4BCAF" w:themeColor="accent4" w:themeTint="BF" w:sz="8" w:space="0"/>
        <w:bottom w:val="single" w:color="A4BCAF" w:themeColor="accent4" w:themeTint="BF" w:sz="8" w:space="0"/>
        <w:right w:val="single" w:color="A4BCAF" w:themeColor="accent4" w:themeTint="BF" w:sz="8" w:space="0"/>
        <w:insideH w:val="single" w:color="A4BCA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4BCAF" w:themeColor="accent4" w:themeTint="BF" w:sz="8" w:space="0"/>
          <w:left w:val="single" w:color="A4BCAF" w:themeColor="accent4" w:themeTint="BF" w:sz="8" w:space="0"/>
          <w:bottom w:val="single" w:color="A4BCAF" w:themeColor="accent4" w:themeTint="BF" w:sz="8" w:space="0"/>
          <w:right w:val="single" w:color="A4BCAF" w:themeColor="accent4" w:themeTint="BF" w:sz="8" w:space="0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4BCAF" w:themeColor="accent4" w:themeTint="BF" w:sz="6" w:space="0"/>
          <w:left w:val="single" w:color="A4BCAF" w:themeColor="accent4" w:themeTint="BF" w:sz="8" w:space="0"/>
          <w:bottom w:val="single" w:color="A4BCAF" w:themeColor="accent4" w:themeTint="BF" w:sz="8" w:space="0"/>
          <w:right w:val="single" w:color="A4BCA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E878D" w:themeColor="accent5" w:themeTint="BF" w:sz="8" w:space="0"/>
        <w:left w:val="single" w:color="9E878D" w:themeColor="accent5" w:themeTint="BF" w:sz="8" w:space="0"/>
        <w:bottom w:val="single" w:color="9E878D" w:themeColor="accent5" w:themeTint="BF" w:sz="8" w:space="0"/>
        <w:right w:val="single" w:color="9E878D" w:themeColor="accent5" w:themeTint="BF" w:sz="8" w:space="0"/>
        <w:insideH w:val="single" w:color="9E878D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E878D" w:themeColor="accent5" w:themeTint="BF" w:sz="8" w:space="0"/>
          <w:left w:val="single" w:color="9E878D" w:themeColor="accent5" w:themeTint="BF" w:sz="8" w:space="0"/>
          <w:bottom w:val="single" w:color="9E878D" w:themeColor="accent5" w:themeTint="BF" w:sz="8" w:space="0"/>
          <w:right w:val="single" w:color="9E878D" w:themeColor="accent5" w:themeTint="BF" w:sz="8" w:space="0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878D" w:themeColor="accent5" w:themeTint="BF" w:sz="6" w:space="0"/>
          <w:left w:val="single" w:color="9E878D" w:themeColor="accent5" w:themeTint="BF" w:sz="8" w:space="0"/>
          <w:bottom w:val="single" w:color="9E878D" w:themeColor="accent5" w:themeTint="BF" w:sz="8" w:space="0"/>
          <w:right w:val="single" w:color="9E878D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85559" w:themeColor="accent6" w:themeTint="BF" w:sz="8" w:space="0"/>
        <w:left w:val="single" w:color="785559" w:themeColor="accent6" w:themeTint="BF" w:sz="8" w:space="0"/>
        <w:bottom w:val="single" w:color="785559" w:themeColor="accent6" w:themeTint="BF" w:sz="8" w:space="0"/>
        <w:right w:val="single" w:color="785559" w:themeColor="accent6" w:themeTint="BF" w:sz="8" w:space="0"/>
        <w:insideH w:val="single" w:color="78555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5559" w:themeColor="accent6" w:themeTint="BF" w:sz="8" w:space="0"/>
          <w:left w:val="single" w:color="785559" w:themeColor="accent6" w:themeTint="BF" w:sz="8" w:space="0"/>
          <w:bottom w:val="single" w:color="785559" w:themeColor="accent6" w:themeTint="BF" w:sz="8" w:space="0"/>
          <w:right w:val="single" w:color="785559" w:themeColor="accent6" w:themeTint="BF" w:sz="8" w:space="0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5559" w:themeColor="accent6" w:themeTint="BF" w:sz="6" w:space="0"/>
          <w:left w:val="single" w:color="785559" w:themeColor="accent6" w:themeTint="BF" w:sz="8" w:space="0"/>
          <w:bottom w:val="single" w:color="785559" w:themeColor="accent6" w:themeTint="BF" w:sz="8" w:space="0"/>
          <w:right w:val="single" w:color="78555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2A3FCB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color="00331E" w:themeColor="accent3" w:themeShade="80" w:sz="2" w:space="1"/>
      </w:pBdr>
      <w:outlineLvl w:val="9"/>
    </w:pPr>
    <w:rPr>
      <w:szCs w:val="32"/>
    </w:rPr>
  </w:style>
  <w:style w:type="table" w:styleId="Style1" w:customStyle="1">
    <w:name w:val="Style1"/>
    <w:basedOn w:val="TableNormal"/>
    <w:uiPriority w:val="99"/>
    <w:rsid w:val="00C021A3"/>
    <w:pPr>
      <w:spacing w:before="0" w:after="0"/>
    </w:pPr>
    <w:tblPr>
      <w:tblBorders>
        <w:top w:val="single" w:color="00663D" w:themeColor="accent3" w:sz="24" w:space="0"/>
        <w:bottom w:val="single" w:color="00663D" w:themeColor="accent3" w:sz="24" w:space="0"/>
        <w:insideH w:val="single" w:color="BFB6AB" w:themeColor="accent2" w:sz="8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semiHidden/>
    <w:rsid w:val="00A84617"/>
    <w:rPr>
      <w:rFonts w:asciiTheme="majorHAnsi" w:hAnsiTheme="majorHAnsi" w:eastAsiaTheme="majorEastAsia" w:cstheme="majorBidi"/>
      <w:color w:val="2F2119" w:themeColor="accent1" w:themeShade="7F"/>
      <w:sz w:val="24"/>
      <w:szCs w:val="24"/>
    </w:rPr>
  </w:style>
  <w:style w:type="paragraph" w:styleId="PageNumbers" w:customStyle="1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glossaryDocument" Target="glossary/document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bby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793C1A11E84EEBB111CE5B74716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2870B-B2CA-448D-8FD6-827F051FED35}"/>
      </w:docPartPr>
      <w:docPartBody>
        <w:p xmlns:wp14="http://schemas.microsoft.com/office/word/2010/wordml" w:rsidR="002B54AD" w:rsidRDefault="002B54AD" w14:paraId="223B7CC8" wp14:textId="77777777">
          <w:pPr>
            <w:pStyle w:val="EF793C1A11E84EEBB111CE5B74716840"/>
          </w:pPr>
          <w:r w:rsidRPr="00797F60">
            <w:t>meeting Minutes</w:t>
          </w:r>
        </w:p>
      </w:docPartBody>
    </w:docPart>
    <w:docPart>
      <w:docPartPr>
        <w:name w:val="6ACD8781223C437F8D330B33E8B94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37FEE-C9D3-4F4F-9628-F48EC0E93E19}"/>
      </w:docPartPr>
      <w:docPartBody>
        <w:p xmlns:wp14="http://schemas.microsoft.com/office/word/2010/wordml" w:rsidR="002B54AD" w:rsidRDefault="002B54AD" w14:paraId="3101716D" wp14:textId="77777777">
          <w:pPr>
            <w:pStyle w:val="6ACD8781223C437F8D330B33E8B94ED5"/>
          </w:pPr>
          <w:r w:rsidRPr="00876655">
            <w:t>Date:</w:t>
          </w:r>
        </w:p>
      </w:docPartBody>
    </w:docPart>
    <w:docPart>
      <w:docPartPr>
        <w:name w:val="D30A05A37681488B8E44DB1C18A5F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D8C73-23A7-4856-A43B-62C02C04CCEB}"/>
      </w:docPartPr>
      <w:docPartBody>
        <w:p xmlns:wp14="http://schemas.microsoft.com/office/word/2010/wordml" w:rsidR="002B54AD" w:rsidRDefault="002B54AD" w14:paraId="50791AE2" wp14:textId="77777777">
          <w:pPr>
            <w:pStyle w:val="D30A05A37681488B8E44DB1C18A5F922"/>
          </w:pPr>
          <w:r w:rsidRPr="00876655">
            <w:t xml:space="preserve">Time: </w:t>
          </w:r>
        </w:p>
      </w:docPartBody>
    </w:docPart>
    <w:docPart>
      <w:docPartPr>
        <w:name w:val="F5CA0A8A34FB44C9BEA8FF877398C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E87A1-37A7-4346-BFEF-BF64B4954D0E}"/>
      </w:docPartPr>
      <w:docPartBody>
        <w:p xmlns:wp14="http://schemas.microsoft.com/office/word/2010/wordml" w:rsidR="002B54AD" w:rsidRDefault="002B54AD" w14:paraId="1DE5C960" wp14:textId="77777777">
          <w:pPr>
            <w:pStyle w:val="F5CA0A8A34FB44C9BEA8FF877398C1D8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63"/>
    <w:rsid w:val="002B54AD"/>
    <w:rsid w:val="008A32E6"/>
    <w:rsid w:val="00D4753E"/>
    <w:rsid w:val="00D5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793C1A11E84EEBB111CE5B74716840">
    <w:name w:val="EF793C1A11E84EEBB111CE5B74716840"/>
  </w:style>
  <w:style w:type="paragraph" w:customStyle="1" w:styleId="7A57D86A9DFA4546853B77BCAF915F5F">
    <w:name w:val="7A57D86A9DFA4546853B77BCAF915F5F"/>
  </w:style>
  <w:style w:type="paragraph" w:customStyle="1" w:styleId="6ACD8781223C437F8D330B33E8B94ED5">
    <w:name w:val="6ACD8781223C437F8D330B33E8B94ED5"/>
  </w:style>
  <w:style w:type="paragraph" w:customStyle="1" w:styleId="FC1E060D8BFE49A1B31F0BD9FCC32277">
    <w:name w:val="FC1E060D8BFE49A1B31F0BD9FCC32277"/>
  </w:style>
  <w:style w:type="paragraph" w:customStyle="1" w:styleId="D30A05A37681488B8E44DB1C18A5F922">
    <w:name w:val="D30A05A37681488B8E44DB1C18A5F922"/>
  </w:style>
  <w:style w:type="paragraph" w:customStyle="1" w:styleId="1582260DEF1D4269A7B0D7317B85B91F">
    <w:name w:val="1582260DEF1D4269A7B0D7317B85B91F"/>
  </w:style>
  <w:style w:type="paragraph" w:customStyle="1" w:styleId="F5CA0A8A34FB44C9BEA8FF877398C1D8">
    <w:name w:val="F5CA0A8A34FB44C9BEA8FF877398C1D8"/>
  </w:style>
  <w:style w:type="paragraph" w:customStyle="1" w:styleId="8B8FF09D76B14CC58E40D1E6C94B3695">
    <w:name w:val="8B8FF09D76B14CC58E40D1E6C94B3695"/>
  </w:style>
  <w:style w:type="paragraph" w:customStyle="1" w:styleId="4959C22D57AD4315A64F3E626DEC66CB">
    <w:name w:val="4959C22D57AD4315A64F3E626DEC66CB"/>
  </w:style>
  <w:style w:type="paragraph" w:customStyle="1" w:styleId="8E903E06AE51406AB816F2F7C6135F59">
    <w:name w:val="8E903E06AE51406AB816F2F7C6135F59"/>
  </w:style>
  <w:style w:type="paragraph" w:customStyle="1" w:styleId="D459BA558F774BC1BBD987BF1CDEFBB9">
    <w:name w:val="D459BA558F774BC1BBD987BF1CDEFBB9"/>
  </w:style>
  <w:style w:type="paragraph" w:customStyle="1" w:styleId="D9E0621DB82B4D7B80BC82CCB5EF76CA">
    <w:name w:val="D9E0621DB82B4D7B80BC82CCB5EF76CA"/>
  </w:style>
  <w:style w:type="paragraph" w:customStyle="1" w:styleId="DAA3F8DA22624B418466A4015A6FE2B6">
    <w:name w:val="DAA3F8DA22624B418466A4015A6FE2B6"/>
  </w:style>
  <w:style w:type="paragraph" w:customStyle="1" w:styleId="1D63487E277E4A299A24B305EEBA0DCF">
    <w:name w:val="1D63487E277E4A299A24B305EEBA0DCF"/>
  </w:style>
  <w:style w:type="paragraph" w:customStyle="1" w:styleId="0A5FFF611C0F48E281CCCE3D419D8273">
    <w:name w:val="0A5FFF611C0F48E281CCCE3D419D8273"/>
  </w:style>
  <w:style w:type="paragraph" w:customStyle="1" w:styleId="F51000F5ED8148868E0F9CE2B89E45FA">
    <w:name w:val="F51000F5ED8148868E0F9CE2B89E45FA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  <w:style w:type="paragraph" w:customStyle="1" w:styleId="839C016ABD9D4719B0211BCF412A1FBB">
    <w:name w:val="839C016ABD9D4719B0211BCF412A1FBB"/>
  </w:style>
  <w:style w:type="paragraph" w:customStyle="1" w:styleId="110C70BF98624E4BA482CE555C2C2233">
    <w:name w:val="110C70BF98624E4BA482CE555C2C2233"/>
  </w:style>
  <w:style w:type="paragraph" w:customStyle="1" w:styleId="31F6A5A8FED04E55B5727C87C3A935D5">
    <w:name w:val="31F6A5A8FED04E55B5727C87C3A935D5"/>
  </w:style>
  <w:style w:type="paragraph" w:customStyle="1" w:styleId="DC44C09527534336808A3DC4EF25E913">
    <w:name w:val="DC44C09527534336808A3DC4EF25E9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C0C69A4-DCA6-4A12-8500-1AC62584B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Classic minutes.dotx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bobby clark</dc:creator>
  <keywords/>
  <lastModifiedBy>Guest User</lastModifiedBy>
  <revision>60</revision>
  <dcterms:created xsi:type="dcterms:W3CDTF">2026-02-11T23:32:00.0000000Z</dcterms:created>
  <dcterms:modified xsi:type="dcterms:W3CDTF">2026-02-18T19:41:00.1327049Z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