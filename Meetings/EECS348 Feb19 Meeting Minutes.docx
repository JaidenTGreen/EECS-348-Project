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41122" w14:textId="14C30924" w:rsidR="00A84617" w:rsidRDefault="00A84617" w:rsidP="00A84617">
      <w:pPr>
        <w:pStyle w:val="BackgroundPlaceholder"/>
        <w:rPr>
          <w:color w:val="FF0000"/>
        </w:rPr>
      </w:pPr>
    </w:p>
    <w:p w14:paraId="23BFEAE1" w14:textId="6C7952BF" w:rsidR="091F5924" w:rsidRDefault="091F5924" w:rsidP="5AA22887">
      <w:pPr>
        <w:rPr>
          <w:color w:val="FF0000"/>
        </w:rPr>
      </w:pP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234F8DB2" w14:textId="77777777">
        <w:tc>
          <w:tcPr>
            <w:tcW w:w="10080" w:type="dxa"/>
            <w:gridSpan w:val="2"/>
          </w:tcPr>
          <w:p w14:paraId="61F23106" w14:textId="77777777" w:rsidR="00A84617" w:rsidRPr="00797F60" w:rsidRDefault="00000000">
            <w:pPr>
              <w:pStyle w:val="Title"/>
              <w:rPr>
                <w:color w:val="FF0000"/>
              </w:rPr>
            </w:pPr>
            <w:sdt>
              <w:sdtPr>
                <w:rPr>
                  <w:color w:val="FF0000"/>
                </w:rPr>
                <w:alias w:val="Enter title:"/>
                <w:tag w:val="Enter title:"/>
                <w:id w:val="-479621438"/>
                <w:placeholder>
                  <w:docPart w:val="EF793C1A11E84EEBB111CE5B74716840"/>
                </w:placeholder>
                <w:temporary/>
                <w:showingPlcHdr/>
                <w15:appearance w15:val="hidden"/>
              </w:sdtPr>
              <w:sdtContent>
                <w:r w:rsidR="00A84617" w:rsidRPr="5AA22887">
                  <w:rPr>
                    <w:color w:val="FF0000"/>
                  </w:rPr>
                  <w:t>meeting Minutes</w:t>
                </w:r>
              </w:sdtContent>
            </w:sdt>
          </w:p>
        </w:tc>
      </w:tr>
      <w:tr w:rsidR="00A84617" w:rsidRPr="00184799" w14:paraId="7A9BAFD0" w14:textId="77777777">
        <w:tc>
          <w:tcPr>
            <w:tcW w:w="10080" w:type="dxa"/>
            <w:gridSpan w:val="2"/>
            <w:tcBorders>
              <w:bottom w:val="single" w:sz="24" w:space="0" w:color="00663D" w:themeColor="accent3"/>
            </w:tcBorders>
          </w:tcPr>
          <w:p w14:paraId="3DFBA953" w14:textId="4B285FCD" w:rsidR="00A84617" w:rsidRPr="00184799" w:rsidRDefault="001E43B8">
            <w:pPr>
              <w:pStyle w:val="Subtitle"/>
              <w:rPr>
                <w:color w:val="FF0000"/>
              </w:rPr>
            </w:pPr>
            <w:r w:rsidRPr="5AA22887">
              <w:rPr>
                <w:color w:val="FF0000"/>
              </w:rPr>
              <w:t>Deliverable 1: Project plan</w:t>
            </w:r>
          </w:p>
        </w:tc>
      </w:tr>
      <w:tr w:rsidR="00A84617" w:rsidRPr="00184799" w14:paraId="239268AA" w14:textId="77777777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41B4B686" w14:textId="77777777" w:rsidR="00A84617" w:rsidRPr="00876655" w:rsidRDefault="00000000" w:rsidP="00876655">
            <w:pPr>
              <w:rPr>
                <w:color w:val="FF0000"/>
              </w:rPr>
            </w:pPr>
            <w:sdt>
              <w:sdtPr>
                <w:rPr>
                  <w:color w:val="FF0000"/>
                </w:rPr>
                <w:id w:val="-1327819981"/>
                <w:placeholder>
                  <w:docPart w:val="6ACD8781223C437F8D330B33E8B94ED5"/>
                </w:placeholder>
                <w:temporary/>
                <w:showingPlcHdr/>
                <w15:appearance w15:val="hidden"/>
              </w:sdtPr>
              <w:sdtContent>
                <w:r w:rsidR="00A84617" w:rsidRPr="5AA22887">
                  <w:rPr>
                    <w:color w:val="FF0000"/>
                  </w:rPr>
                  <w:t>Date:</w:t>
                </w:r>
              </w:sdtContent>
            </w:sdt>
            <w:r w:rsidR="00A84617" w:rsidRPr="5AA22887">
              <w:rPr>
                <w:color w:val="FF0000"/>
              </w:rPr>
              <w:t xml:space="preserve"> </w:t>
            </w:r>
          </w:p>
        </w:tc>
        <w:tc>
          <w:tcPr>
            <w:tcW w:w="675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4CCB052D" w14:textId="1B59877F" w:rsidR="00A84617" w:rsidRPr="00C021A3" w:rsidRDefault="00700887" w:rsidP="00876655">
            <w:pPr>
              <w:rPr>
                <w:color w:val="FF0000"/>
              </w:rPr>
            </w:pPr>
            <w:r w:rsidRPr="5AA22887">
              <w:rPr>
                <w:color w:val="FF0000"/>
              </w:rPr>
              <w:t>February 1</w:t>
            </w:r>
            <w:r w:rsidR="00BA37DB">
              <w:rPr>
                <w:color w:val="FF0000"/>
              </w:rPr>
              <w:t>9</w:t>
            </w:r>
          </w:p>
        </w:tc>
      </w:tr>
      <w:tr w:rsidR="00A84617" w:rsidRPr="00184799" w14:paraId="45B0981E" w14:textId="77777777">
        <w:trPr>
          <w:trHeight w:val="720"/>
        </w:trPr>
        <w:tc>
          <w:tcPr>
            <w:tcW w:w="3330" w:type="dxa"/>
            <w:noWrap/>
            <w:vAlign w:val="center"/>
          </w:tcPr>
          <w:p w14:paraId="42C60904" w14:textId="77777777" w:rsidR="00A84617" w:rsidRPr="00876655" w:rsidRDefault="00000000" w:rsidP="00876655">
            <w:pPr>
              <w:rPr>
                <w:color w:val="FF0000"/>
              </w:rPr>
            </w:pPr>
            <w:sdt>
              <w:sdtPr>
                <w:rPr>
                  <w:color w:val="FF0000"/>
                </w:rPr>
                <w:id w:val="1162287983"/>
                <w:placeholder>
                  <w:docPart w:val="D30A05A37681488B8E44DB1C18A5F922"/>
                </w:placeholder>
                <w:temporary/>
                <w:showingPlcHdr/>
                <w15:appearance w15:val="hidden"/>
              </w:sdtPr>
              <w:sdtContent>
                <w:r w:rsidR="00A84617" w:rsidRPr="5AA22887">
                  <w:rPr>
                    <w:color w:val="FF0000"/>
                  </w:rPr>
                  <w:t xml:space="preserve">Time: </w:t>
                </w:r>
              </w:sdtContent>
            </w:sdt>
            <w:r w:rsidR="00A84617" w:rsidRPr="5AA22887">
              <w:rPr>
                <w:color w:val="FF0000"/>
              </w:rPr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4254AE54" w14:textId="7F5CCC6D" w:rsidR="00A84617" w:rsidRPr="00C021A3" w:rsidRDefault="00700887" w:rsidP="00876655">
            <w:pPr>
              <w:rPr>
                <w:color w:val="FF0000"/>
              </w:rPr>
            </w:pPr>
            <w:r w:rsidRPr="5AA22887">
              <w:rPr>
                <w:color w:val="FF0000"/>
              </w:rPr>
              <w:t>3</w:t>
            </w:r>
            <w:r w:rsidR="008A48AB" w:rsidRPr="5AA22887">
              <w:rPr>
                <w:color w:val="FF0000"/>
              </w:rPr>
              <w:t>:</w:t>
            </w:r>
            <w:r w:rsidR="00BA37DB">
              <w:rPr>
                <w:color w:val="FF0000"/>
              </w:rPr>
              <w:t>15 - Finish</w:t>
            </w:r>
          </w:p>
        </w:tc>
      </w:tr>
      <w:tr w:rsidR="00A84617" w:rsidRPr="00184799" w14:paraId="22F50CDB" w14:textId="77777777">
        <w:trPr>
          <w:trHeight w:val="720"/>
        </w:trPr>
        <w:tc>
          <w:tcPr>
            <w:tcW w:w="333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22C89B4E" w14:textId="77777777" w:rsidR="00A84617" w:rsidRPr="00C021A3" w:rsidRDefault="00000000" w:rsidP="00876655">
            <w:pPr>
              <w:rPr>
                <w:color w:val="FF0000"/>
              </w:rPr>
            </w:pPr>
            <w:sdt>
              <w:sdtPr>
                <w:rPr>
                  <w:color w:val="FF0000"/>
                </w:rPr>
                <w:id w:val="1673603272"/>
                <w:placeholder>
                  <w:docPart w:val="F5CA0A8A34FB44C9BEA8FF877398C1D8"/>
                </w:placeholder>
                <w:temporary/>
                <w:showingPlcHdr/>
                <w15:appearance w15:val="hidden"/>
              </w:sdtPr>
              <w:sdtContent>
                <w:r w:rsidR="00A84617" w:rsidRPr="5AA22887">
                  <w:rPr>
                    <w:color w:val="FF0000"/>
                  </w:rPr>
                  <w:t>Meeting called to order by:</w:t>
                </w:r>
              </w:sdtContent>
            </w:sdt>
            <w:r w:rsidR="00A84617" w:rsidRPr="5AA22887">
              <w:rPr>
                <w:color w:val="FF0000"/>
              </w:rPr>
              <w:t xml:space="preserve"> </w:t>
            </w:r>
          </w:p>
        </w:tc>
        <w:tc>
          <w:tcPr>
            <w:tcW w:w="675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04FAC21A" w14:textId="3984BE70" w:rsidR="00A84617" w:rsidRPr="00C021A3" w:rsidRDefault="008A48AB" w:rsidP="00876655">
            <w:pPr>
              <w:rPr>
                <w:color w:val="FF0000"/>
              </w:rPr>
            </w:pPr>
            <w:r w:rsidRPr="5AA22887">
              <w:rPr>
                <w:color w:val="FF0000"/>
              </w:rPr>
              <w:t>Group</w:t>
            </w:r>
            <w:r w:rsidR="00A84617" w:rsidRPr="5AA22887">
              <w:rPr>
                <w:color w:val="FF0000"/>
              </w:rPr>
              <w:t xml:space="preserve"> </w:t>
            </w:r>
          </w:p>
        </w:tc>
      </w:tr>
    </w:tbl>
    <w:p w14:paraId="2DFAE3E2" w14:textId="1D981FFA" w:rsidR="00A84617" w:rsidRDefault="00A84617" w:rsidP="00A84617">
      <w:pPr>
        <w:rPr>
          <w:color w:val="FF0000"/>
        </w:rPr>
      </w:pPr>
    </w:p>
    <w:p w14:paraId="447CA8EC" w14:textId="110F6262" w:rsidR="00C81101" w:rsidRDefault="00C81101" w:rsidP="5AA22887">
      <w:pPr>
        <w:pStyle w:val="Heading1"/>
        <w:rPr>
          <w:color w:val="FF0000"/>
        </w:rPr>
      </w:pPr>
      <w:r>
        <w:rPr>
          <w:color w:val="FF0000"/>
        </w:rPr>
        <w:t>LAST MEETING :</w:t>
      </w:r>
    </w:p>
    <w:p w14:paraId="0BAE4A72" w14:textId="0A0F2904" w:rsidR="00C81101" w:rsidRDefault="00C81101" w:rsidP="00C81101">
      <w:pPr>
        <w:rPr>
          <w:b/>
          <w:bCs/>
        </w:rPr>
      </w:pPr>
      <w:r>
        <w:tab/>
      </w:r>
      <w:r w:rsidR="00BA37DB">
        <w:rPr>
          <w:b/>
          <w:bCs/>
        </w:rPr>
        <w:t>Intro</w:t>
      </w:r>
      <w:r w:rsidR="00327035">
        <w:rPr>
          <w:b/>
          <w:bCs/>
        </w:rPr>
        <w:t>ductions to team members</w:t>
      </w:r>
    </w:p>
    <w:p w14:paraId="19EA061B" w14:textId="15630CE5" w:rsidR="00327035" w:rsidRDefault="00327035" w:rsidP="00C81101">
      <w:pPr>
        <w:rPr>
          <w:b/>
          <w:bCs/>
        </w:rPr>
      </w:pPr>
      <w:r>
        <w:rPr>
          <w:b/>
          <w:bCs/>
        </w:rPr>
        <w:tab/>
        <w:t>Project Plan, meeting minutes, and project monitoring document created and distributed</w:t>
      </w:r>
    </w:p>
    <w:p w14:paraId="5443DB6A" w14:textId="1FA8E6DD" w:rsidR="00822EB7" w:rsidRDefault="00822EB7" w:rsidP="00C81101">
      <w:pPr>
        <w:rPr>
          <w:b/>
          <w:bCs/>
        </w:rPr>
      </w:pPr>
      <w:r>
        <w:rPr>
          <w:b/>
          <w:bCs/>
        </w:rPr>
        <w:tab/>
      </w:r>
      <w:r w:rsidR="0065123A">
        <w:rPr>
          <w:b/>
          <w:bCs/>
        </w:rPr>
        <w:t>Started Project plan and assigned roles</w:t>
      </w:r>
    </w:p>
    <w:p w14:paraId="51ACA002" w14:textId="77777777" w:rsidR="00822EB7" w:rsidRPr="00C81101" w:rsidRDefault="00822EB7" w:rsidP="00C81101">
      <w:pPr>
        <w:rPr>
          <w:b/>
          <w:bCs/>
        </w:rPr>
      </w:pPr>
    </w:p>
    <w:p w14:paraId="6F145770" w14:textId="1BB40235" w:rsidR="00876655" w:rsidRDefault="00394D1F" w:rsidP="5AA22887">
      <w:pPr>
        <w:pStyle w:val="Heading1"/>
        <w:rPr>
          <w:color w:val="FF0000"/>
        </w:rPr>
      </w:pPr>
      <w:r w:rsidRPr="5AA22887">
        <w:rPr>
          <w:color w:val="FF0000"/>
        </w:rPr>
        <w:t>What Was Done</w:t>
      </w:r>
      <w:r w:rsidR="00FA635E" w:rsidRPr="5AA22887">
        <w:rPr>
          <w:color w:val="FF0000"/>
        </w:rPr>
        <w:t xml:space="preserve"> </w:t>
      </w:r>
      <w:r w:rsidR="006F1BEE">
        <w:rPr>
          <w:color w:val="FF0000"/>
        </w:rPr>
        <w:t xml:space="preserve"> :</w:t>
      </w:r>
    </w:p>
    <w:p w14:paraId="303BC3F2" w14:textId="7422E778" w:rsidR="76149DA3" w:rsidRDefault="007F0CDB" w:rsidP="0065123A">
      <w:pPr>
        <w:rPr>
          <w:rFonts w:ascii="Times New Roman" w:eastAsia="Times New Roman" w:hAnsi="Times New Roman" w:cs="Times New Roman"/>
          <w:color w:val="323E4F" w:themeColor="text2" w:themeShade="BF"/>
          <w:sz w:val="20"/>
          <w:szCs w:val="20"/>
        </w:rPr>
      </w:pPr>
      <w:r>
        <w:tab/>
      </w:r>
      <w:r w:rsidR="00B6541F">
        <w:t>Filed out Project Monitoring Document</w:t>
      </w:r>
      <w:r w:rsidR="00191EF8">
        <w:t xml:space="preserve"> with </w:t>
      </w:r>
    </w:p>
    <w:p w14:paraId="444B4515" w14:textId="17FBA952" w:rsidR="76149DA3" w:rsidRDefault="76149DA3" w:rsidP="76149DA3">
      <w:pPr>
        <w:rPr>
          <w:b/>
          <w:bCs/>
        </w:rPr>
      </w:pPr>
    </w:p>
    <w:p w14:paraId="4E328B6D" w14:textId="0ED419BF" w:rsidR="0005717E" w:rsidRDefault="00772E3C" w:rsidP="0005717E">
      <w:pPr>
        <w:pStyle w:val="Heading1"/>
        <w:tabs>
          <w:tab w:val="left" w:pos="792"/>
          <w:tab w:val="left" w:pos="3612"/>
        </w:tabs>
        <w:rPr>
          <w:color w:val="FF0000"/>
        </w:rPr>
      </w:pPr>
      <w:r w:rsidRPr="5AA22887">
        <w:rPr>
          <w:color w:val="FF0000"/>
        </w:rPr>
        <w:t xml:space="preserve"> </w:t>
      </w:r>
      <w:r w:rsidR="0005717E">
        <w:rPr>
          <w:color w:val="FF0000"/>
        </w:rPr>
        <w:t>Need Resolved:</w:t>
      </w:r>
    </w:p>
    <w:p w14:paraId="446398BE" w14:textId="303E3BFA" w:rsidR="007748FC" w:rsidRDefault="007748FC" w:rsidP="007748FC">
      <w:pPr>
        <w:rPr>
          <w:b/>
          <w:bCs/>
        </w:rPr>
      </w:pPr>
      <w:r>
        <w:tab/>
      </w:r>
      <w:r w:rsidR="00F94B02">
        <w:rPr>
          <w:b/>
          <w:bCs/>
        </w:rPr>
        <w:t>Confirm Emily</w:t>
      </w:r>
      <w:r w:rsidR="00E077B4">
        <w:rPr>
          <w:b/>
          <w:bCs/>
        </w:rPr>
        <w:t>’s</w:t>
      </w:r>
      <w:r w:rsidR="00F94B02">
        <w:rPr>
          <w:b/>
          <w:bCs/>
        </w:rPr>
        <w:t xml:space="preserve"> </w:t>
      </w:r>
      <w:r w:rsidR="00201C96">
        <w:rPr>
          <w:b/>
          <w:bCs/>
        </w:rPr>
        <w:t>role</w:t>
      </w:r>
      <w:r w:rsidR="00E077B4">
        <w:rPr>
          <w:b/>
          <w:bCs/>
        </w:rPr>
        <w:t xml:space="preserve"> is acceptable</w:t>
      </w:r>
    </w:p>
    <w:p w14:paraId="1E65E1ED" w14:textId="76A5E809" w:rsidR="000C23AA" w:rsidRDefault="00466C91" w:rsidP="007748FC">
      <w:pPr>
        <w:rPr>
          <w:b/>
          <w:bCs/>
        </w:rPr>
      </w:pPr>
      <w:r>
        <w:rPr>
          <w:b/>
          <w:bCs/>
        </w:rPr>
        <w:tab/>
        <w:t>Discuss configu</w:t>
      </w:r>
      <w:r w:rsidR="00E579E2">
        <w:rPr>
          <w:b/>
          <w:bCs/>
        </w:rPr>
        <w:t>ration management</w:t>
      </w:r>
      <w:r w:rsidR="00787AE4">
        <w:rPr>
          <w:b/>
          <w:bCs/>
        </w:rPr>
        <w:t xml:space="preserve"> (Section 4.3)</w:t>
      </w:r>
    </w:p>
    <w:p w14:paraId="73C3A632" w14:textId="0B83F9AD" w:rsidR="00876655" w:rsidRPr="006D5EB9" w:rsidRDefault="00D41209" w:rsidP="006D5EB9">
      <w:pPr>
        <w:rPr>
          <w:b/>
          <w:bCs/>
        </w:rPr>
      </w:pPr>
      <w:r>
        <w:rPr>
          <w:b/>
          <w:bCs/>
        </w:rPr>
        <w:tab/>
        <w:t>Finalize UPEDU roles (Section 3.3)</w:t>
      </w:r>
      <w:r w:rsidR="0005717E">
        <w:rPr>
          <w:color w:val="FF0000"/>
        </w:rPr>
        <w:tab/>
      </w:r>
    </w:p>
    <w:sectPr w:rsidR="00876655" w:rsidRPr="006D5EB9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6971F" w14:textId="77777777" w:rsidR="00A319DE" w:rsidRDefault="00A319DE">
      <w:r>
        <w:separator/>
      </w:r>
    </w:p>
  </w:endnote>
  <w:endnote w:type="continuationSeparator" w:id="0">
    <w:p w14:paraId="5A188B6D" w14:textId="77777777" w:rsidR="00A319DE" w:rsidRDefault="00A31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ambria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D52A7" w14:textId="77777777" w:rsidR="00A319DE" w:rsidRDefault="00A319DE">
      <w:r>
        <w:separator/>
      </w:r>
    </w:p>
  </w:footnote>
  <w:footnote w:type="continuationSeparator" w:id="0">
    <w:p w14:paraId="531427AC" w14:textId="77777777" w:rsidR="00A319DE" w:rsidRDefault="00A319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3"/>
  </w:num>
  <w:num w:numId="2" w16cid:durableId="1433237341">
    <w:abstractNumId w:val="15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6"/>
  </w:num>
  <w:num w:numId="17" w16cid:durableId="1842545932">
    <w:abstractNumId w:val="18"/>
  </w:num>
  <w:num w:numId="18" w16cid:durableId="596598419">
    <w:abstractNumId w:val="17"/>
  </w:num>
  <w:num w:numId="19" w16cid:durableId="683166105">
    <w:abstractNumId w:val="9"/>
  </w:num>
  <w:num w:numId="20" w16cid:durableId="10959743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3B8"/>
    <w:rsid w:val="00001178"/>
    <w:rsid w:val="00010FA0"/>
    <w:rsid w:val="00022357"/>
    <w:rsid w:val="00024068"/>
    <w:rsid w:val="00025E6C"/>
    <w:rsid w:val="00056A41"/>
    <w:rsid w:val="0005717E"/>
    <w:rsid w:val="00072585"/>
    <w:rsid w:val="0007293E"/>
    <w:rsid w:val="00081D4D"/>
    <w:rsid w:val="00090F53"/>
    <w:rsid w:val="000A0DB9"/>
    <w:rsid w:val="000C23AA"/>
    <w:rsid w:val="000D1B4D"/>
    <w:rsid w:val="000D1B9D"/>
    <w:rsid w:val="000D7841"/>
    <w:rsid w:val="000E6CCE"/>
    <w:rsid w:val="000F21A5"/>
    <w:rsid w:val="0010502F"/>
    <w:rsid w:val="00107ED0"/>
    <w:rsid w:val="00151E11"/>
    <w:rsid w:val="00184799"/>
    <w:rsid w:val="0018646C"/>
    <w:rsid w:val="00191EF8"/>
    <w:rsid w:val="0019575F"/>
    <w:rsid w:val="00196BE1"/>
    <w:rsid w:val="001A53AD"/>
    <w:rsid w:val="001E43B8"/>
    <w:rsid w:val="001F5473"/>
    <w:rsid w:val="001F613B"/>
    <w:rsid w:val="00201C96"/>
    <w:rsid w:val="00253712"/>
    <w:rsid w:val="002672C2"/>
    <w:rsid w:val="002677A5"/>
    <w:rsid w:val="00274AD3"/>
    <w:rsid w:val="0029622E"/>
    <w:rsid w:val="00297956"/>
    <w:rsid w:val="002A0173"/>
    <w:rsid w:val="002A2B44"/>
    <w:rsid w:val="002A3FCB"/>
    <w:rsid w:val="002C235F"/>
    <w:rsid w:val="002D3701"/>
    <w:rsid w:val="00327035"/>
    <w:rsid w:val="00331F24"/>
    <w:rsid w:val="003436FB"/>
    <w:rsid w:val="0035788C"/>
    <w:rsid w:val="00365BE7"/>
    <w:rsid w:val="003871FA"/>
    <w:rsid w:val="003921BC"/>
    <w:rsid w:val="00394D1F"/>
    <w:rsid w:val="003A7E00"/>
    <w:rsid w:val="003A7F7B"/>
    <w:rsid w:val="003B548B"/>
    <w:rsid w:val="003B5FCE"/>
    <w:rsid w:val="003B79A0"/>
    <w:rsid w:val="003C75A6"/>
    <w:rsid w:val="003E0698"/>
    <w:rsid w:val="00401D8F"/>
    <w:rsid w:val="00402E7E"/>
    <w:rsid w:val="00416222"/>
    <w:rsid w:val="004221DD"/>
    <w:rsid w:val="00424F9F"/>
    <w:rsid w:val="00435446"/>
    <w:rsid w:val="00466C22"/>
    <w:rsid w:val="00466C91"/>
    <w:rsid w:val="00470A23"/>
    <w:rsid w:val="004730ED"/>
    <w:rsid w:val="00476525"/>
    <w:rsid w:val="0048065C"/>
    <w:rsid w:val="00487EAE"/>
    <w:rsid w:val="004A6EEB"/>
    <w:rsid w:val="004D5988"/>
    <w:rsid w:val="004F4532"/>
    <w:rsid w:val="00506542"/>
    <w:rsid w:val="00512149"/>
    <w:rsid w:val="00534073"/>
    <w:rsid w:val="00534A19"/>
    <w:rsid w:val="005762C0"/>
    <w:rsid w:val="0058206D"/>
    <w:rsid w:val="00591AB5"/>
    <w:rsid w:val="005D2056"/>
    <w:rsid w:val="00603D1F"/>
    <w:rsid w:val="006150B0"/>
    <w:rsid w:val="00624148"/>
    <w:rsid w:val="006352AF"/>
    <w:rsid w:val="00635577"/>
    <w:rsid w:val="0065123A"/>
    <w:rsid w:val="00655F6F"/>
    <w:rsid w:val="00681D9F"/>
    <w:rsid w:val="00684306"/>
    <w:rsid w:val="006C129F"/>
    <w:rsid w:val="006C2758"/>
    <w:rsid w:val="006D5EB9"/>
    <w:rsid w:val="006F1BEE"/>
    <w:rsid w:val="00700887"/>
    <w:rsid w:val="00703F95"/>
    <w:rsid w:val="007173EB"/>
    <w:rsid w:val="00734127"/>
    <w:rsid w:val="00743539"/>
    <w:rsid w:val="007633D7"/>
    <w:rsid w:val="007638A6"/>
    <w:rsid w:val="00772E3C"/>
    <w:rsid w:val="00773A05"/>
    <w:rsid w:val="00774146"/>
    <w:rsid w:val="007748FC"/>
    <w:rsid w:val="0078288E"/>
    <w:rsid w:val="00786D8E"/>
    <w:rsid w:val="00787AE4"/>
    <w:rsid w:val="00797F60"/>
    <w:rsid w:val="007A2B15"/>
    <w:rsid w:val="007B3F2B"/>
    <w:rsid w:val="007B507E"/>
    <w:rsid w:val="007F0CDB"/>
    <w:rsid w:val="00816FAA"/>
    <w:rsid w:val="00822EB7"/>
    <w:rsid w:val="008361F1"/>
    <w:rsid w:val="0083758C"/>
    <w:rsid w:val="00867571"/>
    <w:rsid w:val="0087444D"/>
    <w:rsid w:val="008746A9"/>
    <w:rsid w:val="00876655"/>
    <w:rsid w:val="008824AE"/>
    <w:rsid w:val="00883FFD"/>
    <w:rsid w:val="0089465A"/>
    <w:rsid w:val="00895650"/>
    <w:rsid w:val="008A3239"/>
    <w:rsid w:val="008A32E6"/>
    <w:rsid w:val="008A48AB"/>
    <w:rsid w:val="008E1349"/>
    <w:rsid w:val="008E5278"/>
    <w:rsid w:val="008F7582"/>
    <w:rsid w:val="00907EA5"/>
    <w:rsid w:val="00946AA5"/>
    <w:rsid w:val="00950A36"/>
    <w:rsid w:val="009579FE"/>
    <w:rsid w:val="00967B20"/>
    <w:rsid w:val="00970A37"/>
    <w:rsid w:val="009710DF"/>
    <w:rsid w:val="009929A7"/>
    <w:rsid w:val="00995CB0"/>
    <w:rsid w:val="009B11C5"/>
    <w:rsid w:val="009B2F84"/>
    <w:rsid w:val="009B6592"/>
    <w:rsid w:val="009D2395"/>
    <w:rsid w:val="00A0530E"/>
    <w:rsid w:val="00A12843"/>
    <w:rsid w:val="00A22818"/>
    <w:rsid w:val="00A319DE"/>
    <w:rsid w:val="00A55571"/>
    <w:rsid w:val="00A84617"/>
    <w:rsid w:val="00AA6B91"/>
    <w:rsid w:val="00AB3E35"/>
    <w:rsid w:val="00AB4ADB"/>
    <w:rsid w:val="00AC7B84"/>
    <w:rsid w:val="00B04252"/>
    <w:rsid w:val="00B400B9"/>
    <w:rsid w:val="00B51AD7"/>
    <w:rsid w:val="00B53D4C"/>
    <w:rsid w:val="00B63901"/>
    <w:rsid w:val="00B6541F"/>
    <w:rsid w:val="00B7207F"/>
    <w:rsid w:val="00BA05F7"/>
    <w:rsid w:val="00BA37DB"/>
    <w:rsid w:val="00BC7798"/>
    <w:rsid w:val="00BD2974"/>
    <w:rsid w:val="00C00F6C"/>
    <w:rsid w:val="00C021A3"/>
    <w:rsid w:val="00C04B20"/>
    <w:rsid w:val="00C07ECC"/>
    <w:rsid w:val="00C139A1"/>
    <w:rsid w:val="00C145EB"/>
    <w:rsid w:val="00C1489F"/>
    <w:rsid w:val="00C20CF9"/>
    <w:rsid w:val="00C20E84"/>
    <w:rsid w:val="00C21AA4"/>
    <w:rsid w:val="00C23957"/>
    <w:rsid w:val="00C273A7"/>
    <w:rsid w:val="00C34329"/>
    <w:rsid w:val="00C348AF"/>
    <w:rsid w:val="00C41E6E"/>
    <w:rsid w:val="00C466F0"/>
    <w:rsid w:val="00C5005B"/>
    <w:rsid w:val="00C54681"/>
    <w:rsid w:val="00C7447B"/>
    <w:rsid w:val="00C80A2B"/>
    <w:rsid w:val="00C81101"/>
    <w:rsid w:val="00C81D1B"/>
    <w:rsid w:val="00C82590"/>
    <w:rsid w:val="00C9008F"/>
    <w:rsid w:val="00CA4D76"/>
    <w:rsid w:val="00CD0DC6"/>
    <w:rsid w:val="00CE2DA8"/>
    <w:rsid w:val="00CE41FE"/>
    <w:rsid w:val="00CE550E"/>
    <w:rsid w:val="00CF4C02"/>
    <w:rsid w:val="00D02022"/>
    <w:rsid w:val="00D350A6"/>
    <w:rsid w:val="00D41209"/>
    <w:rsid w:val="00D41A76"/>
    <w:rsid w:val="00D50889"/>
    <w:rsid w:val="00D764DC"/>
    <w:rsid w:val="00D97972"/>
    <w:rsid w:val="00DA2AF4"/>
    <w:rsid w:val="00DC6A42"/>
    <w:rsid w:val="00DE7DDC"/>
    <w:rsid w:val="00DF4CF8"/>
    <w:rsid w:val="00E077B4"/>
    <w:rsid w:val="00E236E4"/>
    <w:rsid w:val="00E33EF8"/>
    <w:rsid w:val="00E41B93"/>
    <w:rsid w:val="00E579E2"/>
    <w:rsid w:val="00E60A93"/>
    <w:rsid w:val="00EA25EA"/>
    <w:rsid w:val="00EA5A86"/>
    <w:rsid w:val="00EB1017"/>
    <w:rsid w:val="00F1200F"/>
    <w:rsid w:val="00F5272B"/>
    <w:rsid w:val="00F80633"/>
    <w:rsid w:val="00F9136A"/>
    <w:rsid w:val="00F925B9"/>
    <w:rsid w:val="00F94B02"/>
    <w:rsid w:val="00F959E8"/>
    <w:rsid w:val="00FA0E43"/>
    <w:rsid w:val="00FA455E"/>
    <w:rsid w:val="00FA635E"/>
    <w:rsid w:val="00FB143A"/>
    <w:rsid w:val="00FB4D04"/>
    <w:rsid w:val="00FB6347"/>
    <w:rsid w:val="00FC73BE"/>
    <w:rsid w:val="00FE120F"/>
    <w:rsid w:val="00FE576D"/>
    <w:rsid w:val="091F5924"/>
    <w:rsid w:val="2D4511C9"/>
    <w:rsid w:val="4ED914BC"/>
    <w:rsid w:val="5AA22887"/>
    <w:rsid w:val="68BEDF29"/>
    <w:rsid w:val="76149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34D361"/>
  <w15:chartTrackingRefBased/>
  <w15:docId w15:val="{0D91381B-17ED-442A-984C-FCDAC9D2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bby\AppData\Roaming\Microsoft\Templates\Classic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793C1A11E84EEBB111CE5B747168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2870B-B2CA-448D-8FD6-827F051FED35}"/>
      </w:docPartPr>
      <w:docPartBody>
        <w:p w:rsidR="002B54AD" w:rsidRDefault="002B54AD">
          <w:pPr>
            <w:pStyle w:val="EF793C1A11E84EEBB111CE5B74716840"/>
          </w:pPr>
          <w:r w:rsidRPr="00797F60">
            <w:t>meeting Minutes</w:t>
          </w:r>
        </w:p>
      </w:docPartBody>
    </w:docPart>
    <w:docPart>
      <w:docPartPr>
        <w:name w:val="6ACD8781223C437F8D330B33E8B94E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37FEE-C9D3-4F4F-9628-F48EC0E93E19}"/>
      </w:docPartPr>
      <w:docPartBody>
        <w:p w:rsidR="002B54AD" w:rsidRDefault="002B54AD">
          <w:pPr>
            <w:pStyle w:val="6ACD8781223C437F8D330B33E8B94ED5"/>
          </w:pPr>
          <w:r w:rsidRPr="00876655">
            <w:t>Date:</w:t>
          </w:r>
        </w:p>
      </w:docPartBody>
    </w:docPart>
    <w:docPart>
      <w:docPartPr>
        <w:name w:val="D30A05A37681488B8E44DB1C18A5F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D8C73-23A7-4856-A43B-62C02C04CCEB}"/>
      </w:docPartPr>
      <w:docPartBody>
        <w:p w:rsidR="002B54AD" w:rsidRDefault="002B54AD">
          <w:pPr>
            <w:pStyle w:val="D30A05A37681488B8E44DB1C18A5F922"/>
          </w:pPr>
          <w:r w:rsidRPr="00876655">
            <w:t xml:space="preserve">Time: </w:t>
          </w:r>
        </w:p>
      </w:docPartBody>
    </w:docPart>
    <w:docPart>
      <w:docPartPr>
        <w:name w:val="F5CA0A8A34FB44C9BEA8FF877398C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E87A1-37A7-4346-BFEF-BF64B4954D0E}"/>
      </w:docPartPr>
      <w:docPartBody>
        <w:p w:rsidR="002B54AD" w:rsidRDefault="002B54AD">
          <w:pPr>
            <w:pStyle w:val="F5CA0A8A34FB44C9BEA8FF877398C1D8"/>
          </w:pPr>
          <w:r w:rsidRPr="00C021A3">
            <w:t>Meeting called to order by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ambria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63"/>
    <w:rsid w:val="002B54AD"/>
    <w:rsid w:val="008960EF"/>
    <w:rsid w:val="008A32E6"/>
    <w:rsid w:val="00AA6B91"/>
    <w:rsid w:val="00D4753E"/>
    <w:rsid w:val="00D55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793C1A11E84EEBB111CE5B74716840">
    <w:name w:val="EF793C1A11E84EEBB111CE5B74716840"/>
  </w:style>
  <w:style w:type="paragraph" w:customStyle="1" w:styleId="6ACD8781223C437F8D330B33E8B94ED5">
    <w:name w:val="6ACD8781223C437F8D330B33E8B94ED5"/>
  </w:style>
  <w:style w:type="paragraph" w:customStyle="1" w:styleId="D30A05A37681488B8E44DB1C18A5F922">
    <w:name w:val="D30A05A37681488B8E44DB1C18A5F922"/>
  </w:style>
  <w:style w:type="paragraph" w:customStyle="1" w:styleId="F5CA0A8A34FB44C9BEA8FF877398C1D8">
    <w:name w:val="F5CA0A8A34FB44C9BEA8FF877398C1D8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0" w:firstLine="0"/>
      <w:contextualSpacing/>
    </w:pPr>
    <w:rPr>
      <w:color w:val="0E2841" w:themeColor="text2"/>
      <w:kern w:val="0"/>
      <w:sz w:val="22"/>
      <w:szCs w:val="21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9BCE19-D873-48E7-8AA1-A7C6AF30928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C0C69A4-DCA6-4A12-8500-1AC62584B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DFD6F9-5CD7-4550-8D85-2614CDE7238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minutes.dotx</Template>
  <TotalTime>6</TotalTime>
  <Pages>1</Pages>
  <Words>76</Words>
  <Characters>437</Characters>
  <Application>Microsoft Office Word</Application>
  <DocSecurity>4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clark</dc:creator>
  <cp:keywords/>
  <cp:lastModifiedBy>bobby clark</cp:lastModifiedBy>
  <cp:revision>70</cp:revision>
  <dcterms:created xsi:type="dcterms:W3CDTF">2026-02-11T23:32:00Z</dcterms:created>
  <dcterms:modified xsi:type="dcterms:W3CDTF">2026-02-19T21:45:00Z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