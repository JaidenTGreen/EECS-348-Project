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E7E89" w14:textId="5976EF7E" w:rsidR="00E918C5" w:rsidRPr="00C26778" w:rsidRDefault="00C2620C">
      <w:pPr>
        <w:pStyle w:val="Title"/>
        <w:jc w:val="right"/>
      </w:pPr>
      <w:r>
        <w:t>Arithmetic Parser for Larger Compiler</w:t>
      </w:r>
    </w:p>
    <w:p w14:paraId="1B090957" w14:textId="77777777" w:rsidR="00E918C5" w:rsidRPr="00C26778" w:rsidRDefault="00771B3E">
      <w:pPr>
        <w:pStyle w:val="Title"/>
        <w:jc w:val="right"/>
      </w:pPr>
      <w:fldSimple w:instr="TITLE  \* MERGEFORMAT">
        <w:r>
          <w:t>Software Development Plan</w:t>
        </w:r>
      </w:fldSimple>
    </w:p>
    <w:p w14:paraId="44B81197" w14:textId="77777777" w:rsidR="00E918C5" w:rsidRPr="00C26778" w:rsidRDefault="00E918C5">
      <w:pPr>
        <w:pStyle w:val="Title"/>
        <w:jc w:val="right"/>
        <w:rPr>
          <w:sz w:val="28"/>
        </w:rPr>
      </w:pPr>
      <w:r w:rsidRPr="00C26778">
        <w:rPr>
          <w:sz w:val="28"/>
        </w:rPr>
        <w:t>Version &lt;1.0&gt;</w:t>
      </w:r>
    </w:p>
    <w:p w14:paraId="6487B687" w14:textId="77777777" w:rsidR="00E918C5" w:rsidRPr="00C26778" w:rsidRDefault="00E918C5">
      <w:pPr>
        <w:pStyle w:val="Title"/>
        <w:rPr>
          <w:sz w:val="28"/>
        </w:rPr>
      </w:pPr>
    </w:p>
    <w:p w14:paraId="45724FBB" w14:textId="1708EBCC" w:rsidR="00E918C5" w:rsidRPr="00C26778" w:rsidRDefault="4C8FF82E">
      <w:pPr>
        <w:rPr>
          <w:sz w:val="32"/>
          <w:szCs w:val="32"/>
        </w:rPr>
      </w:pPr>
      <w:r w:rsidRPr="4C8FF82E">
        <w:rPr>
          <w:sz w:val="32"/>
          <w:szCs w:val="32"/>
        </w:rPr>
        <w:t>Bobby Clark</w:t>
      </w:r>
    </w:p>
    <w:p w14:paraId="7B9C8BB8" w14:textId="0779B331" w:rsidR="4C8FF82E" w:rsidRDefault="4C8FF82E" w:rsidP="4C8FF82E">
      <w:pPr>
        <w:rPr>
          <w:sz w:val="32"/>
          <w:szCs w:val="32"/>
        </w:rPr>
      </w:pPr>
    </w:p>
    <w:p w14:paraId="5FE56673" w14:textId="27E442A7" w:rsidR="4C8FF82E" w:rsidRDefault="4C8FF82E" w:rsidP="4C8FF82E">
      <w:pPr>
        <w:rPr>
          <w:sz w:val="32"/>
          <w:szCs w:val="32"/>
        </w:rPr>
      </w:pPr>
      <w:r w:rsidRPr="4C8FF82E">
        <w:rPr>
          <w:sz w:val="32"/>
          <w:szCs w:val="32"/>
        </w:rPr>
        <w:t>Jaiden Green</w:t>
      </w:r>
    </w:p>
    <w:p w14:paraId="5D64BA91" w14:textId="1E5356D8" w:rsidR="4C8FF82E" w:rsidRDefault="4C8FF82E" w:rsidP="4C8FF82E">
      <w:pPr>
        <w:rPr>
          <w:sz w:val="32"/>
          <w:szCs w:val="32"/>
        </w:rPr>
      </w:pPr>
    </w:p>
    <w:p w14:paraId="09BE2AEE" w14:textId="6C55E52C" w:rsidR="4C8FF82E" w:rsidRDefault="4C8FF82E" w:rsidP="4C8FF82E">
      <w:pPr>
        <w:rPr>
          <w:sz w:val="32"/>
          <w:szCs w:val="32"/>
        </w:rPr>
      </w:pPr>
      <w:r w:rsidRPr="4C8FF82E">
        <w:rPr>
          <w:sz w:val="32"/>
          <w:szCs w:val="32"/>
        </w:rPr>
        <w:t>Nathan Le</w:t>
      </w:r>
    </w:p>
    <w:p w14:paraId="7BDE96B9" w14:textId="14E1CB6C" w:rsidR="4C8FF82E" w:rsidRDefault="4C8FF82E" w:rsidP="4C8FF82E">
      <w:pPr>
        <w:rPr>
          <w:sz w:val="32"/>
          <w:szCs w:val="32"/>
        </w:rPr>
      </w:pPr>
    </w:p>
    <w:p w14:paraId="4E381F5F" w14:textId="648D27E8" w:rsidR="4C8FF82E" w:rsidRDefault="4C8FF82E" w:rsidP="4C8FF82E">
      <w:pPr>
        <w:rPr>
          <w:sz w:val="32"/>
          <w:szCs w:val="32"/>
        </w:rPr>
      </w:pPr>
      <w:r w:rsidRPr="4C8FF82E">
        <w:rPr>
          <w:sz w:val="32"/>
          <w:szCs w:val="32"/>
        </w:rPr>
        <w:t>Emily Messenger</w:t>
      </w:r>
    </w:p>
    <w:p w14:paraId="62DB6DFE" w14:textId="056F3CAC" w:rsidR="4C8FF82E" w:rsidRDefault="4C8FF82E" w:rsidP="4C8FF82E">
      <w:pPr>
        <w:rPr>
          <w:sz w:val="32"/>
          <w:szCs w:val="32"/>
        </w:rPr>
      </w:pPr>
    </w:p>
    <w:p w14:paraId="16D0D8CC" w14:textId="5AB8120F" w:rsidR="4C8FF82E" w:rsidRDefault="4C8FF82E" w:rsidP="4C8FF82E">
      <w:pPr>
        <w:rPr>
          <w:sz w:val="32"/>
          <w:szCs w:val="32"/>
        </w:rPr>
      </w:pPr>
      <w:r w:rsidRPr="4C8FF82E">
        <w:rPr>
          <w:sz w:val="32"/>
          <w:szCs w:val="32"/>
        </w:rPr>
        <w:t>Jeremiah Penney</w:t>
      </w:r>
    </w:p>
    <w:p w14:paraId="55780E42" w14:textId="1933892D" w:rsidR="008E6895" w:rsidRPr="008E6895" w:rsidRDefault="008E6895" w:rsidP="008E6895">
      <w:pPr>
        <w:pStyle w:val="BodyText"/>
        <w:rPr>
          <w:sz w:val="32"/>
          <w:szCs w:val="32"/>
        </w:rPr>
      </w:pPr>
    </w:p>
    <w:p w14:paraId="67336814" w14:textId="77777777" w:rsidR="00E918C5" w:rsidRPr="00C26778" w:rsidRDefault="00E918C5">
      <w:pPr>
        <w:pStyle w:val="BodyText"/>
      </w:pPr>
    </w:p>
    <w:p w14:paraId="3A2CAC45" w14:textId="77777777" w:rsidR="00E918C5" w:rsidRPr="00C26778" w:rsidRDefault="00E918C5">
      <w:pPr>
        <w:sectPr w:rsidR="00E918C5" w:rsidRPr="00C26778" w:rsidSect="00BE4D99">
          <w:headerReference w:type="default" r:id="rId7"/>
          <w:footerReference w:type="even" r:id="rId8"/>
          <w:footerReference w:type="default" r:id="rId9"/>
          <w:pgSz w:w="12240" w:h="15840" w:code="1"/>
          <w:pgMar w:top="1440" w:right="1440" w:bottom="1440" w:left="1440" w:header="720" w:footer="720" w:gutter="0"/>
          <w:cols w:space="720"/>
          <w:vAlign w:val="center"/>
        </w:sectPr>
      </w:pPr>
    </w:p>
    <w:p w14:paraId="5ED9A736" w14:textId="77777777" w:rsidR="00E918C5" w:rsidRPr="00C26778" w:rsidRDefault="00E918C5">
      <w:pPr>
        <w:pStyle w:val="Title"/>
      </w:pPr>
      <w:r w:rsidRPr="00C26778">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E918C5" w:rsidRPr="00C26778" w14:paraId="772F8AE5" w14:textId="77777777" w:rsidTr="77C40116">
        <w:tc>
          <w:tcPr>
            <w:tcW w:w="2304" w:type="dxa"/>
          </w:tcPr>
          <w:p w14:paraId="5EF09BC8" w14:textId="77777777" w:rsidR="00E918C5" w:rsidRPr="00C26778" w:rsidRDefault="00E918C5">
            <w:pPr>
              <w:pStyle w:val="Tabletext"/>
              <w:jc w:val="center"/>
              <w:rPr>
                <w:b/>
              </w:rPr>
            </w:pPr>
            <w:r w:rsidRPr="00C26778">
              <w:rPr>
                <w:b/>
              </w:rPr>
              <w:t>Date</w:t>
            </w:r>
          </w:p>
        </w:tc>
        <w:tc>
          <w:tcPr>
            <w:tcW w:w="1152" w:type="dxa"/>
          </w:tcPr>
          <w:p w14:paraId="4F952757" w14:textId="77777777" w:rsidR="00E918C5" w:rsidRPr="00C26778" w:rsidRDefault="00E918C5">
            <w:pPr>
              <w:pStyle w:val="Tabletext"/>
              <w:jc w:val="center"/>
              <w:rPr>
                <w:b/>
              </w:rPr>
            </w:pPr>
            <w:r w:rsidRPr="00C26778">
              <w:rPr>
                <w:b/>
              </w:rPr>
              <w:t>Version</w:t>
            </w:r>
          </w:p>
        </w:tc>
        <w:tc>
          <w:tcPr>
            <w:tcW w:w="3744" w:type="dxa"/>
          </w:tcPr>
          <w:p w14:paraId="28130CB9" w14:textId="77777777" w:rsidR="00E918C5" w:rsidRPr="00C26778" w:rsidRDefault="00E918C5">
            <w:pPr>
              <w:pStyle w:val="Tabletext"/>
              <w:jc w:val="center"/>
              <w:rPr>
                <w:b/>
              </w:rPr>
            </w:pPr>
            <w:r w:rsidRPr="00C26778">
              <w:rPr>
                <w:b/>
              </w:rPr>
              <w:t>Description</w:t>
            </w:r>
          </w:p>
        </w:tc>
        <w:tc>
          <w:tcPr>
            <w:tcW w:w="2304" w:type="dxa"/>
          </w:tcPr>
          <w:p w14:paraId="7DDBE00F" w14:textId="77777777" w:rsidR="00E918C5" w:rsidRPr="00C26778" w:rsidRDefault="00E918C5">
            <w:pPr>
              <w:pStyle w:val="Tabletext"/>
              <w:jc w:val="center"/>
              <w:rPr>
                <w:b/>
              </w:rPr>
            </w:pPr>
            <w:r w:rsidRPr="00C26778">
              <w:rPr>
                <w:b/>
              </w:rPr>
              <w:t>Author</w:t>
            </w:r>
          </w:p>
        </w:tc>
      </w:tr>
      <w:tr w:rsidR="00E918C5" w:rsidRPr="00C26778" w14:paraId="40616A5C" w14:textId="77777777" w:rsidTr="77C40116">
        <w:tc>
          <w:tcPr>
            <w:tcW w:w="2304" w:type="dxa"/>
          </w:tcPr>
          <w:p w14:paraId="75F05F4F" w14:textId="1951BDD3" w:rsidR="00E918C5" w:rsidRPr="00C26778" w:rsidRDefault="77C40116">
            <w:pPr>
              <w:pStyle w:val="Tabletext"/>
            </w:pPr>
            <w:r>
              <w:t>02/11/26</w:t>
            </w:r>
          </w:p>
        </w:tc>
        <w:tc>
          <w:tcPr>
            <w:tcW w:w="1152" w:type="dxa"/>
          </w:tcPr>
          <w:p w14:paraId="21855E1A" w14:textId="16403714" w:rsidR="00E918C5" w:rsidRPr="00C26778" w:rsidRDefault="77C40116" w:rsidP="77C40116">
            <w:pPr>
              <w:pStyle w:val="Tabletext"/>
            </w:pPr>
            <w:r>
              <w:t>1</w:t>
            </w:r>
            <w:r w:rsidR="00AA0D4C">
              <w:t>.0</w:t>
            </w:r>
          </w:p>
        </w:tc>
        <w:tc>
          <w:tcPr>
            <w:tcW w:w="3744" w:type="dxa"/>
          </w:tcPr>
          <w:p w14:paraId="1477BD6D" w14:textId="1EA54D86" w:rsidR="00E918C5" w:rsidRPr="00C26778" w:rsidRDefault="77C40116" w:rsidP="77C40116">
            <w:pPr>
              <w:pStyle w:val="Tabletext"/>
            </w:pPr>
            <w:r>
              <w:t>Filled out roles and responsibilities table (3.3) and project plan (4.2)</w:t>
            </w:r>
          </w:p>
        </w:tc>
        <w:tc>
          <w:tcPr>
            <w:tcW w:w="2304" w:type="dxa"/>
          </w:tcPr>
          <w:p w14:paraId="50AAB7FE" w14:textId="0EBECA56" w:rsidR="00E918C5" w:rsidRPr="00C26778" w:rsidRDefault="77C40116">
            <w:pPr>
              <w:pStyle w:val="Tabletext"/>
            </w:pPr>
            <w:r>
              <w:t>Honey Patel</w:t>
            </w:r>
          </w:p>
        </w:tc>
      </w:tr>
      <w:tr w:rsidR="00E918C5" w:rsidRPr="00C26778" w14:paraId="4EBD7210" w14:textId="77777777" w:rsidTr="77C40116">
        <w:tc>
          <w:tcPr>
            <w:tcW w:w="2304" w:type="dxa"/>
          </w:tcPr>
          <w:p w14:paraId="743A1227" w14:textId="592A294A" w:rsidR="00E918C5" w:rsidRPr="00C26778" w:rsidRDefault="77C40116">
            <w:pPr>
              <w:pStyle w:val="Tabletext"/>
            </w:pPr>
            <w:r>
              <w:t>2/14/26</w:t>
            </w:r>
          </w:p>
        </w:tc>
        <w:tc>
          <w:tcPr>
            <w:tcW w:w="1152" w:type="dxa"/>
          </w:tcPr>
          <w:p w14:paraId="72D74DFD" w14:textId="214AE2E8" w:rsidR="00E918C5" w:rsidRPr="00C26778" w:rsidRDefault="77C40116">
            <w:pPr>
              <w:pStyle w:val="Tabletext"/>
            </w:pPr>
            <w:r>
              <w:t>1.</w:t>
            </w:r>
            <w:r w:rsidR="13EC4918">
              <w:t>0</w:t>
            </w:r>
          </w:p>
        </w:tc>
        <w:tc>
          <w:tcPr>
            <w:tcW w:w="3744" w:type="dxa"/>
          </w:tcPr>
          <w:p w14:paraId="48D7CB6F" w14:textId="5C9FF586" w:rsidR="00E918C5" w:rsidRPr="00C26778" w:rsidRDefault="77C40116">
            <w:pPr>
              <w:pStyle w:val="Tabletext"/>
            </w:pPr>
            <w:r>
              <w:t>Added details to project deliverable section (2.3)</w:t>
            </w:r>
          </w:p>
        </w:tc>
        <w:tc>
          <w:tcPr>
            <w:tcW w:w="2304" w:type="dxa"/>
          </w:tcPr>
          <w:p w14:paraId="19A44A27" w14:textId="2F7A4DF7" w:rsidR="00E918C5" w:rsidRPr="00C26778" w:rsidRDefault="77C40116">
            <w:pPr>
              <w:pStyle w:val="Tabletext"/>
            </w:pPr>
            <w:r>
              <w:t>Honey Patel</w:t>
            </w:r>
          </w:p>
        </w:tc>
      </w:tr>
      <w:tr w:rsidR="00E918C5" w:rsidRPr="00C26778" w14:paraId="79F9EE1B" w14:textId="77777777" w:rsidTr="77C40116">
        <w:tc>
          <w:tcPr>
            <w:tcW w:w="2304" w:type="dxa"/>
          </w:tcPr>
          <w:p w14:paraId="54CDBCFB" w14:textId="7C55E87A" w:rsidR="00E918C5" w:rsidRPr="00C26778" w:rsidRDefault="77C40116">
            <w:pPr>
              <w:pStyle w:val="Tabletext"/>
            </w:pPr>
            <w:r>
              <w:t>2/15/26</w:t>
            </w:r>
          </w:p>
        </w:tc>
        <w:tc>
          <w:tcPr>
            <w:tcW w:w="1152" w:type="dxa"/>
          </w:tcPr>
          <w:p w14:paraId="73D7DBF9" w14:textId="6D3586D8" w:rsidR="00E918C5" w:rsidRPr="00C26778" w:rsidRDefault="77C40116">
            <w:pPr>
              <w:pStyle w:val="Tabletext"/>
            </w:pPr>
            <w:r>
              <w:t>1.</w:t>
            </w:r>
            <w:r w:rsidR="13EC4918">
              <w:t>0</w:t>
            </w:r>
          </w:p>
        </w:tc>
        <w:tc>
          <w:tcPr>
            <w:tcW w:w="3744" w:type="dxa"/>
          </w:tcPr>
          <w:p w14:paraId="3B1EC3C9" w14:textId="3DE1F14B" w:rsidR="00E918C5" w:rsidRPr="00C26778" w:rsidRDefault="77C40116">
            <w:pPr>
              <w:pStyle w:val="Tabletext"/>
            </w:pPr>
            <w:r>
              <w:t>Added to Introduction (1), purpose (1.1), scope (1.2)</w:t>
            </w:r>
          </w:p>
        </w:tc>
        <w:tc>
          <w:tcPr>
            <w:tcW w:w="2304" w:type="dxa"/>
          </w:tcPr>
          <w:p w14:paraId="2649D841" w14:textId="1205C7DC" w:rsidR="00E918C5" w:rsidRPr="00C26778" w:rsidRDefault="77C40116">
            <w:pPr>
              <w:pStyle w:val="Tabletext"/>
            </w:pPr>
            <w:r>
              <w:t>Honey Patel</w:t>
            </w:r>
          </w:p>
        </w:tc>
      </w:tr>
      <w:tr w:rsidR="00E918C5" w:rsidRPr="00C26778" w14:paraId="0B97763C" w14:textId="77777777" w:rsidTr="77C40116">
        <w:tc>
          <w:tcPr>
            <w:tcW w:w="2304" w:type="dxa"/>
          </w:tcPr>
          <w:p w14:paraId="0430805E" w14:textId="6307E61E" w:rsidR="00E918C5" w:rsidRPr="00C26778" w:rsidRDefault="77C40116">
            <w:pPr>
              <w:pStyle w:val="Tabletext"/>
            </w:pPr>
            <w:r>
              <w:t>2/16/26</w:t>
            </w:r>
          </w:p>
        </w:tc>
        <w:tc>
          <w:tcPr>
            <w:tcW w:w="1152" w:type="dxa"/>
          </w:tcPr>
          <w:p w14:paraId="53B941AE" w14:textId="2B54020C" w:rsidR="00E918C5" w:rsidRPr="00C26778" w:rsidRDefault="77C40116">
            <w:pPr>
              <w:pStyle w:val="Tabletext"/>
            </w:pPr>
            <w:r>
              <w:t>1.</w:t>
            </w:r>
            <w:r w:rsidR="13EC4918">
              <w:t>0</w:t>
            </w:r>
          </w:p>
        </w:tc>
        <w:tc>
          <w:tcPr>
            <w:tcW w:w="3744" w:type="dxa"/>
          </w:tcPr>
          <w:p w14:paraId="05199E82" w14:textId="4BBA9DCE" w:rsidR="00E918C5" w:rsidRPr="00C26778" w:rsidRDefault="77C40116">
            <w:pPr>
              <w:pStyle w:val="Tabletext"/>
            </w:pPr>
            <w:r>
              <w:t>Organizational Structure (3.1) and External interfaces (3.2)</w:t>
            </w:r>
          </w:p>
        </w:tc>
        <w:tc>
          <w:tcPr>
            <w:tcW w:w="2304" w:type="dxa"/>
          </w:tcPr>
          <w:p w14:paraId="42E2A317" w14:textId="5B2CC40C" w:rsidR="00E918C5" w:rsidRPr="00C26778" w:rsidRDefault="77C40116">
            <w:pPr>
              <w:pStyle w:val="Tabletext"/>
            </w:pPr>
            <w:r>
              <w:t>Honey Patel</w:t>
            </w:r>
          </w:p>
        </w:tc>
      </w:tr>
      <w:tr w:rsidR="77C40116" w14:paraId="6A86D985" w14:textId="77777777" w:rsidTr="77C40116">
        <w:trPr>
          <w:trHeight w:val="300"/>
        </w:trPr>
        <w:tc>
          <w:tcPr>
            <w:tcW w:w="2304" w:type="dxa"/>
          </w:tcPr>
          <w:p w14:paraId="5A01441B" w14:textId="1BBF94F9" w:rsidR="77C40116" w:rsidRDefault="77C40116" w:rsidP="77C40116">
            <w:pPr>
              <w:pStyle w:val="Tabletext"/>
            </w:pPr>
            <w:r>
              <w:t>2/17/26</w:t>
            </w:r>
          </w:p>
        </w:tc>
        <w:tc>
          <w:tcPr>
            <w:tcW w:w="1152" w:type="dxa"/>
          </w:tcPr>
          <w:p w14:paraId="38F5E632" w14:textId="78B7744F" w:rsidR="77C40116" w:rsidRDefault="77C40116" w:rsidP="77C40116">
            <w:pPr>
              <w:pStyle w:val="Tabletext"/>
            </w:pPr>
            <w:r>
              <w:t>1.</w:t>
            </w:r>
            <w:r w:rsidR="13EC4918">
              <w:t>0</w:t>
            </w:r>
          </w:p>
        </w:tc>
        <w:tc>
          <w:tcPr>
            <w:tcW w:w="3744" w:type="dxa"/>
          </w:tcPr>
          <w:p w14:paraId="66345F80" w14:textId="25790594" w:rsidR="77C40116" w:rsidRDefault="77C40116" w:rsidP="77C40116">
            <w:pPr>
              <w:pStyle w:val="Tabletext"/>
            </w:pPr>
            <w:r>
              <w:t>Iteration objectives (4.2.2)</w:t>
            </w:r>
          </w:p>
        </w:tc>
        <w:tc>
          <w:tcPr>
            <w:tcW w:w="2304" w:type="dxa"/>
          </w:tcPr>
          <w:p w14:paraId="0C5EFA46" w14:textId="2C50CE6A" w:rsidR="77C40116" w:rsidRDefault="77C40116" w:rsidP="77C40116">
            <w:pPr>
              <w:pStyle w:val="Tabletext"/>
            </w:pPr>
            <w:r>
              <w:t>Honey Patel</w:t>
            </w:r>
          </w:p>
        </w:tc>
      </w:tr>
      <w:tr w:rsidR="77C40116" w14:paraId="7A011E9E" w14:textId="77777777" w:rsidTr="77C40116">
        <w:trPr>
          <w:trHeight w:val="300"/>
        </w:trPr>
        <w:tc>
          <w:tcPr>
            <w:tcW w:w="2304" w:type="dxa"/>
          </w:tcPr>
          <w:p w14:paraId="097265B3" w14:textId="7F2BBC86" w:rsidR="77C40116" w:rsidRDefault="77C40116" w:rsidP="77C40116">
            <w:pPr>
              <w:pStyle w:val="Tabletext"/>
            </w:pPr>
            <w:r>
              <w:t>2/18/26</w:t>
            </w:r>
          </w:p>
        </w:tc>
        <w:tc>
          <w:tcPr>
            <w:tcW w:w="1152" w:type="dxa"/>
          </w:tcPr>
          <w:p w14:paraId="7A97D90F" w14:textId="4BA6B302" w:rsidR="77C40116" w:rsidRDefault="77C40116" w:rsidP="77C40116">
            <w:pPr>
              <w:pStyle w:val="Tabletext"/>
            </w:pPr>
            <w:r>
              <w:t>1.</w:t>
            </w:r>
            <w:r w:rsidR="13EC4918">
              <w:t>0</w:t>
            </w:r>
          </w:p>
        </w:tc>
        <w:tc>
          <w:tcPr>
            <w:tcW w:w="3744" w:type="dxa"/>
          </w:tcPr>
          <w:p w14:paraId="320AAEFC" w14:textId="3271E579" w:rsidR="77C40116" w:rsidRDefault="77C40116" w:rsidP="77C40116">
            <w:pPr>
              <w:pStyle w:val="Tabletext"/>
            </w:pPr>
            <w:r>
              <w:t>Overview (1.5), Releases (4.2.3) and completed Project Monitoring and Control (4.3). **highlighted potentially remaining sections in red</w:t>
            </w:r>
          </w:p>
        </w:tc>
        <w:tc>
          <w:tcPr>
            <w:tcW w:w="2304" w:type="dxa"/>
          </w:tcPr>
          <w:p w14:paraId="4574BC55" w14:textId="17282482" w:rsidR="77C40116" w:rsidRDefault="77C40116" w:rsidP="77C40116">
            <w:pPr>
              <w:pStyle w:val="Tabletext"/>
            </w:pPr>
            <w:r>
              <w:t>Honey Patel</w:t>
            </w:r>
          </w:p>
        </w:tc>
      </w:tr>
      <w:tr w:rsidR="77C40116" w14:paraId="02158BFF" w14:textId="77777777" w:rsidTr="77C40116">
        <w:trPr>
          <w:trHeight w:val="300"/>
        </w:trPr>
        <w:tc>
          <w:tcPr>
            <w:tcW w:w="2304" w:type="dxa"/>
          </w:tcPr>
          <w:p w14:paraId="080361E7" w14:textId="7643380C" w:rsidR="77C40116" w:rsidRDefault="00AA0D4C" w:rsidP="77C40116">
            <w:pPr>
              <w:pStyle w:val="Tabletext"/>
            </w:pPr>
            <w:r>
              <w:t>2/19/26</w:t>
            </w:r>
          </w:p>
        </w:tc>
        <w:tc>
          <w:tcPr>
            <w:tcW w:w="1152" w:type="dxa"/>
          </w:tcPr>
          <w:p w14:paraId="1D987279" w14:textId="67C9A539" w:rsidR="77C40116" w:rsidRDefault="006C1B30" w:rsidP="77C40116">
            <w:pPr>
              <w:pStyle w:val="Tabletext"/>
            </w:pPr>
            <w:r>
              <w:t>1.</w:t>
            </w:r>
            <w:r w:rsidR="13EC4918">
              <w:t>0</w:t>
            </w:r>
          </w:p>
        </w:tc>
        <w:tc>
          <w:tcPr>
            <w:tcW w:w="3744" w:type="dxa"/>
          </w:tcPr>
          <w:p w14:paraId="24D47E60" w14:textId="30CE694D" w:rsidR="77C40116" w:rsidRDefault="006C1B30" w:rsidP="77C40116">
            <w:pPr>
              <w:pStyle w:val="Tabletext"/>
            </w:pPr>
            <w:r>
              <w:t>Working as group in group meeting</w:t>
            </w:r>
          </w:p>
        </w:tc>
        <w:tc>
          <w:tcPr>
            <w:tcW w:w="2304" w:type="dxa"/>
          </w:tcPr>
          <w:p w14:paraId="28438DAF" w14:textId="3AE856CB" w:rsidR="77C40116" w:rsidRDefault="77C40116" w:rsidP="77C40116">
            <w:pPr>
              <w:pStyle w:val="Tabletext"/>
            </w:pPr>
          </w:p>
        </w:tc>
      </w:tr>
      <w:tr w:rsidR="77C40116" w14:paraId="4923DF28" w14:textId="77777777" w:rsidTr="77C40116">
        <w:trPr>
          <w:trHeight w:val="300"/>
        </w:trPr>
        <w:tc>
          <w:tcPr>
            <w:tcW w:w="2304" w:type="dxa"/>
          </w:tcPr>
          <w:p w14:paraId="751283ED" w14:textId="5F8A09DD" w:rsidR="77C40116" w:rsidRDefault="51DF160A" w:rsidP="77C40116">
            <w:pPr>
              <w:pStyle w:val="Tabletext"/>
            </w:pPr>
            <w:r>
              <w:t>2/19/26</w:t>
            </w:r>
          </w:p>
        </w:tc>
        <w:tc>
          <w:tcPr>
            <w:tcW w:w="1152" w:type="dxa"/>
          </w:tcPr>
          <w:p w14:paraId="67914BAA" w14:textId="589045F0" w:rsidR="77C40116" w:rsidRDefault="733458BC" w:rsidP="77C40116">
            <w:pPr>
              <w:pStyle w:val="Tabletext"/>
            </w:pPr>
            <w:r>
              <w:t>1</w:t>
            </w:r>
            <w:r w:rsidR="23EF97D0">
              <w:t>.</w:t>
            </w:r>
            <w:r w:rsidR="13EC4918">
              <w:t>0</w:t>
            </w:r>
          </w:p>
        </w:tc>
        <w:tc>
          <w:tcPr>
            <w:tcW w:w="3744" w:type="dxa"/>
          </w:tcPr>
          <w:p w14:paraId="47C34AF4" w14:textId="010BAD27" w:rsidR="77C40116" w:rsidRDefault="088744D1" w:rsidP="77C40116">
            <w:pPr>
              <w:pStyle w:val="Tabletext"/>
            </w:pPr>
            <w:r w:rsidRPr="088744D1">
              <w:t xml:space="preserve">Added to </w:t>
            </w:r>
            <w:r w:rsidR="652BB7A6" w:rsidRPr="652BB7A6">
              <w:t>Quality C</w:t>
            </w:r>
            <w:r w:rsidR="652BB7A6">
              <w:t>ontrol</w:t>
            </w:r>
            <w:r w:rsidRPr="088744D1">
              <w:t xml:space="preserve"> (</w:t>
            </w:r>
            <w:r w:rsidR="015C2CAC" w:rsidRPr="015C2CAC">
              <w:t xml:space="preserve">4.5) </w:t>
            </w:r>
            <w:r w:rsidR="3D23E4A3" w:rsidRPr="3D23E4A3">
              <w:t xml:space="preserve">and </w:t>
            </w:r>
            <w:r w:rsidR="652BB7A6" w:rsidRPr="652BB7A6">
              <w:t>Configuration Management</w:t>
            </w:r>
            <w:r w:rsidR="3D23E4A3" w:rsidRPr="3D23E4A3">
              <w:t xml:space="preserve"> (4.8)</w:t>
            </w:r>
          </w:p>
        </w:tc>
        <w:tc>
          <w:tcPr>
            <w:tcW w:w="2304" w:type="dxa"/>
          </w:tcPr>
          <w:p w14:paraId="6C7755F8" w14:textId="20CA9E4D" w:rsidR="77C40116" w:rsidRDefault="652BB7A6" w:rsidP="77C40116">
            <w:pPr>
              <w:pStyle w:val="Tabletext"/>
            </w:pPr>
            <w:r>
              <w:t>Emily Messenger</w:t>
            </w:r>
          </w:p>
        </w:tc>
      </w:tr>
      <w:tr w:rsidR="77C40116" w14:paraId="0C4F453A" w14:textId="77777777" w:rsidTr="77C40116">
        <w:trPr>
          <w:trHeight w:val="300"/>
        </w:trPr>
        <w:tc>
          <w:tcPr>
            <w:tcW w:w="2304" w:type="dxa"/>
          </w:tcPr>
          <w:p w14:paraId="6B8213F3" w14:textId="70B236C1" w:rsidR="77C40116" w:rsidRDefault="652BB7A6" w:rsidP="77C40116">
            <w:pPr>
              <w:pStyle w:val="Tabletext"/>
            </w:pPr>
            <w:r>
              <w:t>2/19/26</w:t>
            </w:r>
          </w:p>
        </w:tc>
        <w:tc>
          <w:tcPr>
            <w:tcW w:w="1152" w:type="dxa"/>
          </w:tcPr>
          <w:p w14:paraId="5184C259" w14:textId="7F02CC8D" w:rsidR="77C40116" w:rsidRDefault="70390D57" w:rsidP="77C40116">
            <w:pPr>
              <w:pStyle w:val="Tabletext"/>
            </w:pPr>
            <w:r>
              <w:t>1.0</w:t>
            </w:r>
          </w:p>
        </w:tc>
        <w:tc>
          <w:tcPr>
            <w:tcW w:w="3744" w:type="dxa"/>
          </w:tcPr>
          <w:p w14:paraId="09E75758" w14:textId="59148B36" w:rsidR="77C40116" w:rsidRDefault="1A396813" w:rsidP="77C40116">
            <w:pPr>
              <w:pStyle w:val="Tabletext"/>
            </w:pPr>
            <w:r>
              <w:t xml:space="preserve">Added </w:t>
            </w:r>
            <w:r w:rsidR="094A5CFB">
              <w:t>to</w:t>
            </w:r>
            <w:r>
              <w:t xml:space="preserve"> Configuration Management</w:t>
            </w:r>
            <w:r w:rsidR="13EC4918">
              <w:t xml:space="preserve"> (4.8</w:t>
            </w:r>
            <w:r w:rsidR="70390D57">
              <w:t>)</w:t>
            </w:r>
          </w:p>
        </w:tc>
        <w:tc>
          <w:tcPr>
            <w:tcW w:w="2304" w:type="dxa"/>
          </w:tcPr>
          <w:p w14:paraId="7EA10443" w14:textId="5DB2D221" w:rsidR="77C40116" w:rsidRDefault="13EC4918" w:rsidP="77C40116">
            <w:pPr>
              <w:pStyle w:val="Tabletext"/>
            </w:pPr>
            <w:r>
              <w:t xml:space="preserve">Emily Messenger / Jeremiah </w:t>
            </w:r>
          </w:p>
        </w:tc>
      </w:tr>
      <w:tr w:rsidR="276F9D89" w14:paraId="5A9D9968" w14:textId="77777777" w:rsidTr="652BB7A6">
        <w:trPr>
          <w:trHeight w:val="300"/>
        </w:trPr>
        <w:tc>
          <w:tcPr>
            <w:tcW w:w="2304" w:type="dxa"/>
          </w:tcPr>
          <w:p w14:paraId="5ADFC521" w14:textId="3FBAD0B6" w:rsidR="276F9D89" w:rsidRDefault="652BB7A6" w:rsidP="276F9D89">
            <w:pPr>
              <w:pStyle w:val="Tabletext"/>
            </w:pPr>
            <w:r>
              <w:t>2/19/26</w:t>
            </w:r>
          </w:p>
        </w:tc>
        <w:tc>
          <w:tcPr>
            <w:tcW w:w="1152" w:type="dxa"/>
          </w:tcPr>
          <w:p w14:paraId="78415BA5" w14:textId="37DACCA3" w:rsidR="276F9D89" w:rsidRDefault="64A6F3D5" w:rsidP="276F9D89">
            <w:pPr>
              <w:pStyle w:val="Tabletext"/>
            </w:pPr>
            <w:r>
              <w:t>1.0</w:t>
            </w:r>
          </w:p>
        </w:tc>
        <w:tc>
          <w:tcPr>
            <w:tcW w:w="3744" w:type="dxa"/>
          </w:tcPr>
          <w:p w14:paraId="2C92BCCA" w14:textId="6B9D47F1" w:rsidR="276F9D89" w:rsidRDefault="70390D57" w:rsidP="276F9D89">
            <w:pPr>
              <w:pStyle w:val="Tabletext"/>
            </w:pPr>
            <w:r>
              <w:t xml:space="preserve">Setup &amp; filled out 3.1 </w:t>
            </w:r>
            <w:r w:rsidR="130EEFE9">
              <w:t>&amp; 3.3</w:t>
            </w:r>
          </w:p>
        </w:tc>
        <w:tc>
          <w:tcPr>
            <w:tcW w:w="2304" w:type="dxa"/>
          </w:tcPr>
          <w:p w14:paraId="7563F6E6" w14:textId="0D09DB96" w:rsidR="276F9D89" w:rsidRDefault="13EC4918" w:rsidP="276F9D89">
            <w:pPr>
              <w:pStyle w:val="Tabletext"/>
            </w:pPr>
            <w:r>
              <w:t>Jaiden Green</w:t>
            </w:r>
          </w:p>
        </w:tc>
      </w:tr>
      <w:tr w:rsidR="652BB7A6" w14:paraId="5968A1B6" w14:textId="77777777" w:rsidTr="652BB7A6">
        <w:trPr>
          <w:trHeight w:val="300"/>
        </w:trPr>
        <w:tc>
          <w:tcPr>
            <w:tcW w:w="2304" w:type="dxa"/>
          </w:tcPr>
          <w:p w14:paraId="299F6765" w14:textId="23E239FD" w:rsidR="652BB7A6" w:rsidRDefault="6A91C0DE" w:rsidP="652BB7A6">
            <w:pPr>
              <w:pStyle w:val="Tabletext"/>
            </w:pPr>
            <w:r>
              <w:t>2/19/26</w:t>
            </w:r>
          </w:p>
        </w:tc>
        <w:tc>
          <w:tcPr>
            <w:tcW w:w="1152" w:type="dxa"/>
          </w:tcPr>
          <w:p w14:paraId="51C3C43E" w14:textId="6876893F" w:rsidR="652BB7A6" w:rsidRDefault="6A91C0DE" w:rsidP="652BB7A6">
            <w:pPr>
              <w:pStyle w:val="Tabletext"/>
            </w:pPr>
            <w:r>
              <w:t>1.0</w:t>
            </w:r>
          </w:p>
        </w:tc>
        <w:tc>
          <w:tcPr>
            <w:tcW w:w="3744" w:type="dxa"/>
          </w:tcPr>
          <w:p w14:paraId="596993FA" w14:textId="2D17F360" w:rsidR="652BB7A6" w:rsidRDefault="6A91C0DE" w:rsidP="652BB7A6">
            <w:pPr>
              <w:pStyle w:val="Tabletext"/>
            </w:pPr>
            <w:r>
              <w:t>Evolution of the software development plan (2.4) and annexes (5)</w:t>
            </w:r>
          </w:p>
        </w:tc>
        <w:tc>
          <w:tcPr>
            <w:tcW w:w="2304" w:type="dxa"/>
          </w:tcPr>
          <w:p w14:paraId="742F7B01" w14:textId="75CB1C63" w:rsidR="652BB7A6" w:rsidRDefault="6A91C0DE" w:rsidP="652BB7A6">
            <w:pPr>
              <w:pStyle w:val="Tabletext"/>
            </w:pPr>
            <w:r>
              <w:t>Honey Patel</w:t>
            </w:r>
          </w:p>
        </w:tc>
      </w:tr>
      <w:tr w:rsidR="00BC3387" w14:paraId="2E720761" w14:textId="77777777" w:rsidTr="652BB7A6">
        <w:trPr>
          <w:trHeight w:val="300"/>
        </w:trPr>
        <w:tc>
          <w:tcPr>
            <w:tcW w:w="2304" w:type="dxa"/>
          </w:tcPr>
          <w:p w14:paraId="5CC16662" w14:textId="1A70B8BE" w:rsidR="00BC3387" w:rsidRDefault="00BC3387" w:rsidP="652BB7A6">
            <w:pPr>
              <w:pStyle w:val="Tabletext"/>
            </w:pPr>
            <w:r>
              <w:t>2/</w:t>
            </w:r>
            <w:r w:rsidR="0004730B">
              <w:t>19/26</w:t>
            </w:r>
          </w:p>
        </w:tc>
        <w:tc>
          <w:tcPr>
            <w:tcW w:w="1152" w:type="dxa"/>
          </w:tcPr>
          <w:p w14:paraId="028195A6" w14:textId="3D832358" w:rsidR="00BC3387" w:rsidRDefault="0004730B" w:rsidP="652BB7A6">
            <w:pPr>
              <w:pStyle w:val="Tabletext"/>
            </w:pPr>
            <w:r>
              <w:t>1.0</w:t>
            </w:r>
          </w:p>
        </w:tc>
        <w:tc>
          <w:tcPr>
            <w:tcW w:w="3744" w:type="dxa"/>
          </w:tcPr>
          <w:p w14:paraId="4056B5D4" w14:textId="25F0F5DA" w:rsidR="00BC3387" w:rsidRDefault="00DE3ADF" w:rsidP="652BB7A6">
            <w:pPr>
              <w:pStyle w:val="Tabletext"/>
            </w:pPr>
            <w:r>
              <w:t>(1.4)(2.2)</w:t>
            </w:r>
          </w:p>
        </w:tc>
        <w:tc>
          <w:tcPr>
            <w:tcW w:w="2304" w:type="dxa"/>
          </w:tcPr>
          <w:p w14:paraId="598A6C85" w14:textId="645C4D2E" w:rsidR="00BC3387" w:rsidRDefault="0004730B" w:rsidP="652BB7A6">
            <w:pPr>
              <w:pStyle w:val="Tabletext"/>
            </w:pPr>
            <w:r>
              <w:t>Bobby</w:t>
            </w:r>
          </w:p>
        </w:tc>
      </w:tr>
    </w:tbl>
    <w:p w14:paraId="4C9F9D35" w14:textId="77777777" w:rsidR="00E918C5" w:rsidRPr="00C26778" w:rsidRDefault="00E918C5"/>
    <w:p w14:paraId="225EEA0D" w14:textId="77777777" w:rsidR="00E918C5" w:rsidRPr="00C26778" w:rsidRDefault="00E918C5">
      <w:pPr>
        <w:pStyle w:val="Title"/>
      </w:pPr>
      <w:r w:rsidRPr="00C26778">
        <w:br w:type="page"/>
      </w:r>
    </w:p>
    <w:p w14:paraId="2E45A880" w14:textId="7F87F023" w:rsidR="00E918C5" w:rsidRPr="00D62F3F" w:rsidRDefault="77C40116" w:rsidP="77C40116">
      <w:pPr>
        <w:pStyle w:val="Title"/>
        <w:rPr>
          <w:b w:val="0"/>
          <w:i/>
          <w:iCs/>
          <w:sz w:val="22"/>
          <w:szCs w:val="22"/>
        </w:rPr>
      </w:pPr>
      <w:r>
        <w:t xml:space="preserve">Table of Contents </w:t>
      </w:r>
      <w:r w:rsidRPr="77C40116">
        <w:rPr>
          <w:b w:val="0"/>
          <w:i/>
          <w:iCs/>
          <w:sz w:val="22"/>
          <w:szCs w:val="22"/>
          <w:highlight w:val="green"/>
        </w:rPr>
        <w:t>[keep this; say N/A when inapplicable]</w:t>
      </w:r>
    </w:p>
    <w:p w14:paraId="415DFDAF" w14:textId="77777777" w:rsidR="00E918C5" w:rsidRPr="00C26778" w:rsidRDefault="00E918C5"/>
    <w:p w14:paraId="4DD9EB7B" w14:textId="77777777" w:rsidR="00E918C5" w:rsidRPr="00C26778" w:rsidRDefault="00E918C5"/>
    <w:p w14:paraId="3C2B9D68" w14:textId="77777777" w:rsidR="00C251DF" w:rsidRDefault="00E918C5">
      <w:pPr>
        <w:pStyle w:val="TOC1"/>
        <w:tabs>
          <w:tab w:val="left" w:pos="400"/>
          <w:tab w:val="right" w:leader="dot" w:pos="9350"/>
        </w:tabs>
        <w:rPr>
          <w:b w:val="0"/>
          <w:bCs w:val="0"/>
          <w:noProof/>
          <w:sz w:val="24"/>
        </w:rPr>
      </w:pPr>
      <w:r w:rsidRPr="00C26778">
        <w:rPr>
          <w:b w:val="0"/>
        </w:rPr>
        <w:fldChar w:fldCharType="begin"/>
      </w:r>
      <w:r w:rsidRPr="00C26778">
        <w:rPr>
          <w:b w:val="0"/>
        </w:rPr>
        <w:instrText xml:space="preserve"> TOC \o "1-2" \h \z </w:instrText>
      </w:r>
      <w:r w:rsidRPr="00C26778">
        <w:rPr>
          <w:b w:val="0"/>
        </w:rPr>
        <w:fldChar w:fldCharType="separate"/>
      </w:r>
      <w:hyperlink w:anchor="_Toc11132094" w:history="1">
        <w:r w:rsidR="00C251DF" w:rsidRPr="006F1867">
          <w:rPr>
            <w:rStyle w:val="Hyperlink"/>
            <w:noProof/>
          </w:rPr>
          <w:t>1.</w:t>
        </w:r>
        <w:r w:rsidR="00C251DF">
          <w:rPr>
            <w:b w:val="0"/>
            <w:bCs w:val="0"/>
            <w:noProof/>
            <w:sz w:val="24"/>
          </w:rPr>
          <w:tab/>
        </w:r>
        <w:r w:rsidR="00C251DF" w:rsidRPr="006F1867">
          <w:rPr>
            <w:rStyle w:val="Hyperlink"/>
            <w:noProof/>
          </w:rPr>
          <w:t>Introduction</w:t>
        </w:r>
        <w:r w:rsidR="00C251DF">
          <w:rPr>
            <w:noProof/>
            <w:webHidden/>
          </w:rPr>
          <w:tab/>
        </w:r>
        <w:r w:rsidR="00C251DF">
          <w:rPr>
            <w:noProof/>
            <w:webHidden/>
          </w:rPr>
          <w:fldChar w:fldCharType="begin"/>
        </w:r>
        <w:r w:rsidR="00C251DF">
          <w:rPr>
            <w:noProof/>
            <w:webHidden/>
          </w:rPr>
          <w:instrText xml:space="preserve"> PAGEREF _Toc11132094 \h </w:instrText>
        </w:r>
        <w:r w:rsidR="00C251DF">
          <w:rPr>
            <w:noProof/>
            <w:webHidden/>
          </w:rPr>
        </w:r>
        <w:r w:rsidR="00C251DF">
          <w:rPr>
            <w:noProof/>
            <w:webHidden/>
          </w:rPr>
          <w:fldChar w:fldCharType="separate"/>
        </w:r>
        <w:r w:rsidR="00C251DF">
          <w:rPr>
            <w:noProof/>
            <w:webHidden/>
          </w:rPr>
          <w:t>4</w:t>
        </w:r>
        <w:r w:rsidR="00C251DF">
          <w:rPr>
            <w:noProof/>
            <w:webHidden/>
          </w:rPr>
          <w:fldChar w:fldCharType="end"/>
        </w:r>
      </w:hyperlink>
    </w:p>
    <w:p w14:paraId="704282CF" w14:textId="77777777" w:rsidR="00C251DF" w:rsidRDefault="00C251DF">
      <w:pPr>
        <w:pStyle w:val="TOC2"/>
        <w:tabs>
          <w:tab w:val="left" w:pos="800"/>
          <w:tab w:val="right" w:leader="dot" w:pos="9350"/>
        </w:tabs>
        <w:rPr>
          <w:i w:val="0"/>
          <w:iCs w:val="0"/>
          <w:noProof/>
          <w:sz w:val="24"/>
        </w:rPr>
      </w:pPr>
      <w:hyperlink w:anchor="_Toc11132095" w:history="1">
        <w:r w:rsidRPr="006F1867">
          <w:rPr>
            <w:rStyle w:val="Hyperlink"/>
            <w:noProof/>
          </w:rPr>
          <w:t>1.1</w:t>
        </w:r>
        <w:r>
          <w:rPr>
            <w:i w:val="0"/>
            <w:iCs w:val="0"/>
            <w:noProof/>
            <w:sz w:val="24"/>
          </w:rPr>
          <w:tab/>
        </w:r>
        <w:r w:rsidRPr="006F1867">
          <w:rPr>
            <w:rStyle w:val="Hyperlink"/>
            <w:noProof/>
          </w:rPr>
          <w:t>Purpose</w:t>
        </w:r>
        <w:r>
          <w:rPr>
            <w:noProof/>
            <w:webHidden/>
          </w:rPr>
          <w:tab/>
        </w:r>
        <w:r>
          <w:rPr>
            <w:noProof/>
            <w:webHidden/>
          </w:rPr>
          <w:fldChar w:fldCharType="begin"/>
        </w:r>
        <w:r>
          <w:rPr>
            <w:noProof/>
            <w:webHidden/>
          </w:rPr>
          <w:instrText xml:space="preserve"> PAGEREF _Toc11132095 \h </w:instrText>
        </w:r>
        <w:r>
          <w:rPr>
            <w:noProof/>
            <w:webHidden/>
          </w:rPr>
        </w:r>
        <w:r>
          <w:rPr>
            <w:noProof/>
            <w:webHidden/>
          </w:rPr>
          <w:fldChar w:fldCharType="separate"/>
        </w:r>
        <w:r>
          <w:rPr>
            <w:noProof/>
            <w:webHidden/>
          </w:rPr>
          <w:t>4</w:t>
        </w:r>
        <w:r>
          <w:rPr>
            <w:noProof/>
            <w:webHidden/>
          </w:rPr>
          <w:fldChar w:fldCharType="end"/>
        </w:r>
      </w:hyperlink>
    </w:p>
    <w:p w14:paraId="42A12BD8" w14:textId="77777777" w:rsidR="00C251DF" w:rsidRDefault="00C251DF">
      <w:pPr>
        <w:pStyle w:val="TOC2"/>
        <w:tabs>
          <w:tab w:val="left" w:pos="800"/>
          <w:tab w:val="right" w:leader="dot" w:pos="9350"/>
        </w:tabs>
        <w:rPr>
          <w:i w:val="0"/>
          <w:iCs w:val="0"/>
          <w:noProof/>
          <w:sz w:val="24"/>
        </w:rPr>
      </w:pPr>
      <w:hyperlink w:anchor="_Toc11132096" w:history="1">
        <w:r w:rsidRPr="006F1867">
          <w:rPr>
            <w:rStyle w:val="Hyperlink"/>
            <w:noProof/>
          </w:rPr>
          <w:t>1.2</w:t>
        </w:r>
        <w:r>
          <w:rPr>
            <w:i w:val="0"/>
            <w:iCs w:val="0"/>
            <w:noProof/>
            <w:sz w:val="24"/>
          </w:rPr>
          <w:tab/>
        </w:r>
        <w:r w:rsidRPr="006F1867">
          <w:rPr>
            <w:rStyle w:val="Hyperlink"/>
            <w:noProof/>
          </w:rPr>
          <w:t>Scope</w:t>
        </w:r>
        <w:r>
          <w:rPr>
            <w:noProof/>
            <w:webHidden/>
          </w:rPr>
          <w:tab/>
        </w:r>
        <w:r>
          <w:rPr>
            <w:noProof/>
            <w:webHidden/>
          </w:rPr>
          <w:fldChar w:fldCharType="begin"/>
        </w:r>
        <w:r>
          <w:rPr>
            <w:noProof/>
            <w:webHidden/>
          </w:rPr>
          <w:instrText xml:space="preserve"> PAGEREF _Toc11132096 \h </w:instrText>
        </w:r>
        <w:r>
          <w:rPr>
            <w:noProof/>
            <w:webHidden/>
          </w:rPr>
        </w:r>
        <w:r>
          <w:rPr>
            <w:noProof/>
            <w:webHidden/>
          </w:rPr>
          <w:fldChar w:fldCharType="separate"/>
        </w:r>
        <w:r>
          <w:rPr>
            <w:noProof/>
            <w:webHidden/>
          </w:rPr>
          <w:t>4</w:t>
        </w:r>
        <w:r>
          <w:rPr>
            <w:noProof/>
            <w:webHidden/>
          </w:rPr>
          <w:fldChar w:fldCharType="end"/>
        </w:r>
      </w:hyperlink>
    </w:p>
    <w:p w14:paraId="3C1BE5FF" w14:textId="77777777" w:rsidR="00C251DF" w:rsidRDefault="00C251DF">
      <w:pPr>
        <w:pStyle w:val="TOC2"/>
        <w:tabs>
          <w:tab w:val="left" w:pos="800"/>
          <w:tab w:val="right" w:leader="dot" w:pos="9350"/>
        </w:tabs>
        <w:rPr>
          <w:i w:val="0"/>
          <w:iCs w:val="0"/>
          <w:noProof/>
          <w:sz w:val="24"/>
        </w:rPr>
      </w:pPr>
      <w:hyperlink w:anchor="_Toc11132097" w:history="1">
        <w:r w:rsidRPr="006F1867">
          <w:rPr>
            <w:rStyle w:val="Hyperlink"/>
            <w:noProof/>
          </w:rPr>
          <w:t>1.3</w:t>
        </w:r>
        <w:r>
          <w:rPr>
            <w:i w:val="0"/>
            <w:iCs w:val="0"/>
            <w:noProof/>
            <w:sz w:val="24"/>
          </w:rPr>
          <w:tab/>
        </w:r>
        <w:r w:rsidRPr="006F1867">
          <w:rPr>
            <w:rStyle w:val="Hyperlink"/>
            <w:noProof/>
          </w:rPr>
          <w:t>Definitions, Acronyms, and Abbreviations</w:t>
        </w:r>
        <w:r>
          <w:rPr>
            <w:noProof/>
            <w:webHidden/>
          </w:rPr>
          <w:tab/>
        </w:r>
        <w:r>
          <w:rPr>
            <w:noProof/>
            <w:webHidden/>
          </w:rPr>
          <w:fldChar w:fldCharType="begin"/>
        </w:r>
        <w:r>
          <w:rPr>
            <w:noProof/>
            <w:webHidden/>
          </w:rPr>
          <w:instrText xml:space="preserve"> PAGEREF _Toc11132097 \h </w:instrText>
        </w:r>
        <w:r>
          <w:rPr>
            <w:noProof/>
            <w:webHidden/>
          </w:rPr>
        </w:r>
        <w:r>
          <w:rPr>
            <w:noProof/>
            <w:webHidden/>
          </w:rPr>
          <w:fldChar w:fldCharType="separate"/>
        </w:r>
        <w:r>
          <w:rPr>
            <w:noProof/>
            <w:webHidden/>
          </w:rPr>
          <w:t>4</w:t>
        </w:r>
        <w:r>
          <w:rPr>
            <w:noProof/>
            <w:webHidden/>
          </w:rPr>
          <w:fldChar w:fldCharType="end"/>
        </w:r>
      </w:hyperlink>
    </w:p>
    <w:p w14:paraId="15532A07" w14:textId="77777777" w:rsidR="00C251DF" w:rsidRDefault="00C251DF">
      <w:pPr>
        <w:pStyle w:val="TOC2"/>
        <w:tabs>
          <w:tab w:val="left" w:pos="800"/>
          <w:tab w:val="right" w:leader="dot" w:pos="9350"/>
        </w:tabs>
        <w:rPr>
          <w:i w:val="0"/>
          <w:iCs w:val="0"/>
          <w:noProof/>
          <w:sz w:val="24"/>
        </w:rPr>
      </w:pPr>
      <w:hyperlink w:anchor="_Toc11132098" w:history="1">
        <w:r w:rsidRPr="006F1867">
          <w:rPr>
            <w:rStyle w:val="Hyperlink"/>
            <w:noProof/>
          </w:rPr>
          <w:t>1.4</w:t>
        </w:r>
        <w:r>
          <w:rPr>
            <w:i w:val="0"/>
            <w:iCs w:val="0"/>
            <w:noProof/>
            <w:sz w:val="24"/>
          </w:rPr>
          <w:tab/>
        </w:r>
        <w:r w:rsidRPr="006F1867">
          <w:rPr>
            <w:rStyle w:val="Hyperlink"/>
            <w:noProof/>
          </w:rPr>
          <w:t>References</w:t>
        </w:r>
        <w:r>
          <w:rPr>
            <w:noProof/>
            <w:webHidden/>
          </w:rPr>
          <w:tab/>
        </w:r>
        <w:r>
          <w:rPr>
            <w:noProof/>
            <w:webHidden/>
          </w:rPr>
          <w:fldChar w:fldCharType="begin"/>
        </w:r>
        <w:r>
          <w:rPr>
            <w:noProof/>
            <w:webHidden/>
          </w:rPr>
          <w:instrText xml:space="preserve"> PAGEREF _Toc11132098 \h </w:instrText>
        </w:r>
        <w:r>
          <w:rPr>
            <w:noProof/>
            <w:webHidden/>
          </w:rPr>
        </w:r>
        <w:r>
          <w:rPr>
            <w:noProof/>
            <w:webHidden/>
          </w:rPr>
          <w:fldChar w:fldCharType="separate"/>
        </w:r>
        <w:r>
          <w:rPr>
            <w:noProof/>
            <w:webHidden/>
          </w:rPr>
          <w:t>4</w:t>
        </w:r>
        <w:r>
          <w:rPr>
            <w:noProof/>
            <w:webHidden/>
          </w:rPr>
          <w:fldChar w:fldCharType="end"/>
        </w:r>
      </w:hyperlink>
    </w:p>
    <w:p w14:paraId="327FFF79" w14:textId="77777777" w:rsidR="00C251DF" w:rsidRDefault="00C251DF">
      <w:pPr>
        <w:pStyle w:val="TOC2"/>
        <w:tabs>
          <w:tab w:val="left" w:pos="800"/>
          <w:tab w:val="right" w:leader="dot" w:pos="9350"/>
        </w:tabs>
        <w:rPr>
          <w:i w:val="0"/>
          <w:iCs w:val="0"/>
          <w:noProof/>
          <w:sz w:val="24"/>
        </w:rPr>
      </w:pPr>
      <w:hyperlink w:anchor="_Toc11132099" w:history="1">
        <w:r w:rsidRPr="006F1867">
          <w:rPr>
            <w:rStyle w:val="Hyperlink"/>
            <w:noProof/>
          </w:rPr>
          <w:t>1.5</w:t>
        </w:r>
        <w:r>
          <w:rPr>
            <w:i w:val="0"/>
            <w:iCs w:val="0"/>
            <w:noProof/>
            <w:sz w:val="24"/>
          </w:rPr>
          <w:tab/>
        </w:r>
        <w:r w:rsidRPr="006F1867">
          <w:rPr>
            <w:rStyle w:val="Hyperlink"/>
            <w:noProof/>
          </w:rPr>
          <w:t>Overview</w:t>
        </w:r>
        <w:r>
          <w:rPr>
            <w:noProof/>
            <w:webHidden/>
          </w:rPr>
          <w:tab/>
        </w:r>
        <w:r>
          <w:rPr>
            <w:noProof/>
            <w:webHidden/>
          </w:rPr>
          <w:fldChar w:fldCharType="begin"/>
        </w:r>
        <w:r>
          <w:rPr>
            <w:noProof/>
            <w:webHidden/>
          </w:rPr>
          <w:instrText xml:space="preserve"> PAGEREF _Toc11132099 \h </w:instrText>
        </w:r>
        <w:r>
          <w:rPr>
            <w:noProof/>
            <w:webHidden/>
          </w:rPr>
        </w:r>
        <w:r>
          <w:rPr>
            <w:noProof/>
            <w:webHidden/>
          </w:rPr>
          <w:fldChar w:fldCharType="separate"/>
        </w:r>
        <w:r>
          <w:rPr>
            <w:noProof/>
            <w:webHidden/>
          </w:rPr>
          <w:t>5</w:t>
        </w:r>
        <w:r>
          <w:rPr>
            <w:noProof/>
            <w:webHidden/>
          </w:rPr>
          <w:fldChar w:fldCharType="end"/>
        </w:r>
      </w:hyperlink>
    </w:p>
    <w:p w14:paraId="73788FE2" w14:textId="77777777" w:rsidR="00C251DF" w:rsidRDefault="00C251DF">
      <w:pPr>
        <w:pStyle w:val="TOC1"/>
        <w:tabs>
          <w:tab w:val="left" w:pos="400"/>
          <w:tab w:val="right" w:leader="dot" w:pos="9350"/>
        </w:tabs>
        <w:rPr>
          <w:b w:val="0"/>
          <w:bCs w:val="0"/>
          <w:noProof/>
          <w:sz w:val="24"/>
        </w:rPr>
      </w:pPr>
      <w:hyperlink w:anchor="_Toc11132100" w:history="1">
        <w:r w:rsidRPr="006F1867">
          <w:rPr>
            <w:rStyle w:val="Hyperlink"/>
            <w:noProof/>
          </w:rPr>
          <w:t>2.</w:t>
        </w:r>
        <w:r>
          <w:rPr>
            <w:b w:val="0"/>
            <w:bCs w:val="0"/>
            <w:noProof/>
            <w:sz w:val="24"/>
          </w:rPr>
          <w:tab/>
        </w:r>
        <w:r w:rsidRPr="006F1867">
          <w:rPr>
            <w:rStyle w:val="Hyperlink"/>
            <w:noProof/>
          </w:rPr>
          <w:t>Project Overview</w:t>
        </w:r>
        <w:r>
          <w:rPr>
            <w:noProof/>
            <w:webHidden/>
          </w:rPr>
          <w:tab/>
        </w:r>
        <w:r>
          <w:rPr>
            <w:noProof/>
            <w:webHidden/>
          </w:rPr>
          <w:fldChar w:fldCharType="begin"/>
        </w:r>
        <w:r>
          <w:rPr>
            <w:noProof/>
            <w:webHidden/>
          </w:rPr>
          <w:instrText xml:space="preserve"> PAGEREF _Toc11132100 \h </w:instrText>
        </w:r>
        <w:r>
          <w:rPr>
            <w:noProof/>
            <w:webHidden/>
          </w:rPr>
        </w:r>
        <w:r>
          <w:rPr>
            <w:noProof/>
            <w:webHidden/>
          </w:rPr>
          <w:fldChar w:fldCharType="separate"/>
        </w:r>
        <w:r>
          <w:rPr>
            <w:noProof/>
            <w:webHidden/>
          </w:rPr>
          <w:t>5</w:t>
        </w:r>
        <w:r>
          <w:rPr>
            <w:noProof/>
            <w:webHidden/>
          </w:rPr>
          <w:fldChar w:fldCharType="end"/>
        </w:r>
      </w:hyperlink>
    </w:p>
    <w:p w14:paraId="7334C384" w14:textId="77777777" w:rsidR="00C251DF" w:rsidRDefault="00C251DF">
      <w:pPr>
        <w:pStyle w:val="TOC2"/>
        <w:tabs>
          <w:tab w:val="left" w:pos="800"/>
          <w:tab w:val="right" w:leader="dot" w:pos="9350"/>
        </w:tabs>
        <w:rPr>
          <w:i w:val="0"/>
          <w:iCs w:val="0"/>
          <w:noProof/>
          <w:sz w:val="24"/>
        </w:rPr>
      </w:pPr>
      <w:hyperlink w:anchor="_Toc11132101" w:history="1">
        <w:r w:rsidRPr="006F1867">
          <w:rPr>
            <w:rStyle w:val="Hyperlink"/>
            <w:noProof/>
          </w:rPr>
          <w:t>2.1</w:t>
        </w:r>
        <w:r>
          <w:rPr>
            <w:i w:val="0"/>
            <w:iCs w:val="0"/>
            <w:noProof/>
            <w:sz w:val="24"/>
          </w:rPr>
          <w:tab/>
        </w:r>
        <w:r w:rsidRPr="006F1867">
          <w:rPr>
            <w:rStyle w:val="Hyperlink"/>
            <w:noProof/>
          </w:rPr>
          <w:t>Project Purpose, Scope, and Objectives</w:t>
        </w:r>
        <w:r>
          <w:rPr>
            <w:noProof/>
            <w:webHidden/>
          </w:rPr>
          <w:tab/>
        </w:r>
        <w:r>
          <w:rPr>
            <w:noProof/>
            <w:webHidden/>
          </w:rPr>
          <w:fldChar w:fldCharType="begin"/>
        </w:r>
        <w:r>
          <w:rPr>
            <w:noProof/>
            <w:webHidden/>
          </w:rPr>
          <w:instrText xml:space="preserve"> PAGEREF _Toc11132101 \h </w:instrText>
        </w:r>
        <w:r>
          <w:rPr>
            <w:noProof/>
            <w:webHidden/>
          </w:rPr>
        </w:r>
        <w:r>
          <w:rPr>
            <w:noProof/>
            <w:webHidden/>
          </w:rPr>
          <w:fldChar w:fldCharType="separate"/>
        </w:r>
        <w:r>
          <w:rPr>
            <w:noProof/>
            <w:webHidden/>
          </w:rPr>
          <w:t>5</w:t>
        </w:r>
        <w:r>
          <w:rPr>
            <w:noProof/>
            <w:webHidden/>
          </w:rPr>
          <w:fldChar w:fldCharType="end"/>
        </w:r>
      </w:hyperlink>
    </w:p>
    <w:p w14:paraId="4A3D86E1" w14:textId="77777777" w:rsidR="00C251DF" w:rsidRDefault="00C251DF">
      <w:pPr>
        <w:pStyle w:val="TOC2"/>
        <w:tabs>
          <w:tab w:val="left" w:pos="800"/>
          <w:tab w:val="right" w:leader="dot" w:pos="9350"/>
        </w:tabs>
        <w:rPr>
          <w:i w:val="0"/>
          <w:iCs w:val="0"/>
          <w:noProof/>
          <w:sz w:val="24"/>
        </w:rPr>
      </w:pPr>
      <w:hyperlink w:anchor="_Toc11132102" w:history="1">
        <w:r w:rsidRPr="006F1867">
          <w:rPr>
            <w:rStyle w:val="Hyperlink"/>
            <w:noProof/>
          </w:rPr>
          <w:t>2.2</w:t>
        </w:r>
        <w:r>
          <w:rPr>
            <w:i w:val="0"/>
            <w:iCs w:val="0"/>
            <w:noProof/>
            <w:sz w:val="24"/>
          </w:rPr>
          <w:tab/>
        </w:r>
        <w:r w:rsidRPr="006F1867">
          <w:rPr>
            <w:rStyle w:val="Hyperlink"/>
            <w:noProof/>
          </w:rPr>
          <w:t>Assumptions and Constraints</w:t>
        </w:r>
        <w:r>
          <w:rPr>
            <w:noProof/>
            <w:webHidden/>
          </w:rPr>
          <w:tab/>
        </w:r>
        <w:r>
          <w:rPr>
            <w:noProof/>
            <w:webHidden/>
          </w:rPr>
          <w:fldChar w:fldCharType="begin"/>
        </w:r>
        <w:r>
          <w:rPr>
            <w:noProof/>
            <w:webHidden/>
          </w:rPr>
          <w:instrText xml:space="preserve"> PAGEREF _Toc11132102 \h </w:instrText>
        </w:r>
        <w:r>
          <w:rPr>
            <w:noProof/>
            <w:webHidden/>
          </w:rPr>
        </w:r>
        <w:r>
          <w:rPr>
            <w:noProof/>
            <w:webHidden/>
          </w:rPr>
          <w:fldChar w:fldCharType="separate"/>
        </w:r>
        <w:r>
          <w:rPr>
            <w:noProof/>
            <w:webHidden/>
          </w:rPr>
          <w:t>5</w:t>
        </w:r>
        <w:r>
          <w:rPr>
            <w:noProof/>
            <w:webHidden/>
          </w:rPr>
          <w:fldChar w:fldCharType="end"/>
        </w:r>
      </w:hyperlink>
    </w:p>
    <w:p w14:paraId="356C3D2E" w14:textId="77777777" w:rsidR="00C251DF" w:rsidRDefault="00C251DF">
      <w:pPr>
        <w:pStyle w:val="TOC2"/>
        <w:tabs>
          <w:tab w:val="left" w:pos="800"/>
          <w:tab w:val="right" w:leader="dot" w:pos="9350"/>
        </w:tabs>
        <w:rPr>
          <w:i w:val="0"/>
          <w:iCs w:val="0"/>
          <w:noProof/>
          <w:sz w:val="24"/>
        </w:rPr>
      </w:pPr>
      <w:hyperlink w:anchor="_Toc11132103" w:history="1">
        <w:r w:rsidRPr="006F1867">
          <w:rPr>
            <w:rStyle w:val="Hyperlink"/>
            <w:noProof/>
          </w:rPr>
          <w:t>2.3</w:t>
        </w:r>
        <w:r>
          <w:rPr>
            <w:i w:val="0"/>
            <w:iCs w:val="0"/>
            <w:noProof/>
            <w:sz w:val="24"/>
          </w:rPr>
          <w:tab/>
        </w:r>
        <w:r w:rsidRPr="006F1867">
          <w:rPr>
            <w:rStyle w:val="Hyperlink"/>
            <w:noProof/>
          </w:rPr>
          <w:t>Project Deliverables</w:t>
        </w:r>
        <w:r>
          <w:rPr>
            <w:noProof/>
            <w:webHidden/>
          </w:rPr>
          <w:tab/>
        </w:r>
        <w:r>
          <w:rPr>
            <w:noProof/>
            <w:webHidden/>
          </w:rPr>
          <w:fldChar w:fldCharType="begin"/>
        </w:r>
        <w:r>
          <w:rPr>
            <w:noProof/>
            <w:webHidden/>
          </w:rPr>
          <w:instrText xml:space="preserve"> PAGEREF _Toc11132103 \h </w:instrText>
        </w:r>
        <w:r>
          <w:rPr>
            <w:noProof/>
            <w:webHidden/>
          </w:rPr>
        </w:r>
        <w:r>
          <w:rPr>
            <w:noProof/>
            <w:webHidden/>
          </w:rPr>
          <w:fldChar w:fldCharType="separate"/>
        </w:r>
        <w:r>
          <w:rPr>
            <w:noProof/>
            <w:webHidden/>
          </w:rPr>
          <w:t>5</w:t>
        </w:r>
        <w:r>
          <w:rPr>
            <w:noProof/>
            <w:webHidden/>
          </w:rPr>
          <w:fldChar w:fldCharType="end"/>
        </w:r>
      </w:hyperlink>
    </w:p>
    <w:p w14:paraId="1473E694" w14:textId="77777777" w:rsidR="00C251DF" w:rsidRDefault="00C251DF">
      <w:pPr>
        <w:pStyle w:val="TOC2"/>
        <w:tabs>
          <w:tab w:val="left" w:pos="800"/>
          <w:tab w:val="right" w:leader="dot" w:pos="9350"/>
        </w:tabs>
        <w:rPr>
          <w:i w:val="0"/>
          <w:iCs w:val="0"/>
          <w:noProof/>
          <w:sz w:val="24"/>
        </w:rPr>
      </w:pPr>
      <w:hyperlink w:anchor="_Toc11132104" w:history="1">
        <w:r w:rsidRPr="006F1867">
          <w:rPr>
            <w:rStyle w:val="Hyperlink"/>
            <w:noProof/>
          </w:rPr>
          <w:t>2.4</w:t>
        </w:r>
        <w:r>
          <w:rPr>
            <w:i w:val="0"/>
            <w:iCs w:val="0"/>
            <w:noProof/>
            <w:sz w:val="24"/>
          </w:rPr>
          <w:tab/>
        </w:r>
        <w:r w:rsidRPr="006F1867">
          <w:rPr>
            <w:rStyle w:val="Hyperlink"/>
            <w:noProof/>
          </w:rPr>
          <w:t>Evolution of the Software Development Plan</w:t>
        </w:r>
        <w:r>
          <w:rPr>
            <w:noProof/>
            <w:webHidden/>
          </w:rPr>
          <w:tab/>
        </w:r>
        <w:r>
          <w:rPr>
            <w:noProof/>
            <w:webHidden/>
          </w:rPr>
          <w:fldChar w:fldCharType="begin"/>
        </w:r>
        <w:r>
          <w:rPr>
            <w:noProof/>
            <w:webHidden/>
          </w:rPr>
          <w:instrText xml:space="preserve"> PAGEREF _Toc11132104 \h </w:instrText>
        </w:r>
        <w:r>
          <w:rPr>
            <w:noProof/>
            <w:webHidden/>
          </w:rPr>
        </w:r>
        <w:r>
          <w:rPr>
            <w:noProof/>
            <w:webHidden/>
          </w:rPr>
          <w:fldChar w:fldCharType="separate"/>
        </w:r>
        <w:r>
          <w:rPr>
            <w:noProof/>
            <w:webHidden/>
          </w:rPr>
          <w:t>5</w:t>
        </w:r>
        <w:r>
          <w:rPr>
            <w:noProof/>
            <w:webHidden/>
          </w:rPr>
          <w:fldChar w:fldCharType="end"/>
        </w:r>
      </w:hyperlink>
    </w:p>
    <w:p w14:paraId="3D617F94" w14:textId="77777777" w:rsidR="00C251DF" w:rsidRDefault="00C251DF">
      <w:pPr>
        <w:pStyle w:val="TOC1"/>
        <w:tabs>
          <w:tab w:val="left" w:pos="400"/>
          <w:tab w:val="right" w:leader="dot" w:pos="9350"/>
        </w:tabs>
        <w:rPr>
          <w:b w:val="0"/>
          <w:bCs w:val="0"/>
          <w:noProof/>
          <w:sz w:val="24"/>
        </w:rPr>
      </w:pPr>
      <w:hyperlink w:anchor="_Toc11132105" w:history="1">
        <w:r w:rsidRPr="006F1867">
          <w:rPr>
            <w:rStyle w:val="Hyperlink"/>
            <w:noProof/>
          </w:rPr>
          <w:t>3.</w:t>
        </w:r>
        <w:r>
          <w:rPr>
            <w:b w:val="0"/>
            <w:bCs w:val="0"/>
            <w:noProof/>
            <w:sz w:val="24"/>
          </w:rPr>
          <w:tab/>
        </w:r>
        <w:r w:rsidRPr="006F1867">
          <w:rPr>
            <w:rStyle w:val="Hyperlink"/>
            <w:noProof/>
          </w:rPr>
          <w:t>Project Organization</w:t>
        </w:r>
        <w:r>
          <w:rPr>
            <w:noProof/>
            <w:webHidden/>
          </w:rPr>
          <w:tab/>
        </w:r>
        <w:r>
          <w:rPr>
            <w:noProof/>
            <w:webHidden/>
          </w:rPr>
          <w:fldChar w:fldCharType="begin"/>
        </w:r>
        <w:r>
          <w:rPr>
            <w:noProof/>
            <w:webHidden/>
          </w:rPr>
          <w:instrText xml:space="preserve"> PAGEREF _Toc11132105 \h </w:instrText>
        </w:r>
        <w:r>
          <w:rPr>
            <w:noProof/>
            <w:webHidden/>
          </w:rPr>
        </w:r>
        <w:r>
          <w:rPr>
            <w:noProof/>
            <w:webHidden/>
          </w:rPr>
          <w:fldChar w:fldCharType="separate"/>
        </w:r>
        <w:r>
          <w:rPr>
            <w:noProof/>
            <w:webHidden/>
          </w:rPr>
          <w:t>5</w:t>
        </w:r>
        <w:r>
          <w:rPr>
            <w:noProof/>
            <w:webHidden/>
          </w:rPr>
          <w:fldChar w:fldCharType="end"/>
        </w:r>
      </w:hyperlink>
    </w:p>
    <w:p w14:paraId="60681300" w14:textId="77777777" w:rsidR="00C251DF" w:rsidRDefault="00C251DF">
      <w:pPr>
        <w:pStyle w:val="TOC2"/>
        <w:tabs>
          <w:tab w:val="left" w:pos="800"/>
          <w:tab w:val="right" w:leader="dot" w:pos="9350"/>
        </w:tabs>
        <w:rPr>
          <w:i w:val="0"/>
          <w:iCs w:val="0"/>
          <w:noProof/>
          <w:sz w:val="24"/>
        </w:rPr>
      </w:pPr>
      <w:hyperlink w:anchor="_Toc11132106" w:history="1">
        <w:r w:rsidRPr="006F1867">
          <w:rPr>
            <w:rStyle w:val="Hyperlink"/>
            <w:noProof/>
          </w:rPr>
          <w:t>3.1</w:t>
        </w:r>
        <w:r>
          <w:rPr>
            <w:i w:val="0"/>
            <w:iCs w:val="0"/>
            <w:noProof/>
            <w:sz w:val="24"/>
          </w:rPr>
          <w:tab/>
        </w:r>
        <w:r w:rsidRPr="006F1867">
          <w:rPr>
            <w:rStyle w:val="Hyperlink"/>
            <w:noProof/>
          </w:rPr>
          <w:t>Organizational Structure</w:t>
        </w:r>
        <w:r>
          <w:rPr>
            <w:noProof/>
            <w:webHidden/>
          </w:rPr>
          <w:tab/>
        </w:r>
        <w:r>
          <w:rPr>
            <w:noProof/>
            <w:webHidden/>
          </w:rPr>
          <w:fldChar w:fldCharType="begin"/>
        </w:r>
        <w:r>
          <w:rPr>
            <w:noProof/>
            <w:webHidden/>
          </w:rPr>
          <w:instrText xml:space="preserve"> PAGEREF _Toc11132106 \h </w:instrText>
        </w:r>
        <w:r>
          <w:rPr>
            <w:noProof/>
            <w:webHidden/>
          </w:rPr>
        </w:r>
        <w:r>
          <w:rPr>
            <w:noProof/>
            <w:webHidden/>
          </w:rPr>
          <w:fldChar w:fldCharType="separate"/>
        </w:r>
        <w:r>
          <w:rPr>
            <w:noProof/>
            <w:webHidden/>
          </w:rPr>
          <w:t>5</w:t>
        </w:r>
        <w:r>
          <w:rPr>
            <w:noProof/>
            <w:webHidden/>
          </w:rPr>
          <w:fldChar w:fldCharType="end"/>
        </w:r>
      </w:hyperlink>
    </w:p>
    <w:p w14:paraId="13ADD6B9" w14:textId="77777777" w:rsidR="00C251DF" w:rsidRDefault="00C251DF">
      <w:pPr>
        <w:pStyle w:val="TOC2"/>
        <w:tabs>
          <w:tab w:val="left" w:pos="800"/>
          <w:tab w:val="right" w:leader="dot" w:pos="9350"/>
        </w:tabs>
        <w:rPr>
          <w:i w:val="0"/>
          <w:iCs w:val="0"/>
          <w:noProof/>
          <w:sz w:val="24"/>
        </w:rPr>
      </w:pPr>
      <w:hyperlink w:anchor="_Toc11132107" w:history="1">
        <w:r w:rsidRPr="006F1867">
          <w:rPr>
            <w:rStyle w:val="Hyperlink"/>
            <w:noProof/>
          </w:rPr>
          <w:t>3.2</w:t>
        </w:r>
        <w:r>
          <w:rPr>
            <w:i w:val="0"/>
            <w:iCs w:val="0"/>
            <w:noProof/>
            <w:sz w:val="24"/>
          </w:rPr>
          <w:tab/>
        </w:r>
        <w:r w:rsidRPr="006F1867">
          <w:rPr>
            <w:rStyle w:val="Hyperlink"/>
            <w:noProof/>
          </w:rPr>
          <w:t>External Interfaces</w:t>
        </w:r>
        <w:r>
          <w:rPr>
            <w:noProof/>
            <w:webHidden/>
          </w:rPr>
          <w:tab/>
        </w:r>
        <w:r>
          <w:rPr>
            <w:noProof/>
            <w:webHidden/>
          </w:rPr>
          <w:fldChar w:fldCharType="begin"/>
        </w:r>
        <w:r>
          <w:rPr>
            <w:noProof/>
            <w:webHidden/>
          </w:rPr>
          <w:instrText xml:space="preserve"> PAGEREF _Toc11132107 \h </w:instrText>
        </w:r>
        <w:r>
          <w:rPr>
            <w:noProof/>
            <w:webHidden/>
          </w:rPr>
        </w:r>
        <w:r>
          <w:rPr>
            <w:noProof/>
            <w:webHidden/>
          </w:rPr>
          <w:fldChar w:fldCharType="separate"/>
        </w:r>
        <w:r>
          <w:rPr>
            <w:noProof/>
            <w:webHidden/>
          </w:rPr>
          <w:t>6</w:t>
        </w:r>
        <w:r>
          <w:rPr>
            <w:noProof/>
            <w:webHidden/>
          </w:rPr>
          <w:fldChar w:fldCharType="end"/>
        </w:r>
      </w:hyperlink>
    </w:p>
    <w:p w14:paraId="0F132404" w14:textId="77777777" w:rsidR="00C251DF" w:rsidRDefault="00C251DF">
      <w:pPr>
        <w:pStyle w:val="TOC2"/>
        <w:tabs>
          <w:tab w:val="left" w:pos="800"/>
          <w:tab w:val="right" w:leader="dot" w:pos="9350"/>
        </w:tabs>
        <w:rPr>
          <w:i w:val="0"/>
          <w:iCs w:val="0"/>
          <w:noProof/>
          <w:sz w:val="24"/>
        </w:rPr>
      </w:pPr>
      <w:hyperlink w:anchor="_Toc11132108" w:history="1">
        <w:r w:rsidRPr="006F1867">
          <w:rPr>
            <w:rStyle w:val="Hyperlink"/>
            <w:noProof/>
          </w:rPr>
          <w:t>3.3</w:t>
        </w:r>
        <w:r>
          <w:rPr>
            <w:i w:val="0"/>
            <w:iCs w:val="0"/>
            <w:noProof/>
            <w:sz w:val="24"/>
          </w:rPr>
          <w:tab/>
        </w:r>
        <w:r w:rsidRPr="006F1867">
          <w:rPr>
            <w:rStyle w:val="Hyperlink"/>
            <w:noProof/>
          </w:rPr>
          <w:t>Roles and Responsibilities</w:t>
        </w:r>
        <w:r>
          <w:rPr>
            <w:noProof/>
            <w:webHidden/>
          </w:rPr>
          <w:tab/>
        </w:r>
        <w:r>
          <w:rPr>
            <w:noProof/>
            <w:webHidden/>
          </w:rPr>
          <w:fldChar w:fldCharType="begin"/>
        </w:r>
        <w:r>
          <w:rPr>
            <w:noProof/>
            <w:webHidden/>
          </w:rPr>
          <w:instrText xml:space="preserve"> PAGEREF _Toc11132108 \h </w:instrText>
        </w:r>
        <w:r>
          <w:rPr>
            <w:noProof/>
            <w:webHidden/>
          </w:rPr>
        </w:r>
        <w:r>
          <w:rPr>
            <w:noProof/>
            <w:webHidden/>
          </w:rPr>
          <w:fldChar w:fldCharType="separate"/>
        </w:r>
        <w:r>
          <w:rPr>
            <w:noProof/>
            <w:webHidden/>
          </w:rPr>
          <w:t>6</w:t>
        </w:r>
        <w:r>
          <w:rPr>
            <w:noProof/>
            <w:webHidden/>
          </w:rPr>
          <w:fldChar w:fldCharType="end"/>
        </w:r>
      </w:hyperlink>
    </w:p>
    <w:p w14:paraId="6C5978C1" w14:textId="77777777" w:rsidR="00C251DF" w:rsidRDefault="00C251DF">
      <w:pPr>
        <w:pStyle w:val="TOC1"/>
        <w:tabs>
          <w:tab w:val="left" w:pos="400"/>
          <w:tab w:val="right" w:leader="dot" w:pos="9350"/>
        </w:tabs>
        <w:rPr>
          <w:b w:val="0"/>
          <w:bCs w:val="0"/>
          <w:noProof/>
          <w:sz w:val="24"/>
        </w:rPr>
      </w:pPr>
      <w:hyperlink w:anchor="_Toc11132109" w:history="1">
        <w:r w:rsidRPr="006F1867">
          <w:rPr>
            <w:rStyle w:val="Hyperlink"/>
            <w:noProof/>
          </w:rPr>
          <w:t>4.</w:t>
        </w:r>
        <w:r>
          <w:rPr>
            <w:b w:val="0"/>
            <w:bCs w:val="0"/>
            <w:noProof/>
            <w:sz w:val="24"/>
          </w:rPr>
          <w:tab/>
        </w:r>
        <w:r w:rsidRPr="006F1867">
          <w:rPr>
            <w:rStyle w:val="Hyperlink"/>
            <w:noProof/>
          </w:rPr>
          <w:t>Management Process</w:t>
        </w:r>
        <w:r>
          <w:rPr>
            <w:noProof/>
            <w:webHidden/>
          </w:rPr>
          <w:tab/>
        </w:r>
        <w:r>
          <w:rPr>
            <w:noProof/>
            <w:webHidden/>
          </w:rPr>
          <w:fldChar w:fldCharType="begin"/>
        </w:r>
        <w:r>
          <w:rPr>
            <w:noProof/>
            <w:webHidden/>
          </w:rPr>
          <w:instrText xml:space="preserve"> PAGEREF _Toc11132109 \h </w:instrText>
        </w:r>
        <w:r>
          <w:rPr>
            <w:noProof/>
            <w:webHidden/>
          </w:rPr>
        </w:r>
        <w:r>
          <w:rPr>
            <w:noProof/>
            <w:webHidden/>
          </w:rPr>
          <w:fldChar w:fldCharType="separate"/>
        </w:r>
        <w:r>
          <w:rPr>
            <w:noProof/>
            <w:webHidden/>
          </w:rPr>
          <w:t>6</w:t>
        </w:r>
        <w:r>
          <w:rPr>
            <w:noProof/>
            <w:webHidden/>
          </w:rPr>
          <w:fldChar w:fldCharType="end"/>
        </w:r>
      </w:hyperlink>
    </w:p>
    <w:p w14:paraId="3F7A7302" w14:textId="77777777" w:rsidR="00C251DF" w:rsidRDefault="00C251DF">
      <w:pPr>
        <w:pStyle w:val="TOC2"/>
        <w:tabs>
          <w:tab w:val="left" w:pos="800"/>
          <w:tab w:val="right" w:leader="dot" w:pos="9350"/>
        </w:tabs>
        <w:rPr>
          <w:i w:val="0"/>
          <w:iCs w:val="0"/>
          <w:noProof/>
          <w:sz w:val="24"/>
        </w:rPr>
      </w:pPr>
      <w:hyperlink w:anchor="_Toc11132110" w:history="1">
        <w:r w:rsidRPr="006F1867">
          <w:rPr>
            <w:rStyle w:val="Hyperlink"/>
            <w:noProof/>
          </w:rPr>
          <w:t>4.1</w:t>
        </w:r>
        <w:r>
          <w:rPr>
            <w:i w:val="0"/>
            <w:iCs w:val="0"/>
            <w:noProof/>
            <w:sz w:val="24"/>
          </w:rPr>
          <w:tab/>
        </w:r>
        <w:r w:rsidRPr="006F1867">
          <w:rPr>
            <w:rStyle w:val="Hyperlink"/>
            <w:noProof/>
          </w:rPr>
          <w:t>Project Estimates</w:t>
        </w:r>
        <w:r>
          <w:rPr>
            <w:noProof/>
            <w:webHidden/>
          </w:rPr>
          <w:tab/>
        </w:r>
        <w:r>
          <w:rPr>
            <w:noProof/>
            <w:webHidden/>
          </w:rPr>
          <w:fldChar w:fldCharType="begin"/>
        </w:r>
        <w:r>
          <w:rPr>
            <w:noProof/>
            <w:webHidden/>
          </w:rPr>
          <w:instrText xml:space="preserve"> PAGEREF _Toc11132110 \h </w:instrText>
        </w:r>
        <w:r>
          <w:rPr>
            <w:noProof/>
            <w:webHidden/>
          </w:rPr>
        </w:r>
        <w:r>
          <w:rPr>
            <w:noProof/>
            <w:webHidden/>
          </w:rPr>
          <w:fldChar w:fldCharType="separate"/>
        </w:r>
        <w:r>
          <w:rPr>
            <w:noProof/>
            <w:webHidden/>
          </w:rPr>
          <w:t>6</w:t>
        </w:r>
        <w:r>
          <w:rPr>
            <w:noProof/>
            <w:webHidden/>
          </w:rPr>
          <w:fldChar w:fldCharType="end"/>
        </w:r>
      </w:hyperlink>
    </w:p>
    <w:p w14:paraId="579AE6F9" w14:textId="77777777" w:rsidR="00C251DF" w:rsidRDefault="00C251DF">
      <w:pPr>
        <w:pStyle w:val="TOC2"/>
        <w:tabs>
          <w:tab w:val="left" w:pos="800"/>
          <w:tab w:val="right" w:leader="dot" w:pos="9350"/>
        </w:tabs>
        <w:rPr>
          <w:i w:val="0"/>
          <w:iCs w:val="0"/>
          <w:noProof/>
          <w:sz w:val="24"/>
        </w:rPr>
      </w:pPr>
      <w:hyperlink w:anchor="_Toc11132111" w:history="1">
        <w:r w:rsidRPr="006F1867">
          <w:rPr>
            <w:rStyle w:val="Hyperlink"/>
            <w:noProof/>
          </w:rPr>
          <w:t>4.2</w:t>
        </w:r>
        <w:r>
          <w:rPr>
            <w:i w:val="0"/>
            <w:iCs w:val="0"/>
            <w:noProof/>
            <w:sz w:val="24"/>
          </w:rPr>
          <w:tab/>
        </w:r>
        <w:r w:rsidRPr="006F1867">
          <w:rPr>
            <w:rStyle w:val="Hyperlink"/>
            <w:noProof/>
          </w:rPr>
          <w:t>Project Plan</w:t>
        </w:r>
        <w:r>
          <w:rPr>
            <w:noProof/>
            <w:webHidden/>
          </w:rPr>
          <w:tab/>
        </w:r>
        <w:r>
          <w:rPr>
            <w:noProof/>
            <w:webHidden/>
          </w:rPr>
          <w:fldChar w:fldCharType="begin"/>
        </w:r>
        <w:r>
          <w:rPr>
            <w:noProof/>
            <w:webHidden/>
          </w:rPr>
          <w:instrText xml:space="preserve"> PAGEREF _Toc11132111 \h </w:instrText>
        </w:r>
        <w:r>
          <w:rPr>
            <w:noProof/>
            <w:webHidden/>
          </w:rPr>
        </w:r>
        <w:r>
          <w:rPr>
            <w:noProof/>
            <w:webHidden/>
          </w:rPr>
          <w:fldChar w:fldCharType="separate"/>
        </w:r>
        <w:r>
          <w:rPr>
            <w:noProof/>
            <w:webHidden/>
          </w:rPr>
          <w:t>6</w:t>
        </w:r>
        <w:r>
          <w:rPr>
            <w:noProof/>
            <w:webHidden/>
          </w:rPr>
          <w:fldChar w:fldCharType="end"/>
        </w:r>
      </w:hyperlink>
    </w:p>
    <w:p w14:paraId="6C9BB0BA" w14:textId="77777777" w:rsidR="00C251DF" w:rsidRDefault="00C251DF">
      <w:pPr>
        <w:pStyle w:val="TOC2"/>
        <w:tabs>
          <w:tab w:val="left" w:pos="800"/>
          <w:tab w:val="right" w:leader="dot" w:pos="9350"/>
        </w:tabs>
        <w:rPr>
          <w:i w:val="0"/>
          <w:iCs w:val="0"/>
          <w:noProof/>
          <w:sz w:val="24"/>
        </w:rPr>
      </w:pPr>
      <w:hyperlink w:anchor="_Toc11132112" w:history="1">
        <w:r w:rsidRPr="006F1867">
          <w:rPr>
            <w:rStyle w:val="Hyperlink"/>
            <w:noProof/>
          </w:rPr>
          <w:t>4.3</w:t>
        </w:r>
        <w:r>
          <w:rPr>
            <w:i w:val="0"/>
            <w:iCs w:val="0"/>
            <w:noProof/>
            <w:sz w:val="24"/>
          </w:rPr>
          <w:tab/>
        </w:r>
        <w:r w:rsidRPr="006F1867">
          <w:rPr>
            <w:rStyle w:val="Hyperlink"/>
            <w:noProof/>
          </w:rPr>
          <w:t>Project Monitoring and Control</w:t>
        </w:r>
        <w:r>
          <w:rPr>
            <w:noProof/>
            <w:webHidden/>
          </w:rPr>
          <w:tab/>
        </w:r>
        <w:r>
          <w:rPr>
            <w:noProof/>
            <w:webHidden/>
          </w:rPr>
          <w:fldChar w:fldCharType="begin"/>
        </w:r>
        <w:r>
          <w:rPr>
            <w:noProof/>
            <w:webHidden/>
          </w:rPr>
          <w:instrText xml:space="preserve"> PAGEREF _Toc11132112 \h </w:instrText>
        </w:r>
        <w:r>
          <w:rPr>
            <w:noProof/>
            <w:webHidden/>
          </w:rPr>
        </w:r>
        <w:r>
          <w:rPr>
            <w:noProof/>
            <w:webHidden/>
          </w:rPr>
          <w:fldChar w:fldCharType="separate"/>
        </w:r>
        <w:r>
          <w:rPr>
            <w:noProof/>
            <w:webHidden/>
          </w:rPr>
          <w:t>7</w:t>
        </w:r>
        <w:r>
          <w:rPr>
            <w:noProof/>
            <w:webHidden/>
          </w:rPr>
          <w:fldChar w:fldCharType="end"/>
        </w:r>
      </w:hyperlink>
    </w:p>
    <w:p w14:paraId="2BD7BA58" w14:textId="77777777" w:rsidR="00C251DF" w:rsidRDefault="00C251DF">
      <w:pPr>
        <w:pStyle w:val="TOC2"/>
        <w:tabs>
          <w:tab w:val="left" w:pos="800"/>
          <w:tab w:val="right" w:leader="dot" w:pos="9350"/>
        </w:tabs>
        <w:rPr>
          <w:i w:val="0"/>
          <w:iCs w:val="0"/>
          <w:noProof/>
          <w:sz w:val="24"/>
        </w:rPr>
      </w:pPr>
      <w:hyperlink w:anchor="_Toc11132113" w:history="1">
        <w:r w:rsidRPr="006F1867">
          <w:rPr>
            <w:rStyle w:val="Hyperlink"/>
            <w:bCs/>
            <w:noProof/>
          </w:rPr>
          <w:t>4.4</w:t>
        </w:r>
        <w:r>
          <w:rPr>
            <w:i w:val="0"/>
            <w:iCs w:val="0"/>
            <w:noProof/>
            <w:sz w:val="24"/>
          </w:rPr>
          <w:tab/>
        </w:r>
        <w:r w:rsidRPr="006F1867">
          <w:rPr>
            <w:rStyle w:val="Hyperlink"/>
            <w:bCs/>
            <w:noProof/>
          </w:rPr>
          <w:t>Requirements Management</w:t>
        </w:r>
        <w:r>
          <w:rPr>
            <w:noProof/>
            <w:webHidden/>
          </w:rPr>
          <w:tab/>
        </w:r>
        <w:r>
          <w:rPr>
            <w:noProof/>
            <w:webHidden/>
          </w:rPr>
          <w:fldChar w:fldCharType="begin"/>
        </w:r>
        <w:r>
          <w:rPr>
            <w:noProof/>
            <w:webHidden/>
          </w:rPr>
          <w:instrText xml:space="preserve"> PAGEREF _Toc11132113 \h </w:instrText>
        </w:r>
        <w:r>
          <w:rPr>
            <w:noProof/>
            <w:webHidden/>
          </w:rPr>
        </w:r>
        <w:r>
          <w:rPr>
            <w:noProof/>
            <w:webHidden/>
          </w:rPr>
          <w:fldChar w:fldCharType="separate"/>
        </w:r>
        <w:r>
          <w:rPr>
            <w:noProof/>
            <w:webHidden/>
          </w:rPr>
          <w:t>7</w:t>
        </w:r>
        <w:r>
          <w:rPr>
            <w:noProof/>
            <w:webHidden/>
          </w:rPr>
          <w:fldChar w:fldCharType="end"/>
        </w:r>
      </w:hyperlink>
    </w:p>
    <w:p w14:paraId="0E1495AB" w14:textId="77777777" w:rsidR="00C251DF" w:rsidRDefault="00C251DF">
      <w:pPr>
        <w:pStyle w:val="TOC2"/>
        <w:tabs>
          <w:tab w:val="left" w:pos="800"/>
          <w:tab w:val="right" w:leader="dot" w:pos="9350"/>
        </w:tabs>
        <w:rPr>
          <w:i w:val="0"/>
          <w:iCs w:val="0"/>
          <w:noProof/>
          <w:sz w:val="24"/>
        </w:rPr>
      </w:pPr>
      <w:hyperlink w:anchor="_Toc11132114" w:history="1">
        <w:r w:rsidRPr="006F1867">
          <w:rPr>
            <w:rStyle w:val="Hyperlink"/>
            <w:bCs/>
            <w:noProof/>
          </w:rPr>
          <w:t>4.5</w:t>
        </w:r>
        <w:r>
          <w:rPr>
            <w:i w:val="0"/>
            <w:iCs w:val="0"/>
            <w:noProof/>
            <w:sz w:val="24"/>
          </w:rPr>
          <w:tab/>
        </w:r>
        <w:r w:rsidRPr="006F1867">
          <w:rPr>
            <w:rStyle w:val="Hyperlink"/>
            <w:bCs/>
            <w:noProof/>
          </w:rPr>
          <w:t>Quality Control</w:t>
        </w:r>
        <w:r>
          <w:rPr>
            <w:noProof/>
            <w:webHidden/>
          </w:rPr>
          <w:tab/>
        </w:r>
        <w:r>
          <w:rPr>
            <w:noProof/>
            <w:webHidden/>
          </w:rPr>
          <w:fldChar w:fldCharType="begin"/>
        </w:r>
        <w:r>
          <w:rPr>
            <w:noProof/>
            <w:webHidden/>
          </w:rPr>
          <w:instrText xml:space="preserve"> PAGEREF _Toc11132114 \h </w:instrText>
        </w:r>
        <w:r>
          <w:rPr>
            <w:noProof/>
            <w:webHidden/>
          </w:rPr>
        </w:r>
        <w:r>
          <w:rPr>
            <w:noProof/>
            <w:webHidden/>
          </w:rPr>
          <w:fldChar w:fldCharType="separate"/>
        </w:r>
        <w:r>
          <w:rPr>
            <w:noProof/>
            <w:webHidden/>
          </w:rPr>
          <w:t>7</w:t>
        </w:r>
        <w:r>
          <w:rPr>
            <w:noProof/>
            <w:webHidden/>
          </w:rPr>
          <w:fldChar w:fldCharType="end"/>
        </w:r>
      </w:hyperlink>
    </w:p>
    <w:p w14:paraId="46BE707A" w14:textId="77777777" w:rsidR="00C251DF" w:rsidRDefault="00C251DF">
      <w:pPr>
        <w:pStyle w:val="TOC2"/>
        <w:tabs>
          <w:tab w:val="left" w:pos="800"/>
          <w:tab w:val="right" w:leader="dot" w:pos="9350"/>
        </w:tabs>
        <w:rPr>
          <w:i w:val="0"/>
          <w:iCs w:val="0"/>
          <w:noProof/>
          <w:sz w:val="24"/>
        </w:rPr>
      </w:pPr>
      <w:hyperlink w:anchor="_Toc11132115" w:history="1">
        <w:r w:rsidRPr="006F1867">
          <w:rPr>
            <w:rStyle w:val="Hyperlink"/>
            <w:bCs/>
            <w:noProof/>
          </w:rPr>
          <w:t>4.6</w:t>
        </w:r>
        <w:r>
          <w:rPr>
            <w:i w:val="0"/>
            <w:iCs w:val="0"/>
            <w:noProof/>
            <w:sz w:val="24"/>
          </w:rPr>
          <w:tab/>
        </w:r>
        <w:r w:rsidRPr="006F1867">
          <w:rPr>
            <w:rStyle w:val="Hyperlink"/>
            <w:bCs/>
            <w:noProof/>
          </w:rPr>
          <w:t>Reporting and Measurement</w:t>
        </w:r>
        <w:r>
          <w:rPr>
            <w:noProof/>
            <w:webHidden/>
          </w:rPr>
          <w:tab/>
        </w:r>
        <w:r>
          <w:rPr>
            <w:noProof/>
            <w:webHidden/>
          </w:rPr>
          <w:fldChar w:fldCharType="begin"/>
        </w:r>
        <w:r>
          <w:rPr>
            <w:noProof/>
            <w:webHidden/>
          </w:rPr>
          <w:instrText xml:space="preserve"> PAGEREF _Toc11132115 \h </w:instrText>
        </w:r>
        <w:r>
          <w:rPr>
            <w:noProof/>
            <w:webHidden/>
          </w:rPr>
        </w:r>
        <w:r>
          <w:rPr>
            <w:noProof/>
            <w:webHidden/>
          </w:rPr>
          <w:fldChar w:fldCharType="separate"/>
        </w:r>
        <w:r>
          <w:rPr>
            <w:noProof/>
            <w:webHidden/>
          </w:rPr>
          <w:t>7</w:t>
        </w:r>
        <w:r>
          <w:rPr>
            <w:noProof/>
            <w:webHidden/>
          </w:rPr>
          <w:fldChar w:fldCharType="end"/>
        </w:r>
      </w:hyperlink>
    </w:p>
    <w:p w14:paraId="12EDCA5F" w14:textId="77777777" w:rsidR="00C251DF" w:rsidRDefault="00C251DF">
      <w:pPr>
        <w:pStyle w:val="TOC2"/>
        <w:tabs>
          <w:tab w:val="left" w:pos="800"/>
          <w:tab w:val="right" w:leader="dot" w:pos="9350"/>
        </w:tabs>
        <w:rPr>
          <w:i w:val="0"/>
          <w:iCs w:val="0"/>
          <w:noProof/>
          <w:sz w:val="24"/>
        </w:rPr>
      </w:pPr>
      <w:hyperlink w:anchor="_Toc11132116" w:history="1">
        <w:r w:rsidRPr="006F1867">
          <w:rPr>
            <w:rStyle w:val="Hyperlink"/>
            <w:bCs/>
            <w:noProof/>
          </w:rPr>
          <w:t>4.7</w:t>
        </w:r>
        <w:r>
          <w:rPr>
            <w:i w:val="0"/>
            <w:iCs w:val="0"/>
            <w:noProof/>
            <w:sz w:val="24"/>
          </w:rPr>
          <w:tab/>
        </w:r>
        <w:r w:rsidRPr="006F1867">
          <w:rPr>
            <w:rStyle w:val="Hyperlink"/>
            <w:bCs/>
            <w:noProof/>
          </w:rPr>
          <w:t>Risk Management</w:t>
        </w:r>
        <w:r>
          <w:rPr>
            <w:noProof/>
            <w:webHidden/>
          </w:rPr>
          <w:tab/>
        </w:r>
        <w:r>
          <w:rPr>
            <w:noProof/>
            <w:webHidden/>
          </w:rPr>
          <w:fldChar w:fldCharType="begin"/>
        </w:r>
        <w:r>
          <w:rPr>
            <w:noProof/>
            <w:webHidden/>
          </w:rPr>
          <w:instrText xml:space="preserve"> PAGEREF _Toc11132116 \h </w:instrText>
        </w:r>
        <w:r>
          <w:rPr>
            <w:noProof/>
            <w:webHidden/>
          </w:rPr>
        </w:r>
        <w:r>
          <w:rPr>
            <w:noProof/>
            <w:webHidden/>
          </w:rPr>
          <w:fldChar w:fldCharType="separate"/>
        </w:r>
        <w:r>
          <w:rPr>
            <w:noProof/>
            <w:webHidden/>
          </w:rPr>
          <w:t>8</w:t>
        </w:r>
        <w:r>
          <w:rPr>
            <w:noProof/>
            <w:webHidden/>
          </w:rPr>
          <w:fldChar w:fldCharType="end"/>
        </w:r>
      </w:hyperlink>
    </w:p>
    <w:p w14:paraId="47794E04" w14:textId="77777777" w:rsidR="00C251DF" w:rsidRDefault="00C251DF">
      <w:pPr>
        <w:pStyle w:val="TOC2"/>
        <w:tabs>
          <w:tab w:val="left" w:pos="800"/>
          <w:tab w:val="right" w:leader="dot" w:pos="9350"/>
        </w:tabs>
        <w:rPr>
          <w:i w:val="0"/>
          <w:iCs w:val="0"/>
          <w:noProof/>
          <w:sz w:val="24"/>
        </w:rPr>
      </w:pPr>
      <w:hyperlink w:anchor="_Toc11132117" w:history="1">
        <w:r w:rsidRPr="006F1867">
          <w:rPr>
            <w:rStyle w:val="Hyperlink"/>
            <w:bCs/>
            <w:noProof/>
          </w:rPr>
          <w:t>4.8</w:t>
        </w:r>
        <w:r>
          <w:rPr>
            <w:i w:val="0"/>
            <w:iCs w:val="0"/>
            <w:noProof/>
            <w:sz w:val="24"/>
          </w:rPr>
          <w:tab/>
        </w:r>
        <w:r w:rsidRPr="006F1867">
          <w:rPr>
            <w:rStyle w:val="Hyperlink"/>
            <w:bCs/>
            <w:noProof/>
          </w:rPr>
          <w:t>Configuration Management</w:t>
        </w:r>
        <w:r>
          <w:rPr>
            <w:noProof/>
            <w:webHidden/>
          </w:rPr>
          <w:tab/>
        </w:r>
        <w:r>
          <w:rPr>
            <w:noProof/>
            <w:webHidden/>
          </w:rPr>
          <w:fldChar w:fldCharType="begin"/>
        </w:r>
        <w:r>
          <w:rPr>
            <w:noProof/>
            <w:webHidden/>
          </w:rPr>
          <w:instrText xml:space="preserve"> PAGEREF _Toc11132117 \h </w:instrText>
        </w:r>
        <w:r>
          <w:rPr>
            <w:noProof/>
            <w:webHidden/>
          </w:rPr>
        </w:r>
        <w:r>
          <w:rPr>
            <w:noProof/>
            <w:webHidden/>
          </w:rPr>
          <w:fldChar w:fldCharType="separate"/>
        </w:r>
        <w:r>
          <w:rPr>
            <w:noProof/>
            <w:webHidden/>
          </w:rPr>
          <w:t>8</w:t>
        </w:r>
        <w:r>
          <w:rPr>
            <w:noProof/>
            <w:webHidden/>
          </w:rPr>
          <w:fldChar w:fldCharType="end"/>
        </w:r>
      </w:hyperlink>
    </w:p>
    <w:p w14:paraId="13B2CF70" w14:textId="77777777" w:rsidR="00C251DF" w:rsidRDefault="00C251DF">
      <w:pPr>
        <w:pStyle w:val="TOC1"/>
        <w:tabs>
          <w:tab w:val="left" w:pos="400"/>
          <w:tab w:val="right" w:leader="dot" w:pos="9350"/>
        </w:tabs>
        <w:rPr>
          <w:b w:val="0"/>
          <w:bCs w:val="0"/>
          <w:noProof/>
          <w:sz w:val="24"/>
        </w:rPr>
      </w:pPr>
      <w:hyperlink w:anchor="_Toc11132118" w:history="1">
        <w:r w:rsidRPr="006F1867">
          <w:rPr>
            <w:rStyle w:val="Hyperlink"/>
            <w:noProof/>
          </w:rPr>
          <w:t>5.</w:t>
        </w:r>
        <w:r>
          <w:rPr>
            <w:b w:val="0"/>
            <w:bCs w:val="0"/>
            <w:noProof/>
            <w:sz w:val="24"/>
          </w:rPr>
          <w:tab/>
        </w:r>
        <w:r w:rsidRPr="006F1867">
          <w:rPr>
            <w:rStyle w:val="Hyperlink"/>
            <w:noProof/>
          </w:rPr>
          <w:t>Annexes</w:t>
        </w:r>
        <w:r>
          <w:rPr>
            <w:noProof/>
            <w:webHidden/>
          </w:rPr>
          <w:tab/>
        </w:r>
        <w:r>
          <w:rPr>
            <w:noProof/>
            <w:webHidden/>
          </w:rPr>
          <w:fldChar w:fldCharType="begin"/>
        </w:r>
        <w:r>
          <w:rPr>
            <w:noProof/>
            <w:webHidden/>
          </w:rPr>
          <w:instrText xml:space="preserve"> PAGEREF _Toc11132118 \h </w:instrText>
        </w:r>
        <w:r>
          <w:rPr>
            <w:noProof/>
            <w:webHidden/>
          </w:rPr>
        </w:r>
        <w:r>
          <w:rPr>
            <w:noProof/>
            <w:webHidden/>
          </w:rPr>
          <w:fldChar w:fldCharType="separate"/>
        </w:r>
        <w:r>
          <w:rPr>
            <w:noProof/>
            <w:webHidden/>
          </w:rPr>
          <w:t>8</w:t>
        </w:r>
        <w:r>
          <w:rPr>
            <w:noProof/>
            <w:webHidden/>
          </w:rPr>
          <w:fldChar w:fldCharType="end"/>
        </w:r>
      </w:hyperlink>
    </w:p>
    <w:p w14:paraId="4DCCC950" w14:textId="77777777" w:rsidR="00E918C5" w:rsidRPr="00C26778" w:rsidRDefault="00E918C5">
      <w:pPr>
        <w:pStyle w:val="Title"/>
      </w:pPr>
      <w:r w:rsidRPr="00C26778">
        <w:rPr>
          <w:rFonts w:ascii="Times New Roman" w:hAnsi="Times New Roman"/>
          <w:b w:val="0"/>
          <w:sz w:val="20"/>
          <w:szCs w:val="24"/>
        </w:rPr>
        <w:fldChar w:fldCharType="end"/>
      </w:r>
      <w:r w:rsidRPr="00C26778">
        <w:br w:type="page"/>
      </w:r>
      <w:fldSimple w:instr="TITLE  \* MERGEFORMAT">
        <w:r w:rsidR="00771B3E">
          <w:t>Software Development Plan</w:t>
        </w:r>
      </w:fldSimple>
    </w:p>
    <w:p w14:paraId="4453E2CC" w14:textId="77777777" w:rsidR="00E918C5" w:rsidRPr="00C26778" w:rsidRDefault="00E918C5">
      <w:pPr>
        <w:pStyle w:val="Heading1"/>
        <w:numPr>
          <w:ilvl w:val="0"/>
          <w:numId w:val="0"/>
        </w:numPr>
      </w:pPr>
      <w:bookmarkStart w:id="0" w:name="_Toc447095880"/>
    </w:p>
    <w:p w14:paraId="613072B1" w14:textId="77777777" w:rsidR="00E918C5" w:rsidRPr="00C26778" w:rsidRDefault="77C40116">
      <w:pPr>
        <w:pStyle w:val="Heading1"/>
      </w:pPr>
      <w:bookmarkStart w:id="1" w:name="_Toc524312826"/>
      <w:bookmarkStart w:id="2" w:name="_Toc11132094"/>
      <w:bookmarkStart w:id="3" w:name="_Toc456598586"/>
      <w:bookmarkStart w:id="4" w:name="_Toc456600917"/>
      <w:r>
        <w:t>Introduction</w:t>
      </w:r>
      <w:bookmarkEnd w:id="1"/>
      <w:bookmarkEnd w:id="2"/>
    </w:p>
    <w:p w14:paraId="01463699" w14:textId="0132F6CF" w:rsidR="77C40116" w:rsidRDefault="77C40116" w:rsidP="77C40116">
      <w:pPr>
        <w:pStyle w:val="BodyText"/>
        <w:rPr>
          <w:color w:val="7030A0"/>
        </w:rPr>
      </w:pPr>
      <w:r w:rsidRPr="77C40116">
        <w:rPr>
          <w:color w:val="7030A0"/>
        </w:rPr>
        <w:t xml:space="preserve">This document outlines iteration and artifact/deliverable schedules regarding the development of an arithmetic expression evaluator in C++.  The plan outlines the </w:t>
      </w:r>
      <w:bookmarkStart w:id="5" w:name="_Int_1TdhWleE"/>
      <w:r w:rsidRPr="77C40116">
        <w:rPr>
          <w:color w:val="7030A0"/>
        </w:rPr>
        <w:t>requirements</w:t>
      </w:r>
      <w:bookmarkEnd w:id="5"/>
      <w:r w:rsidRPr="77C40116">
        <w:rPr>
          <w:color w:val="7030A0"/>
        </w:rPr>
        <w:t xml:space="preserve"> specifications, software architecture, implementation, and test cases. Team roles/responsibilities are also </w:t>
      </w:r>
      <w:bookmarkStart w:id="6" w:name="_Int_6VeLGuHA"/>
      <w:r w:rsidRPr="77C40116">
        <w:rPr>
          <w:color w:val="7030A0"/>
        </w:rPr>
        <w:t>assigned</w:t>
      </w:r>
      <w:bookmarkEnd w:id="6"/>
      <w:r w:rsidRPr="77C40116">
        <w:rPr>
          <w:color w:val="7030A0"/>
        </w:rPr>
        <w:t xml:space="preserve"> and meeting schedules are outlined. </w:t>
      </w:r>
    </w:p>
    <w:p w14:paraId="726ED1C3" w14:textId="77777777" w:rsidR="00E918C5" w:rsidRPr="00C26778" w:rsidRDefault="77C40116">
      <w:pPr>
        <w:pStyle w:val="Heading2"/>
      </w:pPr>
      <w:bookmarkStart w:id="7" w:name="_Toc524312827"/>
      <w:bookmarkStart w:id="8" w:name="_Toc11132095"/>
      <w:r>
        <w:t>Purpose</w:t>
      </w:r>
      <w:bookmarkEnd w:id="7"/>
      <w:bookmarkEnd w:id="8"/>
    </w:p>
    <w:p w14:paraId="20148687" w14:textId="76548418" w:rsidR="77C40116" w:rsidRDefault="77C40116" w:rsidP="77C40116">
      <w:pPr>
        <w:pStyle w:val="BodyText"/>
        <w:rPr>
          <w:color w:val="7030A0"/>
        </w:rPr>
      </w:pPr>
      <w:r w:rsidRPr="77C40116">
        <w:rPr>
          <w:color w:val="7030A0"/>
        </w:rPr>
        <w:t xml:space="preserve">Our Software Development Plan defines the development process of the arithmetic expression evaluator. It highlights the functional/nonfunctional requirements and defines the constraints under which the software will be developed and maintained. Additionally, we clearly map out the schedule of each phase and assign roles to each team member. </w:t>
      </w:r>
    </w:p>
    <w:p w14:paraId="573E3954" w14:textId="48B1130C" w:rsidR="00E918C5" w:rsidRPr="00C26778" w:rsidRDefault="77C40116">
      <w:pPr>
        <w:pStyle w:val="BodyText"/>
      </w:pPr>
      <w:r>
        <w:t xml:space="preserve">The purpose of the </w:t>
      </w:r>
      <w:r w:rsidRPr="77C40116">
        <w:rPr>
          <w:i/>
          <w:iCs/>
        </w:rPr>
        <w:t>Software Development Plan</w:t>
      </w:r>
      <w:r>
        <w:t xml:space="preserve"> is to gather all the information necessary to control the project. It describes the approach to the development of the software and is the top-level plan generated and used by managers to direct the development effort.</w:t>
      </w:r>
    </w:p>
    <w:p w14:paraId="092A1FE3" w14:textId="77777777" w:rsidR="00E918C5" w:rsidRPr="00C26778" w:rsidRDefault="00E918C5">
      <w:pPr>
        <w:pStyle w:val="BodyText"/>
      </w:pPr>
      <w:r w:rsidRPr="00C26778">
        <w:t xml:space="preserve">The following people use the </w:t>
      </w:r>
      <w:r w:rsidRPr="00C26778">
        <w:rPr>
          <w:i/>
          <w:iCs/>
        </w:rPr>
        <w:t>Software Development Plan</w:t>
      </w:r>
      <w:r w:rsidRPr="00C26778">
        <w:t xml:space="preserve">: </w:t>
      </w:r>
    </w:p>
    <w:p w14:paraId="30160F2C" w14:textId="77777777" w:rsidR="00E918C5" w:rsidRPr="00C26778" w:rsidRDefault="00E918C5" w:rsidP="0085545F">
      <w:pPr>
        <w:pStyle w:val="BodyText"/>
        <w:numPr>
          <w:ilvl w:val="0"/>
          <w:numId w:val="3"/>
        </w:numPr>
      </w:pPr>
      <w:r w:rsidRPr="00C26778">
        <w:t xml:space="preserve">The </w:t>
      </w:r>
      <w:r w:rsidRPr="00C26778">
        <w:rPr>
          <w:rStyle w:val="Strong"/>
        </w:rPr>
        <w:t>project manager</w:t>
      </w:r>
      <w:r w:rsidRPr="00C26778">
        <w:t xml:space="preserve"> uses it to plan the project schedule and resource needs, and to track progress against the schedule. </w:t>
      </w:r>
    </w:p>
    <w:p w14:paraId="5950DE4E" w14:textId="77777777" w:rsidR="00E918C5" w:rsidRPr="00C26778" w:rsidRDefault="00E918C5" w:rsidP="0085545F">
      <w:pPr>
        <w:pStyle w:val="BodyText"/>
        <w:numPr>
          <w:ilvl w:val="0"/>
          <w:numId w:val="3"/>
        </w:numPr>
      </w:pPr>
      <w:r w:rsidRPr="00C26778">
        <w:rPr>
          <w:rStyle w:val="Strong"/>
        </w:rPr>
        <w:t>Project team members</w:t>
      </w:r>
      <w:r w:rsidRPr="00C26778">
        <w:t xml:space="preserve"> use it to understand what they need to do, when they need to do it, and what other activities they are dependent upon. </w:t>
      </w:r>
    </w:p>
    <w:p w14:paraId="0E6D2F94" w14:textId="77777777" w:rsidR="00E918C5" w:rsidRPr="00C26778" w:rsidRDefault="77C40116">
      <w:pPr>
        <w:pStyle w:val="Heading2"/>
      </w:pPr>
      <w:bookmarkStart w:id="9" w:name="_Toc524312828"/>
      <w:bookmarkStart w:id="10" w:name="_Toc11132096"/>
      <w:r>
        <w:t>Scope</w:t>
      </w:r>
      <w:bookmarkEnd w:id="9"/>
      <w:bookmarkEnd w:id="10"/>
    </w:p>
    <w:p w14:paraId="26804A15" w14:textId="5004885F" w:rsidR="00E918C5" w:rsidRPr="00C26778" w:rsidRDefault="77C40116">
      <w:pPr>
        <w:pStyle w:val="BodyText"/>
      </w:pPr>
      <w:r>
        <w:t xml:space="preserve">This </w:t>
      </w:r>
      <w:r w:rsidRPr="77C40116">
        <w:rPr>
          <w:i/>
          <w:iCs/>
        </w:rPr>
        <w:t>Software Development Plan</w:t>
      </w:r>
      <w:r>
        <w:t xml:space="preserve"> describes the overall plan to be used by the </w:t>
      </w:r>
      <w:r w:rsidRPr="77C40116">
        <w:rPr>
          <w:color w:val="7030A0"/>
        </w:rPr>
        <w:t>arithmetic expression evaluator</w:t>
      </w:r>
      <w:r>
        <w:t xml:space="preserve"> project, including deployment of the product.</w:t>
      </w:r>
      <w:r w:rsidRPr="77C40116">
        <w:rPr>
          <w:color w:val="7030A0"/>
        </w:rPr>
        <w:t xml:space="preserve"> The plan describes the development process, the schedule, artifact release schedule, and team structure.</w:t>
      </w:r>
      <w:r>
        <w:t xml:space="preserve"> The details of the individual iterations will be described in the Iteration Plans.</w:t>
      </w:r>
      <w:r w:rsidR="00E918C5">
        <w:br/>
      </w:r>
      <w:r>
        <w:t xml:space="preserve">The plans as outlined in this document are based upon the product requirements as defined in the </w:t>
      </w:r>
      <w:r w:rsidRPr="77C40116">
        <w:rPr>
          <w:i/>
          <w:iCs/>
        </w:rPr>
        <w:t>Vision Document</w:t>
      </w:r>
      <w:r>
        <w:t>.</w:t>
      </w:r>
    </w:p>
    <w:p w14:paraId="22A6D2DC" w14:textId="77777777" w:rsidR="00E918C5" w:rsidRPr="00C26778" w:rsidRDefault="77C40116" w:rsidP="77C40116">
      <w:pPr>
        <w:pStyle w:val="Heading2"/>
      </w:pPr>
      <w:bookmarkStart w:id="11" w:name="_Toc524312829"/>
      <w:bookmarkStart w:id="12" w:name="_Toc11132097"/>
      <w:r>
        <w:t>Definitions, Acronyms, and Abbreviations</w:t>
      </w:r>
      <w:bookmarkEnd w:id="11"/>
      <w:bookmarkEnd w:id="12"/>
    </w:p>
    <w:p w14:paraId="5036836A" w14:textId="676C4344" w:rsidR="00E918C5" w:rsidRPr="00C26778" w:rsidRDefault="00E918C5">
      <w:pPr>
        <w:pStyle w:val="BodyText"/>
      </w:pPr>
      <w:r w:rsidRPr="00C26778">
        <w:t>See the Project Glossary</w:t>
      </w:r>
      <w:r w:rsidR="3A128BCC">
        <w:t xml:space="preserve"> in glossary section of </w:t>
      </w:r>
      <w:r w:rsidR="47751FE1">
        <w:t>References (1.4)</w:t>
      </w:r>
    </w:p>
    <w:p w14:paraId="565C4B8E" w14:textId="5AF2E419" w:rsidR="00E918C5" w:rsidRPr="00C26778" w:rsidRDefault="77C40116">
      <w:pPr>
        <w:pStyle w:val="Heading2"/>
      </w:pPr>
      <w:bookmarkStart w:id="13" w:name="_Toc524312830"/>
      <w:bookmarkStart w:id="14" w:name="_Toc11132098"/>
      <w:r>
        <w:t>References</w:t>
      </w:r>
      <w:bookmarkEnd w:id="13"/>
      <w:bookmarkEnd w:id="14"/>
    </w:p>
    <w:p w14:paraId="580D364A" w14:textId="0C8651D9" w:rsidR="77C40116" w:rsidRDefault="77C40116" w:rsidP="77C40116">
      <w:pPr>
        <w:pStyle w:val="BodyText"/>
        <w:tabs>
          <w:tab w:val="num" w:pos="1080"/>
        </w:tabs>
      </w:pPr>
    </w:p>
    <w:p w14:paraId="21CE28D5" w14:textId="7657EC08" w:rsidR="00F22D94" w:rsidRDefault="00F22D94" w:rsidP="00F22D94">
      <w:pPr>
        <w:pStyle w:val="BodyText"/>
        <w:rPr>
          <w:color w:val="1F3864"/>
        </w:rPr>
      </w:pPr>
      <w:r>
        <w:rPr>
          <w:color w:val="1F3864"/>
        </w:rPr>
        <w:t>Iteration Plans – Implement first assuming integer inputs</w:t>
      </w:r>
      <w:r w:rsidR="61D0AE89">
        <w:rPr>
          <w:color w:val="1F3864"/>
        </w:rPr>
        <w:t xml:space="preserve"> </w:t>
      </w:r>
      <w:r w:rsidR="3F08F3FE">
        <w:rPr>
          <w:color w:val="1F3864"/>
        </w:rPr>
        <w:t xml:space="preserve">and </w:t>
      </w:r>
      <w:r w:rsidR="2C862A25">
        <w:rPr>
          <w:color w:val="1F3864"/>
        </w:rPr>
        <w:t xml:space="preserve">operator </w:t>
      </w:r>
      <w:r w:rsidR="0792BBA7">
        <w:rPr>
          <w:color w:val="1F3864"/>
        </w:rPr>
        <w:t>support</w:t>
      </w:r>
      <w:r w:rsidR="3F08F3FE">
        <w:rPr>
          <w:color w:val="1F3864"/>
        </w:rPr>
        <w:t xml:space="preserve"> </w:t>
      </w:r>
      <w:r w:rsidR="61D0AE89">
        <w:rPr>
          <w:color w:val="1F3864"/>
        </w:rPr>
        <w:t xml:space="preserve">to </w:t>
      </w:r>
      <w:r w:rsidR="6967AA16">
        <w:rPr>
          <w:color w:val="1F3864"/>
        </w:rPr>
        <w:t>ensure proper expression parsing.</w:t>
      </w:r>
      <w:r w:rsidR="07981221">
        <w:rPr>
          <w:color w:val="1F3864"/>
        </w:rPr>
        <w:t xml:space="preserve"> Float</w:t>
      </w:r>
      <w:r>
        <w:rPr>
          <w:color w:val="1F3864"/>
        </w:rPr>
        <w:t xml:space="preserve"> point inputs </w:t>
      </w:r>
      <w:r w:rsidR="0792BBA7">
        <w:rPr>
          <w:color w:val="1F3864"/>
        </w:rPr>
        <w:t xml:space="preserve">and parenthesis handling </w:t>
      </w:r>
      <w:r>
        <w:rPr>
          <w:color w:val="1F3864"/>
        </w:rPr>
        <w:t>will be adapted later in the process</w:t>
      </w:r>
      <w:r w:rsidR="4ED2115A">
        <w:rPr>
          <w:color w:val="1F3864"/>
        </w:rPr>
        <w:t>.</w:t>
      </w:r>
      <w:r w:rsidR="29A3FC13">
        <w:rPr>
          <w:color w:val="1F3864"/>
        </w:rPr>
        <w:t xml:space="preserve"> </w:t>
      </w:r>
      <w:r w:rsidR="4FC483F3">
        <w:rPr>
          <w:color w:val="1F3864"/>
        </w:rPr>
        <w:t xml:space="preserve">Test cases will be used to </w:t>
      </w:r>
      <w:r w:rsidR="49E11E35">
        <w:rPr>
          <w:color w:val="1F3864"/>
        </w:rPr>
        <w:t xml:space="preserve">debug the program, </w:t>
      </w:r>
      <w:r w:rsidR="600CCFB2">
        <w:rPr>
          <w:color w:val="1F3864"/>
        </w:rPr>
        <w:t xml:space="preserve">allowing for accuracy </w:t>
      </w:r>
      <w:r w:rsidR="5564E969">
        <w:rPr>
          <w:color w:val="1F3864"/>
        </w:rPr>
        <w:t xml:space="preserve">in the final version. </w:t>
      </w:r>
    </w:p>
    <w:p w14:paraId="5ACCB047" w14:textId="0AFF62BF" w:rsidR="00CF5629" w:rsidRDefault="77C40116" w:rsidP="00F22D94">
      <w:pPr>
        <w:pStyle w:val="BodyText"/>
        <w:rPr>
          <w:color w:val="1F3864"/>
        </w:rPr>
      </w:pPr>
      <w:r>
        <w:rPr>
          <w:color w:val="1F3864"/>
        </w:rPr>
        <w:t>Vision – A user friendly program that can correctly interpret and evaluate mathematical expressions with +, -, *, /, %, and **. It will handle exceptions by prompting the user with an error, rather than crashing.</w:t>
      </w:r>
    </w:p>
    <w:p w14:paraId="3D968FD8" w14:textId="393A6B1A" w:rsidR="00CF5629" w:rsidRDefault="00CF5629" w:rsidP="00F22D94">
      <w:pPr>
        <w:pStyle w:val="BodyText"/>
        <w:rPr>
          <w:color w:val="1F3864"/>
        </w:rPr>
      </w:pPr>
      <w:r>
        <w:rPr>
          <w:color w:val="1F3864"/>
        </w:rPr>
        <w:t>Glossary</w:t>
      </w:r>
      <w:r w:rsidR="000A1C3A">
        <w:rPr>
          <w:color w:val="1F3864"/>
        </w:rPr>
        <w:t xml:space="preserve"> </w:t>
      </w:r>
      <w:r w:rsidR="0055705E">
        <w:rPr>
          <w:color w:val="1F3864"/>
        </w:rPr>
        <w:t>–</w:t>
      </w:r>
      <w:r w:rsidR="000A1C3A">
        <w:rPr>
          <w:color w:val="1F3864"/>
        </w:rPr>
        <w:t xml:space="preserve"> </w:t>
      </w:r>
    </w:p>
    <w:p w14:paraId="3BD996D8" w14:textId="327ACF2F" w:rsidR="0055705E" w:rsidRDefault="00A27461" w:rsidP="00F22D94">
      <w:pPr>
        <w:pStyle w:val="BodyText"/>
        <w:rPr>
          <w:color w:val="1F3864"/>
        </w:rPr>
      </w:pPr>
      <w:r>
        <w:rPr>
          <w:color w:val="1F3864"/>
        </w:rPr>
        <w:tab/>
      </w:r>
      <w:r w:rsidR="00F35439">
        <w:rPr>
          <w:color w:val="1F3864"/>
        </w:rPr>
        <w:t>Project Deliverable</w:t>
      </w:r>
      <w:r w:rsidR="00782DBC">
        <w:rPr>
          <w:color w:val="1F3864"/>
        </w:rPr>
        <w:t xml:space="preserve"> </w:t>
      </w:r>
      <w:r w:rsidR="00E906BE">
        <w:rPr>
          <w:color w:val="1F3864"/>
        </w:rPr>
        <w:t>–</w:t>
      </w:r>
      <w:r w:rsidR="00782DBC">
        <w:rPr>
          <w:color w:val="1F3864"/>
        </w:rPr>
        <w:t xml:space="preserve"> </w:t>
      </w:r>
      <w:r w:rsidR="00E906BE">
        <w:rPr>
          <w:color w:val="1F3864"/>
        </w:rPr>
        <w:t>Main parts of significant sections</w:t>
      </w:r>
      <w:r w:rsidR="00330CEE">
        <w:rPr>
          <w:color w:val="1F3864"/>
        </w:rPr>
        <w:t xml:space="preserve"> of </w:t>
      </w:r>
      <w:r w:rsidR="007B3C3E">
        <w:rPr>
          <w:color w:val="1F3864"/>
        </w:rPr>
        <w:t>the UPEDU</w:t>
      </w:r>
      <w:r w:rsidR="009B3B4D">
        <w:rPr>
          <w:color w:val="1F3864"/>
        </w:rPr>
        <w:t xml:space="preserve"> that are worked on and </w:t>
      </w:r>
      <w:r w:rsidR="00A406B0">
        <w:rPr>
          <w:color w:val="1F3864"/>
        </w:rPr>
        <w:t>submitted to the repository that can be revised</w:t>
      </w:r>
      <w:r w:rsidR="006E0A99">
        <w:rPr>
          <w:color w:val="1F3864"/>
        </w:rPr>
        <w:t xml:space="preserve"> with proper documentation of these revisions</w:t>
      </w:r>
    </w:p>
    <w:p w14:paraId="76E30818" w14:textId="5A13B4F9" w:rsidR="00F35439" w:rsidRDefault="00F35439" w:rsidP="00F22D94">
      <w:pPr>
        <w:pStyle w:val="BodyText"/>
        <w:rPr>
          <w:color w:val="1F3864"/>
        </w:rPr>
      </w:pPr>
      <w:r>
        <w:rPr>
          <w:color w:val="1F3864"/>
        </w:rPr>
        <w:tab/>
        <w:t>Arithmetic Expression</w:t>
      </w:r>
      <w:r w:rsidR="005B73D0">
        <w:rPr>
          <w:color w:val="1F3864"/>
        </w:rPr>
        <w:t xml:space="preserve"> </w:t>
      </w:r>
      <w:r w:rsidR="00A70E7B">
        <w:rPr>
          <w:color w:val="1F3864"/>
        </w:rPr>
        <w:t>–</w:t>
      </w:r>
      <w:r w:rsidR="00E83AD6">
        <w:rPr>
          <w:color w:val="1F3864"/>
        </w:rPr>
        <w:t xml:space="preserve"> </w:t>
      </w:r>
      <w:r w:rsidR="00A70E7B">
        <w:rPr>
          <w:color w:val="1F3864"/>
        </w:rPr>
        <w:t xml:space="preserve">An expression </w:t>
      </w:r>
      <w:r w:rsidR="00AA6C20">
        <w:rPr>
          <w:color w:val="1F3864"/>
        </w:rPr>
        <w:t>that’s a combination of operands</w:t>
      </w:r>
      <w:r w:rsidR="00A16831">
        <w:rPr>
          <w:color w:val="1F3864"/>
        </w:rPr>
        <w:t xml:space="preserve"> (</w:t>
      </w:r>
      <w:r w:rsidR="00A74073">
        <w:rPr>
          <w:color w:val="1F3864"/>
        </w:rPr>
        <w:t>constants, literals, variables, etc…)</w:t>
      </w:r>
      <w:r w:rsidR="00C9276E">
        <w:rPr>
          <w:color w:val="1F3864"/>
        </w:rPr>
        <w:t xml:space="preserve"> and operators (+,-,/,etc…)</w:t>
      </w:r>
      <w:r w:rsidR="004D5243">
        <w:rPr>
          <w:color w:val="1F3864"/>
        </w:rPr>
        <w:t xml:space="preserve"> that can be calculated in a specific way (PEMDAS) </w:t>
      </w:r>
      <w:r w:rsidR="004060E4">
        <w:rPr>
          <w:color w:val="1F3864"/>
        </w:rPr>
        <w:t xml:space="preserve">to get the </w:t>
      </w:r>
    </w:p>
    <w:p w14:paraId="2497DF92" w14:textId="0F798A03" w:rsidR="00F35439" w:rsidRDefault="00F35439" w:rsidP="00F22D94">
      <w:pPr>
        <w:pStyle w:val="BodyText"/>
        <w:rPr>
          <w:color w:val="1F3864"/>
        </w:rPr>
      </w:pPr>
      <w:r>
        <w:rPr>
          <w:color w:val="1F3864"/>
        </w:rPr>
        <w:tab/>
        <w:t>Parsing</w:t>
      </w:r>
      <w:r w:rsidR="00081218">
        <w:rPr>
          <w:color w:val="1F3864"/>
        </w:rPr>
        <w:t xml:space="preserve"> </w:t>
      </w:r>
      <w:r w:rsidR="009D0CBA">
        <w:rPr>
          <w:color w:val="1F3864"/>
        </w:rPr>
        <w:t>–</w:t>
      </w:r>
      <w:r w:rsidR="00081218">
        <w:rPr>
          <w:color w:val="1F3864"/>
        </w:rPr>
        <w:t xml:space="preserve"> </w:t>
      </w:r>
      <w:r w:rsidR="00F46BAF">
        <w:rPr>
          <w:color w:val="1F3864"/>
        </w:rPr>
        <w:t>An</w:t>
      </w:r>
      <w:r w:rsidR="00C05261">
        <w:rPr>
          <w:color w:val="1F3864"/>
        </w:rPr>
        <w:t xml:space="preserve"> algorithm that takes</w:t>
      </w:r>
      <w:r w:rsidR="00E0102B">
        <w:rPr>
          <w:color w:val="1F3864"/>
        </w:rPr>
        <w:t xml:space="preserve"> in a sequence of tokens and </w:t>
      </w:r>
      <w:r w:rsidR="00325111">
        <w:rPr>
          <w:color w:val="1F3864"/>
        </w:rPr>
        <w:t xml:space="preserve">decides </w:t>
      </w:r>
      <w:r w:rsidR="00343F22">
        <w:rPr>
          <w:color w:val="1F3864"/>
        </w:rPr>
        <w:t>whether</w:t>
      </w:r>
      <w:r w:rsidR="00325111">
        <w:rPr>
          <w:color w:val="1F3864"/>
        </w:rPr>
        <w:t xml:space="preserve"> that sequence</w:t>
      </w:r>
      <w:r w:rsidR="00B002CD">
        <w:rPr>
          <w:color w:val="1F3864"/>
        </w:rPr>
        <w:t xml:space="preserve"> is valid</w:t>
      </w:r>
      <w:r w:rsidR="00343F22">
        <w:rPr>
          <w:color w:val="1F3864"/>
        </w:rPr>
        <w:t xml:space="preserve">/ </w:t>
      </w:r>
      <w:r w:rsidR="005B73D0">
        <w:rPr>
          <w:color w:val="1F3864"/>
        </w:rPr>
        <w:t>runnable.</w:t>
      </w:r>
    </w:p>
    <w:p w14:paraId="282840AC" w14:textId="0703CCA3" w:rsidR="00BE734A" w:rsidRDefault="00F35439" w:rsidP="00720231">
      <w:pPr>
        <w:pStyle w:val="BodyText"/>
        <w:rPr>
          <w:color w:val="1F3864"/>
        </w:rPr>
      </w:pPr>
      <w:r>
        <w:rPr>
          <w:color w:val="1F3864"/>
        </w:rPr>
        <w:tab/>
        <w:t>Tokenizer</w:t>
      </w:r>
      <w:r w:rsidR="001D6BDA">
        <w:rPr>
          <w:color w:val="1F3864"/>
        </w:rPr>
        <w:t xml:space="preserve"> </w:t>
      </w:r>
      <w:r w:rsidR="00232B37">
        <w:rPr>
          <w:color w:val="1F3864"/>
        </w:rPr>
        <w:t>–</w:t>
      </w:r>
      <w:r w:rsidR="001D6BDA">
        <w:rPr>
          <w:color w:val="1F3864"/>
        </w:rPr>
        <w:t xml:space="preserve"> </w:t>
      </w:r>
      <w:r w:rsidR="00232B37">
        <w:rPr>
          <w:color w:val="1F3864"/>
        </w:rPr>
        <w:t>The first stage of a compiler pipeline that translates source code into something a computer can execute</w:t>
      </w:r>
      <w:r w:rsidR="004B7223">
        <w:rPr>
          <w:color w:val="1F3864"/>
        </w:rPr>
        <w:t xml:space="preserve">. </w:t>
      </w:r>
    </w:p>
    <w:p w14:paraId="7DB906F2" w14:textId="32CC40CF" w:rsidR="004B7223" w:rsidRDefault="004B7223" w:rsidP="00720231">
      <w:pPr>
        <w:pStyle w:val="BodyText"/>
        <w:rPr>
          <w:color w:val="1F3864"/>
        </w:rPr>
      </w:pPr>
      <w:r>
        <w:rPr>
          <w:color w:val="1F3864"/>
        </w:rPr>
        <w:tab/>
        <w:t xml:space="preserve">Token </w:t>
      </w:r>
      <w:r w:rsidR="00657433">
        <w:rPr>
          <w:color w:val="1F3864"/>
        </w:rPr>
        <w:t>–</w:t>
      </w:r>
      <w:r>
        <w:rPr>
          <w:color w:val="1F3864"/>
        </w:rPr>
        <w:t xml:space="preserve"> </w:t>
      </w:r>
      <w:r w:rsidR="00657433">
        <w:rPr>
          <w:color w:val="1F3864"/>
        </w:rPr>
        <w:t>The smallest unit of information that has meaning in a program. Keywords, Identifiers, Variables, Operators, Punctuation, Separators</w:t>
      </w:r>
    </w:p>
    <w:p w14:paraId="1C1ABCFF" w14:textId="7157C17B" w:rsidR="00F35439" w:rsidRDefault="00F35439" w:rsidP="00F22D94">
      <w:pPr>
        <w:pStyle w:val="BodyText"/>
        <w:rPr>
          <w:color w:val="1F3864"/>
        </w:rPr>
      </w:pPr>
      <w:r>
        <w:rPr>
          <w:color w:val="1F3864"/>
        </w:rPr>
        <w:tab/>
        <w:t>UPEDU</w:t>
      </w:r>
      <w:r w:rsidR="00F26EDD">
        <w:rPr>
          <w:color w:val="1F3864"/>
        </w:rPr>
        <w:t xml:space="preserve"> – Unified Process Education, </w:t>
      </w:r>
      <w:r w:rsidR="00B25E2A">
        <w:rPr>
          <w:color w:val="1F3864"/>
        </w:rPr>
        <w:t xml:space="preserve">a software engineering </w:t>
      </w:r>
      <w:r w:rsidR="002A17B9">
        <w:rPr>
          <w:color w:val="1F3864"/>
        </w:rPr>
        <w:t>model</w:t>
      </w:r>
      <w:r w:rsidR="00105213">
        <w:rPr>
          <w:color w:val="1F3864"/>
        </w:rPr>
        <w:t xml:space="preserve"> designed from the Unified Process to be a shorter version to be used for education purposes</w:t>
      </w:r>
    </w:p>
    <w:p w14:paraId="7FA4CC4A" w14:textId="11869EC8" w:rsidR="00E918C5" w:rsidRDefault="00586DF4" w:rsidP="00FA1506">
      <w:pPr>
        <w:pStyle w:val="BodyText"/>
        <w:ind w:firstLine="720"/>
        <w:rPr>
          <w:color w:val="1F3864"/>
        </w:rPr>
      </w:pPr>
      <w:r>
        <w:rPr>
          <w:color w:val="1F3864"/>
        </w:rPr>
        <w:t>Nonfunctional Requirements</w:t>
      </w:r>
      <w:r w:rsidR="002D1528">
        <w:rPr>
          <w:color w:val="1F3864"/>
        </w:rPr>
        <w:t xml:space="preserve"> – Requirements beyond what the</w:t>
      </w:r>
      <w:r w:rsidR="00AA481A">
        <w:rPr>
          <w:color w:val="1F3864"/>
        </w:rPr>
        <w:t xml:space="preserve"> system should do. </w:t>
      </w:r>
      <w:r w:rsidR="007342D0">
        <w:rPr>
          <w:color w:val="1F3864"/>
        </w:rPr>
        <w:t>How fast the program should run, how much traffi</w:t>
      </w:r>
      <w:r w:rsidR="00D269A2">
        <w:rPr>
          <w:color w:val="1F3864"/>
        </w:rPr>
        <w:t>c</w:t>
      </w:r>
      <w:r w:rsidR="007342D0">
        <w:rPr>
          <w:color w:val="1F3864"/>
        </w:rPr>
        <w:t xml:space="preserve"> it should handle, how it should look, </w:t>
      </w:r>
      <w:r w:rsidR="0037433B">
        <w:rPr>
          <w:color w:val="1F3864"/>
        </w:rPr>
        <w:t>what timeframe it should be done by</w:t>
      </w:r>
      <w:r w:rsidR="00D269A2">
        <w:rPr>
          <w:color w:val="1F3864"/>
        </w:rPr>
        <w:t>, budget, etc…</w:t>
      </w:r>
    </w:p>
    <w:p w14:paraId="4F37E87C" w14:textId="18B4E9CA" w:rsidR="00586DF4" w:rsidRDefault="00586DF4">
      <w:pPr>
        <w:pStyle w:val="BodyText"/>
        <w:ind w:left="0"/>
        <w:rPr>
          <w:color w:val="1F3864"/>
        </w:rPr>
      </w:pPr>
      <w:r>
        <w:rPr>
          <w:color w:val="1F3864"/>
        </w:rPr>
        <w:tab/>
      </w:r>
      <w:r>
        <w:rPr>
          <w:color w:val="1F3864"/>
        </w:rPr>
        <w:tab/>
        <w:t>Functional Requi</w:t>
      </w:r>
      <w:r w:rsidR="005E79CA">
        <w:rPr>
          <w:color w:val="1F3864"/>
        </w:rPr>
        <w:t>rements</w:t>
      </w:r>
      <w:r w:rsidR="00FC38EA">
        <w:rPr>
          <w:color w:val="1F3864"/>
        </w:rPr>
        <w:t xml:space="preserve"> – Requirements on how the </w:t>
      </w:r>
      <w:r w:rsidR="006666AF">
        <w:rPr>
          <w:color w:val="1F3864"/>
        </w:rPr>
        <w:t xml:space="preserve">system should work, things that it should be able to </w:t>
      </w:r>
      <w:r w:rsidR="004232FA">
        <w:rPr>
          <w:color w:val="1F3864"/>
        </w:rPr>
        <w:t xml:space="preserve">handle, do, and </w:t>
      </w:r>
      <w:r w:rsidR="002D1528">
        <w:rPr>
          <w:color w:val="1F3864"/>
        </w:rPr>
        <w:t>calculate. (“WHAT the system does”)</w:t>
      </w:r>
    </w:p>
    <w:p w14:paraId="703E3794" w14:textId="77777777" w:rsidR="00E918C5" w:rsidRPr="00C26778" w:rsidRDefault="77C40116">
      <w:pPr>
        <w:pStyle w:val="Heading2"/>
      </w:pPr>
      <w:bookmarkStart w:id="15" w:name="_Toc524312831"/>
      <w:bookmarkStart w:id="16" w:name="_Toc11132099"/>
      <w:r>
        <w:t>Overview</w:t>
      </w:r>
      <w:bookmarkEnd w:id="15"/>
      <w:bookmarkEnd w:id="16"/>
    </w:p>
    <w:p w14:paraId="464F9888" w14:textId="77777777" w:rsidR="00E918C5" w:rsidRPr="00C26778" w:rsidRDefault="77C40116" w:rsidP="77C40116">
      <w:pPr>
        <w:pStyle w:val="BodyText"/>
        <w:rPr>
          <w:color w:val="7030A0"/>
        </w:rPr>
      </w:pPr>
      <w:r w:rsidRPr="77C40116">
        <w:rPr>
          <w:color w:val="7030A0"/>
        </w:rPr>
        <w:t xml:space="preserve">This </w:t>
      </w:r>
      <w:r w:rsidRPr="77C40116">
        <w:rPr>
          <w:i/>
          <w:iCs/>
          <w:color w:val="7030A0"/>
        </w:rPr>
        <w:t>Software Development Plan</w:t>
      </w:r>
      <w:r w:rsidRPr="77C40116">
        <w:rPr>
          <w:color w:val="7030A0"/>
        </w:rPr>
        <w:t xml:space="preserve"> contains the following information:</w:t>
      </w:r>
    </w:p>
    <w:p w14:paraId="769B80F4" w14:textId="43ACD37F" w:rsidR="00E918C5" w:rsidRPr="00C26778" w:rsidRDefault="77C40116" w:rsidP="77C40116">
      <w:pPr>
        <w:pStyle w:val="BodyText"/>
        <w:tabs>
          <w:tab w:val="left" w:pos="3780"/>
        </w:tabs>
        <w:ind w:left="3690" w:hanging="2970"/>
        <w:rPr>
          <w:color w:val="7030A0"/>
        </w:rPr>
      </w:pPr>
      <w:r w:rsidRPr="77C40116">
        <w:rPr>
          <w:color w:val="7030A0"/>
        </w:rPr>
        <w:t xml:space="preserve">Project Overview             —              Defines the purpose, functional requirements, non-functional requirements, and constraints of the system. The project schedule is outlined in detail, with key dates for iterations and deliverables. </w:t>
      </w:r>
    </w:p>
    <w:p w14:paraId="46AF11E4" w14:textId="1D0A565D" w:rsidR="00E918C5" w:rsidRPr="00C26778" w:rsidRDefault="77C40116" w:rsidP="77C40116">
      <w:pPr>
        <w:pStyle w:val="BodyText"/>
        <w:ind w:left="3690" w:hanging="2970"/>
        <w:rPr>
          <w:color w:val="7030A0"/>
        </w:rPr>
      </w:pPr>
      <w:r w:rsidRPr="77C40116">
        <w:rPr>
          <w:color w:val="7030A0"/>
        </w:rPr>
        <w:t>Project Organization          —           Lists team members' names, contact information, and availability. Each member’s role is listed, alongside their specialties/expertise.</w:t>
      </w:r>
    </w:p>
    <w:p w14:paraId="454E3E68" w14:textId="5424D5C5" w:rsidR="00E918C5" w:rsidRPr="00C26778" w:rsidRDefault="77C40116" w:rsidP="77C40116">
      <w:pPr>
        <w:pStyle w:val="BodyText"/>
        <w:ind w:left="3690" w:hanging="2970"/>
        <w:rPr>
          <w:color w:val="7030A0"/>
        </w:rPr>
      </w:pPr>
      <w:r w:rsidRPr="77C40116">
        <w:rPr>
          <w:color w:val="7030A0"/>
        </w:rPr>
        <w:t xml:space="preserve">Management Process          —           Time effort needed for each iteration is estimated, alongside expected competition dates. Project updates are monitored in the meeting minutes, allowing for consistency throughout the document.  </w:t>
      </w:r>
    </w:p>
    <w:p w14:paraId="65BCE8CE" w14:textId="5666FA1E" w:rsidR="00E918C5" w:rsidRPr="00C26778" w:rsidRDefault="77C40116" w:rsidP="77C40116">
      <w:pPr>
        <w:pStyle w:val="BodyText"/>
        <w:ind w:left="3690" w:hanging="2970"/>
        <w:rPr>
          <w:color w:val="7030A0"/>
        </w:rPr>
      </w:pPr>
      <w:r w:rsidRPr="77C40116">
        <w:rPr>
          <w:color w:val="7030A0"/>
        </w:rPr>
        <w:t xml:space="preserve">Applicable Plans and Guidelines — Software architecture, and developmental environment are outlined. Resources needed for each phase are also listed, alongside how they are applicable to the development of each iteration. </w:t>
      </w:r>
    </w:p>
    <w:p w14:paraId="1B3C1C8D" w14:textId="77777777" w:rsidR="00E918C5" w:rsidRPr="00C26778" w:rsidRDefault="00E918C5">
      <w:pPr>
        <w:pStyle w:val="Heading1"/>
      </w:pPr>
      <w:bookmarkStart w:id="17" w:name="_Toc524312832"/>
      <w:bookmarkStart w:id="18" w:name="_Toc11132100"/>
      <w:r w:rsidRPr="00C26778">
        <w:t>Project Overview</w:t>
      </w:r>
      <w:bookmarkEnd w:id="17"/>
      <w:bookmarkEnd w:id="18"/>
      <w:r w:rsidRPr="00C26778">
        <w:t xml:space="preserve"> </w:t>
      </w:r>
    </w:p>
    <w:p w14:paraId="6C200E68" w14:textId="77777777" w:rsidR="00E918C5" w:rsidRPr="00C26778" w:rsidRDefault="77C40116">
      <w:pPr>
        <w:pStyle w:val="Heading2"/>
      </w:pPr>
      <w:bookmarkStart w:id="19" w:name="_Toc524312833"/>
      <w:bookmarkStart w:id="20" w:name="_Toc11132101"/>
      <w:r>
        <w:t>Project Purpose, Scope, and Objectives</w:t>
      </w:r>
      <w:bookmarkEnd w:id="19"/>
      <w:bookmarkEnd w:id="20"/>
    </w:p>
    <w:p w14:paraId="3653FB52" w14:textId="224D7F36" w:rsidR="00134056" w:rsidRDefault="77C40116" w:rsidP="77C40116">
      <w:pPr>
        <w:pStyle w:val="InfoBlue"/>
        <w:rPr>
          <w:i w:val="0"/>
          <w:color w:val="538135"/>
        </w:rPr>
      </w:pPr>
      <w:r>
        <w:rPr>
          <w:i w:val="0"/>
          <w:color w:val="538135"/>
        </w:rPr>
        <w:t>To Build a versatile arithmetic expression evaluator using C++. The program will take an arithmetic expression as input, parse it, and calculate the result according to PEMDAS and associativity rules. Expressions could include the operators +, -, *, /, %, and **, along with numeric constants. Additionally, the program must correctly interpret expressions with parentheses to establish precedence and grouping</w:t>
      </w:r>
      <w:r>
        <w:rPr>
          <w:color w:val="538135"/>
        </w:rPr>
        <w:t>.</w:t>
      </w:r>
    </w:p>
    <w:p w14:paraId="4A437D98" w14:textId="77777777" w:rsidR="00084C0A" w:rsidRPr="00084C0A" w:rsidRDefault="00084C0A" w:rsidP="00084C0A">
      <w:pPr>
        <w:pStyle w:val="BodyText"/>
      </w:pPr>
    </w:p>
    <w:p w14:paraId="345BF27C" w14:textId="77777777" w:rsidR="00E918C5" w:rsidRPr="00C26778" w:rsidRDefault="77C40116">
      <w:pPr>
        <w:pStyle w:val="Heading2"/>
      </w:pPr>
      <w:bookmarkStart w:id="21" w:name="_Toc524312834"/>
      <w:bookmarkStart w:id="22" w:name="_Toc11132102"/>
      <w:r>
        <w:t>Assumptions and Constraints</w:t>
      </w:r>
      <w:bookmarkEnd w:id="21"/>
      <w:bookmarkEnd w:id="22"/>
    </w:p>
    <w:p w14:paraId="2BAF9D74" w14:textId="54A8BAE5" w:rsidR="00303521" w:rsidRDefault="77C40116" w:rsidP="00303521">
      <w:pPr>
        <w:pStyle w:val="BodyText"/>
        <w:rPr>
          <w:color w:val="1F3864"/>
        </w:rPr>
      </w:pPr>
      <w:r>
        <w:rPr>
          <w:color w:val="1F3864"/>
        </w:rPr>
        <w:t>Initially assume inputs are integers. Coding in C++. The module receives characters sequentially. Source character set as ASCII/UTF-8. Arithmetic Input. Assume PEMDAS for operator precedence. Interface should be user friendly with a legible command line interface that allows users to enter expressions and display calculated results. Object oriented programming used. Using UPEDU.</w:t>
      </w:r>
    </w:p>
    <w:p w14:paraId="5EBA960D" w14:textId="4C5389C7" w:rsidR="00E918C5" w:rsidRPr="00C26778" w:rsidRDefault="77C40116" w:rsidP="77C40116">
      <w:pPr>
        <w:pStyle w:val="Heading2"/>
      </w:pPr>
      <w:bookmarkStart w:id="23" w:name="_Toc524312835"/>
      <w:bookmarkStart w:id="24" w:name="_Toc11132103"/>
      <w:r>
        <w:t>Project Deliverables</w:t>
      </w:r>
      <w:bookmarkEnd w:id="23"/>
      <w:bookmarkEnd w:id="24"/>
    </w:p>
    <w:p w14:paraId="3EF9BD5C" w14:textId="408F6056" w:rsidR="00E918C5" w:rsidRDefault="77C40116">
      <w:pPr>
        <w:pStyle w:val="BodyText"/>
        <w:rPr>
          <w:color w:val="44546A"/>
        </w:rPr>
      </w:pPr>
      <w:r>
        <w:rPr>
          <w:color w:val="44546A"/>
        </w:rPr>
        <w:t>Deliverable 1: Project Plan, due February 22</w:t>
      </w:r>
    </w:p>
    <w:p w14:paraId="14EDAD4F" w14:textId="17140CF4" w:rsidR="77C40116" w:rsidRDefault="77C40116" w:rsidP="77C40116">
      <w:pPr>
        <w:pStyle w:val="BodyText"/>
        <w:rPr>
          <w:color w:val="7030A0"/>
        </w:rPr>
      </w:pPr>
      <w:r w:rsidRPr="77C40116">
        <w:rPr>
          <w:color w:val="7030A0"/>
        </w:rPr>
        <w:t>Map out the scope of the project (integer definitions), team roles, and work progress timelines. Create GitHub repository.</w:t>
      </w:r>
    </w:p>
    <w:p w14:paraId="33365371" w14:textId="12FAC075" w:rsidR="00801ED6" w:rsidRDefault="77C40116">
      <w:pPr>
        <w:pStyle w:val="BodyText"/>
        <w:rPr>
          <w:color w:val="44546A"/>
        </w:rPr>
      </w:pPr>
      <w:r>
        <w:rPr>
          <w:color w:val="44546A"/>
        </w:rPr>
        <w:t>Deliverable 2: Software Requirements Specification, due March 15</w:t>
      </w:r>
    </w:p>
    <w:p w14:paraId="7DE0F522" w14:textId="75860299" w:rsidR="77C40116" w:rsidRDefault="77C40116" w:rsidP="77C40116">
      <w:pPr>
        <w:pStyle w:val="BodyText"/>
        <w:rPr>
          <w:color w:val="7030A0"/>
        </w:rPr>
      </w:pPr>
      <w:r w:rsidRPr="77C40116">
        <w:rPr>
          <w:color w:val="7030A0"/>
        </w:rPr>
        <w:t xml:space="preserve">Outline the functional requirements needed for the parser like how it should support expression parsing, operators, unary, parenthesis handling, and recognize numeric constants. Nonfunctional requirements include robustness/error handling, code quality, and accuracy. Constraints include C++ coding environment and use of Linux environment. </w:t>
      </w:r>
    </w:p>
    <w:p w14:paraId="1B7F415D" w14:textId="14800159" w:rsidR="0061635A" w:rsidRDefault="77C40116">
      <w:pPr>
        <w:pStyle w:val="BodyText"/>
        <w:rPr>
          <w:color w:val="44546A"/>
        </w:rPr>
      </w:pPr>
      <w:r>
        <w:rPr>
          <w:color w:val="44546A"/>
        </w:rPr>
        <w:t>Deliverable 3: Software Architecture, due April 5</w:t>
      </w:r>
    </w:p>
    <w:p w14:paraId="0E90A4A2" w14:textId="106D5528" w:rsidR="77C40116" w:rsidRDefault="77C40116" w:rsidP="77C40116">
      <w:pPr>
        <w:pStyle w:val="BodyText"/>
        <w:rPr>
          <w:color w:val="7030A0"/>
        </w:rPr>
      </w:pPr>
      <w:r w:rsidRPr="77C40116">
        <w:rPr>
          <w:color w:val="7030A0"/>
        </w:rPr>
        <w:t>Map out use cases (user inputs expression---&gt;input tokenized---&gt;tokens are parsed---&gt;expression is evaluated---&gt;output displayed)</w:t>
      </w:r>
    </w:p>
    <w:p w14:paraId="73480971" w14:textId="5F8E8F17" w:rsidR="007B79DF" w:rsidRDefault="77C40116">
      <w:pPr>
        <w:pStyle w:val="BodyText"/>
        <w:rPr>
          <w:color w:val="44546A"/>
        </w:rPr>
      </w:pPr>
      <w:r>
        <w:rPr>
          <w:color w:val="44546A"/>
        </w:rPr>
        <w:t>Deliverable 4: Implementation, due May 7</w:t>
      </w:r>
    </w:p>
    <w:p w14:paraId="418DFE80" w14:textId="6ABEB541" w:rsidR="77C40116" w:rsidRDefault="77C40116" w:rsidP="77C40116">
      <w:pPr>
        <w:pStyle w:val="BodyText"/>
        <w:rPr>
          <w:color w:val="7030A0"/>
        </w:rPr>
      </w:pPr>
      <w:r w:rsidRPr="77C40116">
        <w:rPr>
          <w:color w:val="7030A0"/>
        </w:rPr>
        <w:t xml:space="preserve">Establish development environment, finalize GitHub repositories, and begin building the parser. Ensure expressions accurately evaluated, supports unary operators and parentheses, supports error handling, build makefile, and include documentation and comments. </w:t>
      </w:r>
    </w:p>
    <w:p w14:paraId="7554CEB1" w14:textId="1CA32512" w:rsidR="007B79DF" w:rsidRDefault="77C40116">
      <w:pPr>
        <w:pStyle w:val="BodyText"/>
        <w:rPr>
          <w:color w:val="44546A"/>
        </w:rPr>
      </w:pPr>
      <w:r>
        <w:rPr>
          <w:color w:val="44546A"/>
        </w:rPr>
        <w:t>Deliverable 5: Test Cases, due May 7</w:t>
      </w:r>
    </w:p>
    <w:p w14:paraId="2E9FE175" w14:textId="6D685E79" w:rsidR="77C40116" w:rsidRDefault="77C40116" w:rsidP="77C40116">
      <w:pPr>
        <w:pStyle w:val="BodyText"/>
        <w:rPr>
          <w:color w:val="7030A0"/>
        </w:rPr>
      </w:pPr>
      <w:r w:rsidRPr="77C40116">
        <w:rPr>
          <w:color w:val="7030A0"/>
        </w:rPr>
        <w:t xml:space="preserve">Specify hardware characteristics and configuration, specify system software (operating systems, compilers, simulators, test tools) needed for test cases, define test case constraints, and list test case intercase dependencies. </w:t>
      </w:r>
    </w:p>
    <w:p w14:paraId="5EA15B6A" w14:textId="4413651B" w:rsidR="007B79DF" w:rsidRDefault="77C40116">
      <w:pPr>
        <w:pStyle w:val="BodyText"/>
        <w:rPr>
          <w:color w:val="44546A"/>
        </w:rPr>
      </w:pPr>
      <w:r>
        <w:rPr>
          <w:color w:val="44546A"/>
        </w:rPr>
        <w:t>Deliverable 6: User Manual, May 7</w:t>
      </w:r>
    </w:p>
    <w:p w14:paraId="0AC8F82A" w14:textId="3826E82D" w:rsidR="77C40116" w:rsidRDefault="77C40116" w:rsidP="77C40116">
      <w:pPr>
        <w:pStyle w:val="BodyText"/>
        <w:rPr>
          <w:color w:val="7030A0"/>
        </w:rPr>
      </w:pPr>
      <w:r w:rsidRPr="77C40116">
        <w:rPr>
          <w:color w:val="7030A0"/>
        </w:rPr>
        <w:t xml:space="preserve">Manual that defines how to install, configure, and use the calculator software. Manual should be easy to navigate/understand and provide introduction, usage guide, describe advanced features, and provide troubleshooting. </w:t>
      </w:r>
    </w:p>
    <w:p w14:paraId="0DE258ED" w14:textId="77777777" w:rsidR="00E918C5" w:rsidRPr="00C26778" w:rsidRDefault="77C40116" w:rsidP="77C40116">
      <w:pPr>
        <w:pStyle w:val="Heading2"/>
      </w:pPr>
      <w:bookmarkStart w:id="25" w:name="_Toc524312836"/>
      <w:bookmarkStart w:id="26" w:name="_Toc11132104"/>
      <w:r>
        <w:t>Evolution of the Software Development Plan</w:t>
      </w:r>
      <w:bookmarkEnd w:id="25"/>
      <w:bookmarkEnd w:id="26"/>
    </w:p>
    <w:p w14:paraId="2EECA626" w14:textId="6D2FF769" w:rsidR="0047284F" w:rsidRDefault="77C40116" w:rsidP="008A508C">
      <w:pPr>
        <w:pStyle w:val="BodyText"/>
        <w:rPr>
          <w:color w:val="1F3864"/>
        </w:rPr>
      </w:pPr>
      <w:r>
        <w:rPr>
          <w:color w:val="1F3864"/>
        </w:rPr>
        <w:t xml:space="preserve">The </w:t>
      </w:r>
      <w:r>
        <w:rPr>
          <w:i/>
          <w:color w:val="1F3864"/>
        </w:rPr>
        <w:t>Software Development Plan</w:t>
      </w:r>
      <w:r>
        <w:rPr>
          <w:color w:val="1F3864"/>
        </w:rPr>
        <w:t xml:space="preserve"> will be revised prior to the start of each Iteration phase. Any subsequent edits after 2/22 will be recorded with revisions under Revision History and be noted as unscheduled revision.</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2880"/>
        <w:gridCol w:w="2880"/>
        <w:gridCol w:w="2880"/>
      </w:tblGrid>
      <w:tr w:rsidR="002921A4" w14:paraId="68215116" w14:textId="77777777">
        <w:trPr>
          <w:trHeight w:val="300"/>
        </w:trPr>
        <w:tc>
          <w:tcPr>
            <w:tcW w:w="2880" w:type="dxa"/>
          </w:tcPr>
          <w:p w14:paraId="5086B1A0" w14:textId="55A8746E" w:rsidR="1D30B5CD" w:rsidRDefault="1D30B5CD" w:rsidP="1D30B5CD">
            <w:pPr>
              <w:pStyle w:val="BodyText"/>
              <w:rPr>
                <w:color w:val="7030A0"/>
              </w:rPr>
            </w:pPr>
            <w:r w:rsidRPr="1D30B5CD">
              <w:rPr>
                <w:color w:val="7030A0"/>
              </w:rPr>
              <w:t>Version</w:t>
            </w:r>
          </w:p>
        </w:tc>
        <w:tc>
          <w:tcPr>
            <w:tcW w:w="2880" w:type="dxa"/>
          </w:tcPr>
          <w:p w14:paraId="54C9C9FE" w14:textId="0756F568" w:rsidR="1D30B5CD" w:rsidRDefault="1D30B5CD" w:rsidP="1D30B5CD">
            <w:pPr>
              <w:pStyle w:val="BodyText"/>
              <w:rPr>
                <w:color w:val="7030A0"/>
              </w:rPr>
            </w:pPr>
            <w:r w:rsidRPr="1D30B5CD">
              <w:rPr>
                <w:color w:val="7030A0"/>
              </w:rPr>
              <w:t>Date</w:t>
            </w:r>
          </w:p>
        </w:tc>
        <w:tc>
          <w:tcPr>
            <w:tcW w:w="2880" w:type="dxa"/>
          </w:tcPr>
          <w:p w14:paraId="3EAD0136" w14:textId="7CA8B81C" w:rsidR="1D30B5CD" w:rsidRDefault="1D30B5CD" w:rsidP="1D30B5CD">
            <w:pPr>
              <w:pStyle w:val="BodyText"/>
              <w:rPr>
                <w:color w:val="7030A0"/>
              </w:rPr>
            </w:pPr>
            <w:r w:rsidRPr="1D30B5CD">
              <w:rPr>
                <w:color w:val="7030A0"/>
              </w:rPr>
              <w:t>Description</w:t>
            </w:r>
          </w:p>
        </w:tc>
      </w:tr>
      <w:tr w:rsidR="002921A4" w14:paraId="471D9174" w14:textId="77777777">
        <w:trPr>
          <w:trHeight w:val="300"/>
        </w:trPr>
        <w:tc>
          <w:tcPr>
            <w:tcW w:w="2880" w:type="dxa"/>
          </w:tcPr>
          <w:p w14:paraId="68AABC70" w14:textId="728923F2" w:rsidR="1D30B5CD" w:rsidRDefault="1D30B5CD" w:rsidP="1D30B5CD">
            <w:pPr>
              <w:pStyle w:val="BodyText"/>
              <w:rPr>
                <w:color w:val="7030A0"/>
              </w:rPr>
            </w:pPr>
          </w:p>
        </w:tc>
        <w:tc>
          <w:tcPr>
            <w:tcW w:w="2880" w:type="dxa"/>
          </w:tcPr>
          <w:p w14:paraId="7398A98C" w14:textId="588E9F7B" w:rsidR="1D30B5CD" w:rsidRDefault="1D30B5CD" w:rsidP="1D30B5CD">
            <w:pPr>
              <w:pStyle w:val="BodyText"/>
              <w:rPr>
                <w:color w:val="7030A0"/>
              </w:rPr>
            </w:pPr>
          </w:p>
        </w:tc>
        <w:tc>
          <w:tcPr>
            <w:tcW w:w="2880" w:type="dxa"/>
          </w:tcPr>
          <w:p w14:paraId="62A12047" w14:textId="06392009" w:rsidR="1D30B5CD" w:rsidRDefault="1D30B5CD" w:rsidP="1D30B5CD">
            <w:pPr>
              <w:pStyle w:val="BodyText"/>
              <w:rPr>
                <w:color w:val="7030A0"/>
              </w:rPr>
            </w:pPr>
          </w:p>
        </w:tc>
      </w:tr>
      <w:tr w:rsidR="002921A4" w14:paraId="5945EC30" w14:textId="77777777">
        <w:trPr>
          <w:trHeight w:val="300"/>
        </w:trPr>
        <w:tc>
          <w:tcPr>
            <w:tcW w:w="2880" w:type="dxa"/>
          </w:tcPr>
          <w:p w14:paraId="665A9403" w14:textId="1E7B4752" w:rsidR="1D30B5CD" w:rsidRDefault="1D30B5CD" w:rsidP="1D30B5CD">
            <w:pPr>
              <w:pStyle w:val="BodyText"/>
              <w:rPr>
                <w:color w:val="7030A0"/>
              </w:rPr>
            </w:pPr>
          </w:p>
        </w:tc>
        <w:tc>
          <w:tcPr>
            <w:tcW w:w="2880" w:type="dxa"/>
          </w:tcPr>
          <w:p w14:paraId="0E9D9353" w14:textId="15955F72" w:rsidR="1D30B5CD" w:rsidRDefault="1D30B5CD" w:rsidP="1D30B5CD">
            <w:pPr>
              <w:pStyle w:val="BodyText"/>
              <w:rPr>
                <w:color w:val="7030A0"/>
              </w:rPr>
            </w:pPr>
          </w:p>
        </w:tc>
        <w:tc>
          <w:tcPr>
            <w:tcW w:w="2880" w:type="dxa"/>
          </w:tcPr>
          <w:p w14:paraId="25ECD872" w14:textId="1234FB32" w:rsidR="1D30B5CD" w:rsidRDefault="1D30B5CD" w:rsidP="1D30B5CD">
            <w:pPr>
              <w:pStyle w:val="BodyText"/>
              <w:rPr>
                <w:color w:val="7030A0"/>
              </w:rPr>
            </w:pPr>
          </w:p>
        </w:tc>
      </w:tr>
      <w:tr w:rsidR="002921A4" w14:paraId="2244FC74" w14:textId="77777777" w:rsidTr="00362967">
        <w:trPr>
          <w:trHeight w:val="368"/>
        </w:trPr>
        <w:tc>
          <w:tcPr>
            <w:tcW w:w="2880" w:type="dxa"/>
          </w:tcPr>
          <w:p w14:paraId="34B48461" w14:textId="359CBAAF" w:rsidR="1D30B5CD" w:rsidRDefault="1D30B5CD" w:rsidP="00362967">
            <w:pPr>
              <w:pStyle w:val="BodyText"/>
              <w:ind w:left="0"/>
              <w:rPr>
                <w:color w:val="7030A0"/>
              </w:rPr>
            </w:pPr>
          </w:p>
        </w:tc>
        <w:tc>
          <w:tcPr>
            <w:tcW w:w="2880" w:type="dxa"/>
          </w:tcPr>
          <w:p w14:paraId="2E63986D" w14:textId="17FF3B90" w:rsidR="1D30B5CD" w:rsidRDefault="1D30B5CD" w:rsidP="00362967">
            <w:pPr>
              <w:pStyle w:val="BodyText"/>
              <w:ind w:left="0"/>
              <w:rPr>
                <w:color w:val="7030A0"/>
              </w:rPr>
            </w:pPr>
          </w:p>
        </w:tc>
        <w:tc>
          <w:tcPr>
            <w:tcW w:w="2880" w:type="dxa"/>
          </w:tcPr>
          <w:p w14:paraId="680AAD7D" w14:textId="7A6BE363" w:rsidR="1D30B5CD" w:rsidRDefault="1D30B5CD" w:rsidP="00362967">
            <w:pPr>
              <w:pStyle w:val="BodyText"/>
              <w:ind w:left="0"/>
              <w:rPr>
                <w:color w:val="7030A0"/>
              </w:rPr>
            </w:pPr>
          </w:p>
        </w:tc>
      </w:tr>
      <w:tr w:rsidR="002921A4" w14:paraId="1665944B" w14:textId="77777777">
        <w:trPr>
          <w:trHeight w:val="300"/>
        </w:trPr>
        <w:tc>
          <w:tcPr>
            <w:tcW w:w="2880" w:type="dxa"/>
          </w:tcPr>
          <w:p w14:paraId="3D7E9A53" w14:textId="1D08E817" w:rsidR="1D30B5CD" w:rsidRDefault="1D30B5CD" w:rsidP="1D30B5CD">
            <w:pPr>
              <w:pStyle w:val="BodyText"/>
              <w:rPr>
                <w:color w:val="7030A0"/>
              </w:rPr>
            </w:pPr>
          </w:p>
        </w:tc>
        <w:tc>
          <w:tcPr>
            <w:tcW w:w="2880" w:type="dxa"/>
          </w:tcPr>
          <w:p w14:paraId="58E4298A" w14:textId="59D6B5CA" w:rsidR="1D30B5CD" w:rsidRDefault="1D30B5CD" w:rsidP="1D30B5CD">
            <w:pPr>
              <w:pStyle w:val="BodyText"/>
              <w:rPr>
                <w:color w:val="7030A0"/>
              </w:rPr>
            </w:pPr>
          </w:p>
        </w:tc>
        <w:tc>
          <w:tcPr>
            <w:tcW w:w="2880" w:type="dxa"/>
          </w:tcPr>
          <w:p w14:paraId="015E1618" w14:textId="58B2AE54" w:rsidR="1D30B5CD" w:rsidRDefault="1D30B5CD" w:rsidP="1D30B5CD">
            <w:pPr>
              <w:pStyle w:val="BodyText"/>
              <w:rPr>
                <w:color w:val="7030A0"/>
              </w:rPr>
            </w:pPr>
          </w:p>
        </w:tc>
      </w:tr>
      <w:tr w:rsidR="002921A4" w14:paraId="7FEA0B1B" w14:textId="77777777">
        <w:trPr>
          <w:trHeight w:val="300"/>
        </w:trPr>
        <w:tc>
          <w:tcPr>
            <w:tcW w:w="2880" w:type="dxa"/>
          </w:tcPr>
          <w:p w14:paraId="5624FDC2" w14:textId="2BCE0A28" w:rsidR="1D30B5CD" w:rsidRDefault="1D30B5CD" w:rsidP="1D30B5CD">
            <w:pPr>
              <w:pStyle w:val="BodyText"/>
              <w:rPr>
                <w:color w:val="7030A0"/>
              </w:rPr>
            </w:pPr>
          </w:p>
        </w:tc>
        <w:tc>
          <w:tcPr>
            <w:tcW w:w="2880" w:type="dxa"/>
          </w:tcPr>
          <w:p w14:paraId="3955B0BD" w14:textId="51BF1D26" w:rsidR="1D30B5CD" w:rsidRDefault="1D30B5CD" w:rsidP="1D30B5CD">
            <w:pPr>
              <w:pStyle w:val="BodyText"/>
              <w:rPr>
                <w:color w:val="7030A0"/>
              </w:rPr>
            </w:pPr>
          </w:p>
        </w:tc>
        <w:tc>
          <w:tcPr>
            <w:tcW w:w="2880" w:type="dxa"/>
          </w:tcPr>
          <w:p w14:paraId="005271E8" w14:textId="79BC8ECC" w:rsidR="1D30B5CD" w:rsidRDefault="1D30B5CD" w:rsidP="1D30B5CD">
            <w:pPr>
              <w:pStyle w:val="BodyText"/>
              <w:rPr>
                <w:color w:val="7030A0"/>
              </w:rPr>
            </w:pPr>
          </w:p>
        </w:tc>
      </w:tr>
    </w:tbl>
    <w:p w14:paraId="2F0795A6" w14:textId="2C3AD99C" w:rsidR="1D30B5CD" w:rsidRDefault="1D30B5CD" w:rsidP="1D30B5CD">
      <w:pPr>
        <w:pStyle w:val="BodyText"/>
        <w:rPr>
          <w:color w:val="7030A0"/>
        </w:rPr>
      </w:pPr>
    </w:p>
    <w:p w14:paraId="13C7032E" w14:textId="77777777" w:rsidR="00E918C5" w:rsidRPr="00C26778" w:rsidRDefault="00E918C5">
      <w:pPr>
        <w:pStyle w:val="Heading1"/>
      </w:pPr>
      <w:bookmarkStart w:id="27" w:name="_Toc524312837"/>
      <w:bookmarkStart w:id="28" w:name="_Toc11132105"/>
      <w:r w:rsidRPr="00C26778">
        <w:t>Project Organization</w:t>
      </w:r>
      <w:bookmarkEnd w:id="27"/>
      <w:bookmarkEnd w:id="28"/>
    </w:p>
    <w:p w14:paraId="54D1B3C2" w14:textId="77777777" w:rsidR="00E918C5" w:rsidRPr="00C26778" w:rsidRDefault="77C40116">
      <w:pPr>
        <w:pStyle w:val="Heading2"/>
      </w:pPr>
      <w:bookmarkStart w:id="29" w:name="_Toc524312838"/>
      <w:bookmarkStart w:id="30" w:name="_Toc11132106"/>
      <w:r>
        <w:t>Organizational Structure</w:t>
      </w:r>
      <w:bookmarkEnd w:id="29"/>
      <w:bookmarkEnd w:id="30"/>
    </w:p>
    <w:p w14:paraId="5A46314B" w14:textId="7E1535DB" w:rsidR="77C40116" w:rsidRDefault="77C40116" w:rsidP="77C40116">
      <w:pPr>
        <w:pStyle w:val="BodyText"/>
        <w:rPr>
          <w:color w:val="7030A0"/>
        </w:rPr>
      </w:pPr>
      <w:r w:rsidRPr="77C40116">
        <w:rPr>
          <w:color w:val="7030A0"/>
        </w:rPr>
        <w:t xml:space="preserve">The organizational structure focuses on splitting up even amounts of work to complete on our own time. At meetings, we can review what work has been done and what still needs to be completed. We will emphasis coordination and consistency by updating meeting minutes and tracking document changes. The assigned roles below ensure that we each contribute to the development of the project in an efficient manner. </w:t>
      </w:r>
    </w:p>
    <w:p w14:paraId="16591878" w14:textId="6ACDB0D2" w:rsidR="7D95BFC9" w:rsidRDefault="2659BBC1" w:rsidP="7D95BFC9">
      <w:pPr>
        <w:pStyle w:val="BodyText"/>
      </w:pPr>
      <w:r>
        <w:t xml:space="preserve">Jaiden - </w:t>
      </w:r>
      <w:r w:rsidR="4DBAD83F">
        <w:t>GitHub</w:t>
      </w:r>
      <w:r>
        <w:t xml:space="preserve"> Management</w:t>
      </w:r>
      <w:r w:rsidR="6B0E58F5">
        <w:t xml:space="preserve"> </w:t>
      </w:r>
    </w:p>
    <w:p w14:paraId="616E67FB" w14:textId="57E15C8D" w:rsidR="1ECF3DE4" w:rsidRDefault="69FA4336" w:rsidP="1ECF3DE4">
      <w:pPr>
        <w:pStyle w:val="BodyText"/>
        <w:rPr>
          <w:color w:val="1F3864"/>
        </w:rPr>
      </w:pPr>
      <w:r>
        <w:rPr>
          <w:color w:val="1F3864"/>
        </w:rPr>
        <w:t>Bobby</w:t>
      </w:r>
      <w:r w:rsidR="49C9F60C">
        <w:rPr>
          <w:color w:val="1F3864"/>
        </w:rPr>
        <w:t xml:space="preserve"> - </w:t>
      </w:r>
      <w:r w:rsidR="007B4142">
        <w:rPr>
          <w:color w:val="1F3864"/>
        </w:rPr>
        <w:t>Management</w:t>
      </w:r>
    </w:p>
    <w:p w14:paraId="31773FDF" w14:textId="3064F3A6" w:rsidR="49C9F60C" w:rsidRDefault="77C40116" w:rsidP="77C40116">
      <w:pPr>
        <w:pStyle w:val="BodyText"/>
        <w:rPr>
          <w:color w:val="E61EA6"/>
          <w:highlight w:val="green"/>
        </w:rPr>
      </w:pPr>
      <w:r w:rsidRPr="77C40116">
        <w:rPr>
          <w:color w:val="E61EA6"/>
        </w:rPr>
        <w:t>Emily – Quality Control</w:t>
      </w:r>
    </w:p>
    <w:p w14:paraId="0B5BE676" w14:textId="5FCC3D0A" w:rsidR="49C9F60C" w:rsidRDefault="0543485E" w:rsidP="49C9F60C">
      <w:pPr>
        <w:pStyle w:val="BodyText"/>
        <w:rPr>
          <w:color w:val="385623"/>
        </w:rPr>
      </w:pPr>
      <w:r>
        <w:rPr>
          <w:color w:val="385623"/>
        </w:rPr>
        <w:t xml:space="preserve">Nathan </w:t>
      </w:r>
      <w:r w:rsidR="006235E4">
        <w:rPr>
          <w:color w:val="385623"/>
        </w:rPr>
        <w:t>–</w:t>
      </w:r>
      <w:r>
        <w:rPr>
          <w:color w:val="385623"/>
        </w:rPr>
        <w:t xml:space="preserve"> Debugger </w:t>
      </w:r>
    </w:p>
    <w:p w14:paraId="29162B15" w14:textId="53637CC3" w:rsidR="49C9F60C" w:rsidRDefault="49C9F60C" w:rsidP="49C9F60C">
      <w:pPr>
        <w:pStyle w:val="BodyText"/>
        <w:rPr>
          <w:color w:val="7030A0"/>
        </w:rPr>
      </w:pPr>
      <w:r w:rsidRPr="6178EE58">
        <w:rPr>
          <w:color w:val="7030A0"/>
        </w:rPr>
        <w:t xml:space="preserve">Honey </w:t>
      </w:r>
      <w:r w:rsidR="6EB8A161" w:rsidRPr="6EB8A161">
        <w:rPr>
          <w:color w:val="7030A0"/>
        </w:rPr>
        <w:t>– doc writer /</w:t>
      </w:r>
      <w:r w:rsidRPr="6178EE58">
        <w:rPr>
          <w:color w:val="7030A0"/>
        </w:rPr>
        <w:t xml:space="preserve"> </w:t>
      </w:r>
      <w:r w:rsidR="6178EE58" w:rsidRPr="6178EE58">
        <w:rPr>
          <w:color w:val="7030A0"/>
        </w:rPr>
        <w:t>Organization</w:t>
      </w:r>
    </w:p>
    <w:p w14:paraId="6E803F76" w14:textId="51FB5944" w:rsidR="0543485E" w:rsidRDefault="77C40116" w:rsidP="0543485E">
      <w:pPr>
        <w:pStyle w:val="BodyText"/>
        <w:rPr>
          <w:color w:val="FF0000"/>
        </w:rPr>
      </w:pPr>
      <w:r w:rsidRPr="23C79C9C">
        <w:rPr>
          <w:color w:val="FF0000"/>
        </w:rPr>
        <w:t xml:space="preserve">Jeremiah- note taker / doc over viewer </w:t>
      </w:r>
    </w:p>
    <w:p w14:paraId="2864C4E5" w14:textId="77777777" w:rsidR="00E918C5" w:rsidRPr="00771B3E" w:rsidRDefault="77C40116">
      <w:pPr>
        <w:pStyle w:val="Heading2"/>
        <w:rPr>
          <w:highlight w:val="yellow"/>
        </w:rPr>
      </w:pPr>
      <w:bookmarkStart w:id="31" w:name="_Toc524312839"/>
      <w:bookmarkStart w:id="32" w:name="_Toc11132107"/>
      <w:r w:rsidRPr="77C40116">
        <w:rPr>
          <w:highlight w:val="yellow"/>
        </w:rPr>
        <w:t>External Interfaces</w:t>
      </w:r>
      <w:bookmarkEnd w:id="31"/>
      <w:bookmarkEnd w:id="32"/>
    </w:p>
    <w:p w14:paraId="06028D99" w14:textId="026E20DA" w:rsidR="77C40116" w:rsidRDefault="77C40116" w:rsidP="77C40116">
      <w:pPr>
        <w:pStyle w:val="BodyText"/>
        <w:rPr>
          <w:color w:val="7030A0"/>
        </w:rPr>
      </w:pPr>
      <w:r w:rsidRPr="77C40116">
        <w:rPr>
          <w:color w:val="7030A0"/>
        </w:rPr>
        <w:t>Professor: Hossein Saiedian</w:t>
      </w:r>
    </w:p>
    <w:p w14:paraId="6E69D94F" w14:textId="56F09235" w:rsidR="0543485E" w:rsidRDefault="77C40116" w:rsidP="77C40116">
      <w:pPr>
        <w:pStyle w:val="BodyText"/>
        <w:rPr>
          <w:color w:val="7030A0"/>
        </w:rPr>
      </w:pPr>
      <w:r w:rsidRPr="77C40116">
        <w:rPr>
          <w:color w:val="7030A0"/>
        </w:rPr>
        <w:t xml:space="preserve">Responsibilities: Assigns the project, provides clarifications, defines </w:t>
      </w:r>
      <w:bookmarkStart w:id="33" w:name="_Int_yzGakLKr"/>
      <w:r w:rsidRPr="77C40116">
        <w:rPr>
          <w:color w:val="7030A0"/>
        </w:rPr>
        <w:t>requirements</w:t>
      </w:r>
      <w:bookmarkEnd w:id="33"/>
      <w:r w:rsidRPr="77C40116">
        <w:rPr>
          <w:color w:val="7030A0"/>
        </w:rPr>
        <w:t xml:space="preserve"> and ensures the project meets them.</w:t>
      </w:r>
    </w:p>
    <w:p w14:paraId="44587D62" w14:textId="63D34C8C" w:rsidR="0543485E" w:rsidRDefault="0543485E" w:rsidP="77C40116">
      <w:pPr>
        <w:pStyle w:val="BodyText"/>
        <w:rPr>
          <w:color w:val="7030A0"/>
        </w:rPr>
      </w:pPr>
    </w:p>
    <w:p w14:paraId="6428B27C" w14:textId="4D04BD83" w:rsidR="77C40116" w:rsidRDefault="77C40116" w:rsidP="77C40116">
      <w:pPr>
        <w:pStyle w:val="BodyText"/>
        <w:rPr>
          <w:color w:val="7030A0"/>
        </w:rPr>
      </w:pPr>
      <w:r w:rsidRPr="77C40116">
        <w:rPr>
          <w:color w:val="7030A0"/>
        </w:rPr>
        <w:t>Teaching Assistant: Akintoye Oloko</w:t>
      </w:r>
    </w:p>
    <w:p w14:paraId="6117F820" w14:textId="03ABE740" w:rsidR="0543485E" w:rsidRDefault="77C40116" w:rsidP="77C40116">
      <w:pPr>
        <w:pStyle w:val="BodyText"/>
        <w:rPr>
          <w:color w:val="7030A0"/>
        </w:rPr>
      </w:pPr>
      <w:r w:rsidRPr="77C40116">
        <w:rPr>
          <w:color w:val="7030A0"/>
        </w:rPr>
        <w:t>Responsibilities: Provides guidance during developmental process, grades manuals/documents, reviews documentation, verifies software against test cases, grades overall project.</w:t>
      </w:r>
    </w:p>
    <w:p w14:paraId="62464A21" w14:textId="7F573FE6" w:rsidR="77C40116" w:rsidRDefault="77C40116" w:rsidP="77C40116">
      <w:pPr>
        <w:pStyle w:val="BodyText"/>
        <w:rPr>
          <w:color w:val="7030A0"/>
        </w:rPr>
      </w:pPr>
    </w:p>
    <w:p w14:paraId="2DB6B4F7" w14:textId="6982727E" w:rsidR="0543485E" w:rsidRDefault="77C40116" w:rsidP="77C40116">
      <w:pPr>
        <w:pStyle w:val="BodyText"/>
        <w:rPr>
          <w:color w:val="7030A0"/>
        </w:rPr>
      </w:pPr>
      <w:r w:rsidRPr="77C40116">
        <w:rPr>
          <w:color w:val="7030A0"/>
        </w:rPr>
        <w:t>Students: Bobby, Nathan, Honey, Jaiden, Emily, Jeremiah</w:t>
      </w:r>
    </w:p>
    <w:p w14:paraId="36408452" w14:textId="62528A72" w:rsidR="0543485E" w:rsidRDefault="77C40116" w:rsidP="77C40116">
      <w:pPr>
        <w:pStyle w:val="BodyText"/>
        <w:rPr>
          <w:color w:val="7030A0"/>
        </w:rPr>
      </w:pPr>
      <w:r w:rsidRPr="77C40116">
        <w:rPr>
          <w:color w:val="7030A0"/>
        </w:rPr>
        <w:t xml:space="preserve">Responsibilities: Define the requirements and software architecture to develop the software through implementation and testing. Submit deliverables and the final project in a timely manner. </w:t>
      </w:r>
    </w:p>
    <w:p w14:paraId="7BFB88BA" w14:textId="5D2B2A81" w:rsidR="77C40116" w:rsidRDefault="77C40116" w:rsidP="77C40116">
      <w:pPr>
        <w:pStyle w:val="BodyText"/>
      </w:pPr>
    </w:p>
    <w:p w14:paraId="4F53F665" w14:textId="1C62FE62" w:rsidR="00E918C5" w:rsidRPr="00E1350F" w:rsidRDefault="77C40116">
      <w:pPr>
        <w:pStyle w:val="Heading2"/>
        <w:rPr>
          <w:highlight w:val="green"/>
        </w:rPr>
      </w:pPr>
      <w:bookmarkStart w:id="34" w:name="_Toc524312840"/>
      <w:bookmarkStart w:id="35" w:name="_Toc11132108"/>
      <w:r>
        <w:t>Roles and Responsibilities</w:t>
      </w:r>
      <w:bookmarkEnd w:id="34"/>
      <w:bookmarkEnd w:id="35"/>
      <w:r>
        <w:t xml:space="preserve"> </w:t>
      </w:r>
      <w:r w:rsidRPr="77C40116">
        <w:rPr>
          <w:b w:val="0"/>
          <w:i/>
          <w:iCs/>
          <w:highlight w:val="green"/>
        </w:rPr>
        <w:t xml:space="preserve">[the more details here, the easier your job; include contact info, availability info, </w:t>
      </w:r>
      <w:r w:rsidRPr="305F2AB6">
        <w:rPr>
          <w:b w:val="0"/>
          <w:i/>
          <w:highlight w:val="green"/>
        </w:rPr>
        <w:t>expertise</w:t>
      </w:r>
      <w:r w:rsidRPr="04456197">
        <w:rPr>
          <w:b w:val="0"/>
          <w:i/>
        </w:rPr>
        <w:t xml:space="preserve">, </w:t>
      </w:r>
      <w:r w:rsidRPr="77C40116">
        <w:rPr>
          <w:b w:val="0"/>
          <w:i/>
          <w:iCs/>
          <w:highlight w:val="green"/>
        </w:rPr>
        <w:t>…]</w:t>
      </w:r>
    </w:p>
    <w:tbl>
      <w:tblPr>
        <w:tblW w:w="4320" w:type="pct"/>
        <w:tblCellSpacing w:w="15" w:type="dxa"/>
        <w:tblInd w:w="78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3251"/>
        <w:gridCol w:w="4940"/>
      </w:tblGrid>
      <w:tr w:rsidR="00C5566C" w:rsidRPr="00C26778" w14:paraId="378D3348" w14:textId="77777777" w:rsidTr="6967AA16">
        <w:trPr>
          <w:tblCellSpacing w:w="15" w:type="dxa"/>
        </w:trPr>
        <w:tc>
          <w:tcPr>
            <w:tcW w:w="1957" w:type="pct"/>
            <w:tcBorders>
              <w:top w:val="outset" w:sz="6" w:space="0" w:color="auto"/>
              <w:left w:val="outset" w:sz="6" w:space="0" w:color="auto"/>
              <w:bottom w:val="outset" w:sz="6" w:space="0" w:color="auto"/>
              <w:right w:val="outset" w:sz="6" w:space="0" w:color="auto"/>
            </w:tcBorders>
            <w:vAlign w:val="center"/>
          </w:tcPr>
          <w:p w14:paraId="6A85ED5A" w14:textId="77777777" w:rsidR="00E918C5" w:rsidRPr="00C26778" w:rsidRDefault="00E918C5">
            <w:pPr>
              <w:rPr>
                <w:sz w:val="24"/>
                <w:szCs w:val="24"/>
              </w:rPr>
            </w:pPr>
            <w:r w:rsidRPr="00C26778">
              <w:rPr>
                <w:b/>
                <w:bCs/>
              </w:rPr>
              <w:t>Person</w:t>
            </w:r>
          </w:p>
        </w:tc>
        <w:tc>
          <w:tcPr>
            <w:tcW w:w="2988" w:type="pct"/>
            <w:tcBorders>
              <w:top w:val="outset" w:sz="6" w:space="0" w:color="auto"/>
              <w:left w:val="outset" w:sz="6" w:space="0" w:color="auto"/>
              <w:bottom w:val="outset" w:sz="6" w:space="0" w:color="auto"/>
              <w:right w:val="outset" w:sz="6" w:space="0" w:color="auto"/>
            </w:tcBorders>
            <w:vAlign w:val="center"/>
          </w:tcPr>
          <w:p w14:paraId="2EEF90A7" w14:textId="77777777" w:rsidR="00E918C5" w:rsidRPr="00C26778" w:rsidRDefault="00E918C5">
            <w:pPr>
              <w:rPr>
                <w:sz w:val="24"/>
                <w:szCs w:val="24"/>
              </w:rPr>
            </w:pPr>
            <w:r w:rsidRPr="00C26778">
              <w:rPr>
                <w:b/>
                <w:bCs/>
              </w:rPr>
              <w:t>Unified Process for EDUcation Role</w:t>
            </w:r>
          </w:p>
        </w:tc>
      </w:tr>
      <w:tr w:rsidR="00C5566C" w:rsidRPr="00C26778" w14:paraId="470255A4" w14:textId="77777777" w:rsidTr="6967AA16">
        <w:trPr>
          <w:tblCellSpacing w:w="15" w:type="dxa"/>
        </w:trPr>
        <w:tc>
          <w:tcPr>
            <w:tcW w:w="1957" w:type="pct"/>
            <w:tcBorders>
              <w:top w:val="outset" w:sz="6" w:space="0" w:color="auto"/>
              <w:left w:val="outset" w:sz="6" w:space="0" w:color="auto"/>
              <w:bottom w:val="outset" w:sz="6" w:space="0" w:color="auto"/>
              <w:right w:val="outset" w:sz="6" w:space="0" w:color="auto"/>
            </w:tcBorders>
            <w:vAlign w:val="center"/>
          </w:tcPr>
          <w:p w14:paraId="3EF5181D" w14:textId="61756583" w:rsidR="00E918C5" w:rsidRPr="00C26778" w:rsidRDefault="7E3FF3F2">
            <w:pPr>
              <w:rPr>
                <w:color w:val="7030A0"/>
              </w:rPr>
            </w:pPr>
            <w:r w:rsidRPr="7E3FF3F2">
              <w:rPr>
                <w:color w:val="7030A0"/>
              </w:rPr>
              <w:t>Bobby (972-469-3991), management, has class Friday 11</w:t>
            </w:r>
            <w:r w:rsidR="00C3324B">
              <w:rPr>
                <w:color w:val="7030A0"/>
              </w:rPr>
              <w:t>:00</w:t>
            </w:r>
            <w:r w:rsidRPr="7E3FF3F2">
              <w:rPr>
                <w:color w:val="7030A0"/>
              </w:rPr>
              <w:t>-12</w:t>
            </w:r>
            <w:r w:rsidR="00C3324B">
              <w:rPr>
                <w:color w:val="7030A0"/>
              </w:rPr>
              <w:t>:00</w:t>
            </w:r>
            <w:r w:rsidR="00E9778C">
              <w:rPr>
                <w:color w:val="7030A0"/>
              </w:rPr>
              <w:t>, Thursday 9:00-3:15</w:t>
            </w:r>
            <w:r w:rsidRPr="7E3FF3F2">
              <w:rPr>
                <w:color w:val="7030A0"/>
              </w:rPr>
              <w:t xml:space="preserve"> and every other day 11</w:t>
            </w:r>
            <w:r w:rsidR="00C3324B">
              <w:rPr>
                <w:color w:val="7030A0"/>
              </w:rPr>
              <w:t>:00</w:t>
            </w:r>
            <w:r w:rsidRPr="7E3FF3F2">
              <w:rPr>
                <w:color w:val="7030A0"/>
              </w:rPr>
              <w:t>-3</w:t>
            </w:r>
            <w:r w:rsidR="00C3324B">
              <w:rPr>
                <w:color w:val="7030A0"/>
              </w:rPr>
              <w:t>:15</w:t>
            </w:r>
          </w:p>
        </w:tc>
        <w:tc>
          <w:tcPr>
            <w:tcW w:w="2988" w:type="pct"/>
            <w:tcBorders>
              <w:top w:val="outset" w:sz="6" w:space="0" w:color="auto"/>
              <w:left w:val="outset" w:sz="6" w:space="0" w:color="auto"/>
              <w:bottom w:val="outset" w:sz="6" w:space="0" w:color="auto"/>
              <w:right w:val="outset" w:sz="6" w:space="0" w:color="auto"/>
            </w:tcBorders>
            <w:vAlign w:val="center"/>
          </w:tcPr>
          <w:p w14:paraId="37B68736" w14:textId="76835C8A" w:rsidR="00E918C5" w:rsidRPr="00C26778" w:rsidRDefault="3BEE3439" w:rsidP="16A421CD">
            <w:pPr>
              <w:rPr>
                <w:color w:val="7030A0"/>
              </w:rPr>
            </w:pPr>
            <w:r w:rsidRPr="3BEE3439">
              <w:rPr>
                <w:color w:val="7030A0"/>
              </w:rPr>
              <w:t>Tester</w:t>
            </w:r>
          </w:p>
          <w:p w14:paraId="5BAAEAE6" w14:textId="72D79853" w:rsidR="00E918C5" w:rsidRPr="00C26778" w:rsidRDefault="70E14000" w:rsidP="3BEE3439">
            <w:pPr>
              <w:rPr>
                <w:color w:val="7030A0"/>
              </w:rPr>
            </w:pPr>
            <w:r w:rsidRPr="70E14000">
              <w:rPr>
                <w:color w:val="7030A0"/>
              </w:rPr>
              <w:t>Expertise:</w:t>
            </w:r>
            <w:r w:rsidR="00540141">
              <w:rPr>
                <w:color w:val="7030A0"/>
              </w:rPr>
              <w:t xml:space="preserve"> </w:t>
            </w:r>
            <w:r w:rsidR="008354B4">
              <w:rPr>
                <w:color w:val="7030A0"/>
              </w:rPr>
              <w:t xml:space="preserve">Python, </w:t>
            </w:r>
            <w:r w:rsidR="0005622A">
              <w:rPr>
                <w:color w:val="7030A0"/>
              </w:rPr>
              <w:t>Math</w:t>
            </w:r>
            <w:r w:rsidR="002A076B">
              <w:rPr>
                <w:color w:val="7030A0"/>
              </w:rPr>
              <w:t xml:space="preserve"> </w:t>
            </w:r>
          </w:p>
        </w:tc>
      </w:tr>
      <w:tr w:rsidR="00C5566C" w:rsidRPr="00C26778" w14:paraId="65902AA7" w14:textId="77777777" w:rsidTr="6967AA16">
        <w:trPr>
          <w:tblCellSpacing w:w="15" w:type="dxa"/>
        </w:trPr>
        <w:tc>
          <w:tcPr>
            <w:tcW w:w="1957" w:type="pct"/>
            <w:tcBorders>
              <w:top w:val="outset" w:sz="6" w:space="0" w:color="auto"/>
              <w:left w:val="outset" w:sz="6" w:space="0" w:color="auto"/>
              <w:bottom w:val="outset" w:sz="6" w:space="0" w:color="auto"/>
              <w:right w:val="outset" w:sz="6" w:space="0" w:color="auto"/>
            </w:tcBorders>
            <w:vAlign w:val="center"/>
          </w:tcPr>
          <w:p w14:paraId="3F9C577C" w14:textId="009C6ABC" w:rsidR="00E918C5" w:rsidRPr="00C26778" w:rsidRDefault="7E3FF3F2">
            <w:pPr>
              <w:rPr>
                <w:color w:val="7030A0"/>
              </w:rPr>
            </w:pPr>
            <w:r w:rsidRPr="7E3FF3F2">
              <w:rPr>
                <w:color w:val="7030A0"/>
              </w:rPr>
              <w:t>Nathan (913-777-9711), debugger, available Wednesday after 2 pm</w:t>
            </w:r>
          </w:p>
        </w:tc>
        <w:tc>
          <w:tcPr>
            <w:tcW w:w="2988" w:type="pct"/>
            <w:tcBorders>
              <w:top w:val="outset" w:sz="6" w:space="0" w:color="auto"/>
              <w:left w:val="outset" w:sz="6" w:space="0" w:color="auto"/>
              <w:bottom w:val="outset" w:sz="6" w:space="0" w:color="auto"/>
              <w:right w:val="outset" w:sz="6" w:space="0" w:color="auto"/>
            </w:tcBorders>
            <w:vAlign w:val="center"/>
          </w:tcPr>
          <w:p w14:paraId="28DBAF00" w14:textId="499FED49" w:rsidR="00E918C5" w:rsidRPr="00C26778" w:rsidRDefault="3BEE3439" w:rsidP="4FD0B113">
            <w:pPr>
              <w:rPr>
                <w:color w:val="7030A0"/>
              </w:rPr>
            </w:pPr>
            <w:r w:rsidRPr="3BEE3439">
              <w:rPr>
                <w:color w:val="7030A0"/>
              </w:rPr>
              <w:t>Analyst, Implementor</w:t>
            </w:r>
          </w:p>
          <w:p w14:paraId="6BD500E4" w14:textId="61124CF3" w:rsidR="00E918C5" w:rsidRPr="00C26778" w:rsidRDefault="06697EAA" w:rsidP="3BEE3439">
            <w:pPr>
              <w:rPr>
                <w:color w:val="7030A0"/>
              </w:rPr>
            </w:pPr>
            <w:r w:rsidRPr="06697EAA">
              <w:rPr>
                <w:color w:val="7030A0"/>
              </w:rPr>
              <w:t xml:space="preserve">Expertise: </w:t>
            </w:r>
            <w:r w:rsidR="5F6FBCB6" w:rsidRPr="5F6FBCB6">
              <w:rPr>
                <w:color w:val="7030A0"/>
              </w:rPr>
              <w:t xml:space="preserve">Python, </w:t>
            </w:r>
            <w:r w:rsidR="619CC246" w:rsidRPr="619CC246">
              <w:rPr>
                <w:color w:val="7030A0"/>
              </w:rPr>
              <w:t>debugging</w:t>
            </w:r>
          </w:p>
        </w:tc>
      </w:tr>
      <w:tr w:rsidR="00C5566C" w14:paraId="52D8E936" w14:textId="77777777" w:rsidTr="6967AA16">
        <w:trPr>
          <w:trHeight w:val="300"/>
          <w:tblCellSpacing w:w="15" w:type="dxa"/>
        </w:trPr>
        <w:tc>
          <w:tcPr>
            <w:tcW w:w="3251" w:type="dxa"/>
            <w:tcBorders>
              <w:top w:val="outset" w:sz="6" w:space="0" w:color="auto"/>
              <w:left w:val="outset" w:sz="6" w:space="0" w:color="auto"/>
              <w:bottom w:val="outset" w:sz="6" w:space="0" w:color="auto"/>
              <w:right w:val="outset" w:sz="6" w:space="0" w:color="auto"/>
            </w:tcBorders>
            <w:vAlign w:val="center"/>
          </w:tcPr>
          <w:p w14:paraId="36F8B3FD" w14:textId="645AF6CF" w:rsidR="61A0A553" w:rsidRDefault="7E3FF3F2" w:rsidP="61A0A553">
            <w:pPr>
              <w:rPr>
                <w:color w:val="7030A0"/>
              </w:rPr>
            </w:pPr>
            <w:r w:rsidRPr="7E3FF3F2">
              <w:rPr>
                <w:color w:val="7030A0"/>
              </w:rPr>
              <w:t>Honey (913-337-6423), organization/timekeeping, available Mondays/Wednesday after 5, and Thursday 3:30</w:t>
            </w:r>
          </w:p>
        </w:tc>
        <w:tc>
          <w:tcPr>
            <w:tcW w:w="4940" w:type="dxa"/>
            <w:tcBorders>
              <w:top w:val="outset" w:sz="6" w:space="0" w:color="auto"/>
              <w:left w:val="outset" w:sz="6" w:space="0" w:color="auto"/>
              <w:bottom w:val="outset" w:sz="6" w:space="0" w:color="auto"/>
              <w:right w:val="outset" w:sz="6" w:space="0" w:color="auto"/>
            </w:tcBorders>
            <w:vAlign w:val="center"/>
          </w:tcPr>
          <w:p w14:paraId="2B1F3D45" w14:textId="26D444B2" w:rsidR="61A0A553" w:rsidRDefault="3BEE3439" w:rsidP="34CBFA5C">
            <w:pPr>
              <w:rPr>
                <w:color w:val="7030A0"/>
              </w:rPr>
            </w:pPr>
            <w:r w:rsidRPr="3BEE3439">
              <w:rPr>
                <w:color w:val="7030A0"/>
              </w:rPr>
              <w:t>Reviewer, Change control manager</w:t>
            </w:r>
          </w:p>
          <w:p w14:paraId="736A398D" w14:textId="65F57384" w:rsidR="61A0A553" w:rsidRDefault="34CBFA5C" w:rsidP="3BEE3439">
            <w:pPr>
              <w:rPr>
                <w:color w:val="7030A0"/>
              </w:rPr>
            </w:pPr>
            <w:r w:rsidRPr="34CBFA5C">
              <w:rPr>
                <w:color w:val="7030A0"/>
              </w:rPr>
              <w:t xml:space="preserve">Expertise: </w:t>
            </w:r>
            <w:r w:rsidR="3B64B3CA" w:rsidRPr="3B64B3CA">
              <w:rPr>
                <w:color w:val="7030A0"/>
              </w:rPr>
              <w:t xml:space="preserve">Python, </w:t>
            </w:r>
            <w:r w:rsidR="20AB445D" w:rsidRPr="20AB445D">
              <w:rPr>
                <w:color w:val="7030A0"/>
              </w:rPr>
              <w:t>organization</w:t>
            </w:r>
          </w:p>
        </w:tc>
      </w:tr>
      <w:tr w:rsidR="00C5566C" w14:paraId="6AFF4188" w14:textId="77777777" w:rsidTr="6967AA16">
        <w:trPr>
          <w:trHeight w:val="300"/>
          <w:tblCellSpacing w:w="15" w:type="dxa"/>
        </w:trPr>
        <w:tc>
          <w:tcPr>
            <w:tcW w:w="3251" w:type="dxa"/>
            <w:tcBorders>
              <w:top w:val="outset" w:sz="6" w:space="0" w:color="auto"/>
              <w:left w:val="outset" w:sz="6" w:space="0" w:color="auto"/>
              <w:bottom w:val="outset" w:sz="6" w:space="0" w:color="auto"/>
              <w:right w:val="outset" w:sz="6" w:space="0" w:color="auto"/>
            </w:tcBorders>
            <w:vAlign w:val="center"/>
          </w:tcPr>
          <w:p w14:paraId="71D2110D" w14:textId="39448F33" w:rsidR="78174C54" w:rsidRDefault="7E3FF3F2" w:rsidP="78174C54">
            <w:pPr>
              <w:rPr>
                <w:color w:val="7030A0"/>
              </w:rPr>
            </w:pPr>
            <w:r w:rsidRPr="7E3FF3F2">
              <w:rPr>
                <w:color w:val="7030A0"/>
              </w:rPr>
              <w:t>Jaiden (913-530-3977), GitHub management, available Monday/Wednesday 2-4:30</w:t>
            </w:r>
          </w:p>
        </w:tc>
        <w:tc>
          <w:tcPr>
            <w:tcW w:w="4940" w:type="dxa"/>
            <w:tcBorders>
              <w:top w:val="outset" w:sz="6" w:space="0" w:color="auto"/>
              <w:left w:val="outset" w:sz="6" w:space="0" w:color="auto"/>
              <w:bottom w:val="outset" w:sz="6" w:space="0" w:color="auto"/>
              <w:right w:val="outset" w:sz="6" w:space="0" w:color="auto"/>
            </w:tcBorders>
            <w:vAlign w:val="center"/>
          </w:tcPr>
          <w:p w14:paraId="022B34DC" w14:textId="57012819" w:rsidR="78174C54" w:rsidRDefault="3BEE3439" w:rsidP="51C6AE1C">
            <w:pPr>
              <w:rPr>
                <w:color w:val="7030A0"/>
              </w:rPr>
            </w:pPr>
            <w:r w:rsidRPr="3BEE3439">
              <w:rPr>
                <w:color w:val="7030A0"/>
              </w:rPr>
              <w:t>Configuration Manager</w:t>
            </w:r>
          </w:p>
          <w:p w14:paraId="43BBC724" w14:textId="26E74122" w:rsidR="78174C54" w:rsidRDefault="0792BBA7" w:rsidP="3BEE3439">
            <w:pPr>
              <w:rPr>
                <w:color w:val="7030A0"/>
              </w:rPr>
            </w:pPr>
            <w:r w:rsidRPr="0792BBA7">
              <w:rPr>
                <w:color w:val="7030A0"/>
              </w:rPr>
              <w:t xml:space="preserve">Experience: </w:t>
            </w:r>
            <w:r w:rsidR="4D2A4A2E" w:rsidRPr="4D2A4A2E">
              <w:rPr>
                <w:color w:val="7030A0"/>
              </w:rPr>
              <w:t xml:space="preserve">Python, cpp, c, </w:t>
            </w:r>
            <w:r w:rsidR="2C862A25" w:rsidRPr="2C862A25">
              <w:rPr>
                <w:color w:val="7030A0"/>
              </w:rPr>
              <w:t xml:space="preserve">cybersecurity, </w:t>
            </w:r>
            <w:r w:rsidR="3E11EBA2" w:rsidRPr="3E11EBA2">
              <w:rPr>
                <w:color w:val="7030A0"/>
              </w:rPr>
              <w:t>full</w:t>
            </w:r>
            <w:r w:rsidR="3205D75C" w:rsidRPr="3205D75C">
              <w:rPr>
                <w:color w:val="7030A0"/>
              </w:rPr>
              <w:t>-stack</w:t>
            </w:r>
            <w:r w:rsidR="4FC483F3" w:rsidRPr="4FC483F3">
              <w:rPr>
                <w:color w:val="7030A0"/>
              </w:rPr>
              <w:t xml:space="preserve"> </w:t>
            </w:r>
            <w:r w:rsidR="56E831D7" w:rsidRPr="56E831D7">
              <w:rPr>
                <w:color w:val="7030A0"/>
              </w:rPr>
              <w:t>development</w:t>
            </w:r>
          </w:p>
        </w:tc>
      </w:tr>
      <w:tr w:rsidR="00C5566C" w14:paraId="1341CF16" w14:textId="77777777" w:rsidTr="6967AA16">
        <w:trPr>
          <w:trHeight w:val="367"/>
          <w:tblCellSpacing w:w="15" w:type="dxa"/>
        </w:trPr>
        <w:tc>
          <w:tcPr>
            <w:tcW w:w="3251" w:type="dxa"/>
            <w:tcBorders>
              <w:top w:val="outset" w:sz="6" w:space="0" w:color="auto"/>
              <w:left w:val="outset" w:sz="6" w:space="0" w:color="auto"/>
              <w:bottom w:val="outset" w:sz="6" w:space="0" w:color="auto"/>
              <w:right w:val="outset" w:sz="6" w:space="0" w:color="auto"/>
            </w:tcBorders>
            <w:vAlign w:val="center"/>
          </w:tcPr>
          <w:p w14:paraId="049B2221" w14:textId="0CFC8FB9" w:rsidR="61A0A553" w:rsidRDefault="7E3FF3F2" w:rsidP="61A0A553">
            <w:pPr>
              <w:rPr>
                <w:color w:val="7030A0"/>
              </w:rPr>
            </w:pPr>
            <w:r w:rsidRPr="7E3FF3F2">
              <w:rPr>
                <w:color w:val="7030A0"/>
              </w:rPr>
              <w:t>Emily (913-481-0094), quality control, available after Wednesday 3:15</w:t>
            </w:r>
          </w:p>
        </w:tc>
        <w:tc>
          <w:tcPr>
            <w:tcW w:w="4940" w:type="dxa"/>
            <w:tcBorders>
              <w:top w:val="outset" w:sz="6" w:space="0" w:color="auto"/>
              <w:left w:val="outset" w:sz="6" w:space="0" w:color="auto"/>
              <w:bottom w:val="outset" w:sz="6" w:space="0" w:color="auto"/>
              <w:right w:val="outset" w:sz="6" w:space="0" w:color="auto"/>
            </w:tcBorders>
            <w:vAlign w:val="center"/>
          </w:tcPr>
          <w:p w14:paraId="0AB3C2BE" w14:textId="2D57B3BE" w:rsidR="61A0A553" w:rsidRDefault="77C40116" w:rsidP="7F1F161A">
            <w:pPr>
              <w:rPr>
                <w:color w:val="7030A0"/>
              </w:rPr>
            </w:pPr>
            <w:r w:rsidRPr="77C40116">
              <w:rPr>
                <w:color w:val="7030A0"/>
              </w:rPr>
              <w:t>Implementor</w:t>
            </w:r>
          </w:p>
          <w:p w14:paraId="120D58AC" w14:textId="372269EB" w:rsidR="61A0A553" w:rsidRDefault="0C970663" w:rsidP="3BEE3439">
            <w:pPr>
              <w:rPr>
                <w:color w:val="7030A0"/>
              </w:rPr>
            </w:pPr>
            <w:r w:rsidRPr="0C970663">
              <w:rPr>
                <w:color w:val="7030A0"/>
              </w:rPr>
              <w:t>Expertise: Java, Python,</w:t>
            </w:r>
            <w:r w:rsidR="7AEF6BF8" w:rsidRPr="7AEF6BF8">
              <w:rPr>
                <w:color w:val="7030A0"/>
              </w:rPr>
              <w:t xml:space="preserve"> OOP</w:t>
            </w:r>
            <w:r w:rsidR="0FAA2156" w:rsidRPr="0FAA2156">
              <w:rPr>
                <w:color w:val="7030A0"/>
              </w:rPr>
              <w:t>,</w:t>
            </w:r>
            <w:r w:rsidR="7BB1E6A9" w:rsidRPr="7BB1E6A9">
              <w:rPr>
                <w:color w:val="7030A0"/>
              </w:rPr>
              <w:t xml:space="preserve"> </w:t>
            </w:r>
            <w:r w:rsidR="0C610134" w:rsidRPr="0C610134">
              <w:rPr>
                <w:color w:val="7030A0"/>
              </w:rPr>
              <w:t>quality control</w:t>
            </w:r>
          </w:p>
        </w:tc>
      </w:tr>
      <w:tr w:rsidR="00C5566C" w14:paraId="43B80626" w14:textId="77777777" w:rsidTr="6967AA16">
        <w:trPr>
          <w:trHeight w:val="367"/>
          <w:tblCellSpacing w:w="15" w:type="dxa"/>
        </w:trPr>
        <w:tc>
          <w:tcPr>
            <w:tcW w:w="3251" w:type="dxa"/>
            <w:tcBorders>
              <w:top w:val="outset" w:sz="6" w:space="0" w:color="auto"/>
              <w:left w:val="outset" w:sz="6" w:space="0" w:color="auto"/>
              <w:bottom w:val="outset" w:sz="6" w:space="0" w:color="auto"/>
              <w:right w:val="outset" w:sz="6" w:space="0" w:color="auto"/>
            </w:tcBorders>
            <w:vAlign w:val="center"/>
          </w:tcPr>
          <w:p w14:paraId="6412C3F9" w14:textId="20D7C214" w:rsidR="1C8365CD" w:rsidRDefault="7E3FF3F2" w:rsidP="7E3FF3F2">
            <w:pPr>
              <w:rPr>
                <w:color w:val="7030A0"/>
              </w:rPr>
            </w:pPr>
            <w:r w:rsidRPr="7E3FF3F2">
              <w:rPr>
                <w:color w:val="7030A0"/>
              </w:rPr>
              <w:t xml:space="preserve">Jeremiah (913-601-1863), notetaker/overviews doc available </w:t>
            </w:r>
            <w:r w:rsidRPr="7E3FF3F2">
              <w:rPr>
                <w:color w:val="7030A0"/>
                <w:sz w:val="19"/>
                <w:szCs w:val="19"/>
              </w:rPr>
              <w:t>Mondays/Wednesday after 5, and Thursday 3:30</w:t>
            </w:r>
          </w:p>
        </w:tc>
        <w:tc>
          <w:tcPr>
            <w:tcW w:w="4940" w:type="dxa"/>
            <w:tcBorders>
              <w:top w:val="outset" w:sz="6" w:space="0" w:color="auto"/>
              <w:left w:val="outset" w:sz="6" w:space="0" w:color="auto"/>
              <w:bottom w:val="outset" w:sz="6" w:space="0" w:color="auto"/>
              <w:right w:val="outset" w:sz="6" w:space="0" w:color="auto"/>
            </w:tcBorders>
            <w:vAlign w:val="center"/>
          </w:tcPr>
          <w:p w14:paraId="4CE3E1D4" w14:textId="634AD0D3" w:rsidR="1C8365CD" w:rsidRDefault="3BEE3439" w:rsidP="1C436D5F">
            <w:pPr>
              <w:rPr>
                <w:color w:val="7030A0"/>
              </w:rPr>
            </w:pPr>
            <w:r w:rsidRPr="3BEE3439">
              <w:rPr>
                <w:color w:val="7030A0"/>
              </w:rPr>
              <w:t>Designer, Project Manager</w:t>
            </w:r>
            <w:r w:rsidR="5F6FBCB6" w:rsidRPr="5F6FBCB6">
              <w:rPr>
                <w:color w:val="7030A0"/>
              </w:rPr>
              <w:t xml:space="preserve"> </w:t>
            </w:r>
          </w:p>
          <w:p w14:paraId="49A4B84D" w14:textId="54C764C9" w:rsidR="1C8365CD" w:rsidRDefault="1C436D5F" w:rsidP="3BEE3439">
            <w:pPr>
              <w:rPr>
                <w:color w:val="7030A0"/>
              </w:rPr>
            </w:pPr>
            <w:r w:rsidRPr="1C436D5F">
              <w:rPr>
                <w:color w:val="7030A0"/>
              </w:rPr>
              <w:t>Expertise: Hardware interface, C</w:t>
            </w:r>
            <w:r w:rsidR="338DB3E2" w:rsidRPr="338DB3E2">
              <w:rPr>
                <w:color w:val="7030A0"/>
              </w:rPr>
              <w:t>++, C</w:t>
            </w:r>
          </w:p>
        </w:tc>
      </w:tr>
    </w:tbl>
    <w:p w14:paraId="66C1445F" w14:textId="2C8AB9C3" w:rsidR="00E918C5" w:rsidRPr="00C26778" w:rsidRDefault="77C40116" w:rsidP="77C40116">
      <w:pPr>
        <w:pStyle w:val="BodyText"/>
        <w:rPr>
          <w:color w:val="7030A0"/>
        </w:rPr>
      </w:pPr>
      <w:r w:rsidRPr="77C40116">
        <w:rPr>
          <w:color w:val="7030A0"/>
        </w:rPr>
        <w:t xml:space="preserve">Weekly meetings on Wednesday in Anschutz Library Study Room from 3:30-5:30. Communication is done through iMessage group chat. </w:t>
      </w:r>
    </w:p>
    <w:p w14:paraId="1F68EC72" w14:textId="77777777" w:rsidR="00E918C5" w:rsidRPr="00C26778" w:rsidRDefault="00E918C5">
      <w:pPr>
        <w:pStyle w:val="BodyText"/>
      </w:pPr>
      <w:r w:rsidRPr="00C26778">
        <w:t xml:space="preserve">Anyone on the project can perform </w:t>
      </w:r>
      <w:hyperlink r:id="rId10" w:history="1">
        <w:r w:rsidRPr="00C26778">
          <w:rPr>
            <w:rStyle w:val="Hyperlink"/>
          </w:rPr>
          <w:t>Any Role</w:t>
        </w:r>
      </w:hyperlink>
      <w:r w:rsidRPr="00C26778">
        <w:t xml:space="preserve"> activities.</w:t>
      </w:r>
    </w:p>
    <w:p w14:paraId="17439587" w14:textId="77777777" w:rsidR="00E918C5" w:rsidRPr="00C26778" w:rsidRDefault="00E918C5">
      <w:pPr>
        <w:pStyle w:val="Heading1"/>
      </w:pPr>
      <w:bookmarkStart w:id="36" w:name="_Toc524312841"/>
      <w:bookmarkStart w:id="37" w:name="_Toc11132109"/>
      <w:r w:rsidRPr="00C26778">
        <w:t>Management Process</w:t>
      </w:r>
      <w:bookmarkEnd w:id="36"/>
      <w:bookmarkEnd w:id="37"/>
    </w:p>
    <w:p w14:paraId="16CC13CB" w14:textId="77777777" w:rsidR="00E918C5" w:rsidRPr="00771B3E" w:rsidRDefault="77C40116">
      <w:pPr>
        <w:pStyle w:val="Heading2"/>
        <w:rPr>
          <w:highlight w:val="yellow"/>
        </w:rPr>
      </w:pPr>
      <w:bookmarkStart w:id="38" w:name="_Toc524312842"/>
      <w:bookmarkStart w:id="39" w:name="_Toc11132110"/>
      <w:r w:rsidRPr="77C40116">
        <w:rPr>
          <w:highlight w:val="yellow"/>
        </w:rPr>
        <w:t>Project Estimates</w:t>
      </w:r>
      <w:bookmarkEnd w:id="38"/>
      <w:bookmarkEnd w:id="39"/>
    </w:p>
    <w:tbl>
      <w:tblPr>
        <w:tblW w:w="0" w:type="auto"/>
        <w:tblInd w:w="-240" w:type="dxa"/>
        <w:tblLook w:val="06A0" w:firstRow="1" w:lastRow="0" w:firstColumn="1" w:lastColumn="0" w:noHBand="1" w:noVBand="1"/>
      </w:tblPr>
      <w:tblGrid>
        <w:gridCol w:w="2257"/>
        <w:gridCol w:w="1150"/>
        <w:gridCol w:w="6409"/>
      </w:tblGrid>
      <w:tr w:rsidR="00CF6CC8" w14:paraId="228EED89" w14:textId="77777777" w:rsidTr="4EF5FF4D">
        <w:trPr>
          <w:trHeight w:val="300"/>
        </w:trPr>
        <w:tc>
          <w:tcPr>
            <w:tcW w:w="2493" w:type="dxa"/>
            <w:vAlign w:val="center"/>
          </w:tcPr>
          <w:p w14:paraId="24F60CDB" w14:textId="6F883DCF" w:rsidR="0543485E" w:rsidRDefault="0543485E" w:rsidP="0543485E">
            <w:pPr>
              <w:jc w:val="center"/>
              <w:rPr>
                <w:b/>
                <w:color w:val="385623"/>
              </w:rPr>
            </w:pPr>
            <w:r>
              <w:rPr>
                <w:b/>
                <w:color w:val="385623"/>
              </w:rPr>
              <w:t>Phase</w:t>
            </w:r>
          </w:p>
        </w:tc>
        <w:tc>
          <w:tcPr>
            <w:tcW w:w="1198" w:type="dxa"/>
            <w:vAlign w:val="center"/>
          </w:tcPr>
          <w:p w14:paraId="547A471F" w14:textId="567529D3" w:rsidR="0543485E" w:rsidRDefault="0543485E" w:rsidP="0543485E">
            <w:pPr>
              <w:jc w:val="center"/>
              <w:rPr>
                <w:b/>
                <w:color w:val="385623"/>
              </w:rPr>
            </w:pPr>
            <w:r>
              <w:rPr>
                <w:b/>
                <w:color w:val="385623"/>
              </w:rPr>
              <w:t xml:space="preserve">     Duration</w:t>
            </w:r>
          </w:p>
        </w:tc>
        <w:tc>
          <w:tcPr>
            <w:tcW w:w="7935" w:type="dxa"/>
            <w:vAlign w:val="center"/>
          </w:tcPr>
          <w:p w14:paraId="0063EA6B" w14:textId="42571898" w:rsidR="0543485E" w:rsidRDefault="0543485E" w:rsidP="0543485E">
            <w:pPr>
              <w:jc w:val="center"/>
              <w:rPr>
                <w:b/>
                <w:color w:val="385623"/>
              </w:rPr>
            </w:pPr>
            <w:r>
              <w:rPr>
                <w:b/>
                <w:color w:val="385623"/>
              </w:rPr>
              <w:t>Main Activities</w:t>
            </w:r>
          </w:p>
        </w:tc>
      </w:tr>
      <w:tr w:rsidR="00CF6CC8" w14:paraId="67485647" w14:textId="77777777" w:rsidTr="4EF5FF4D">
        <w:trPr>
          <w:trHeight w:val="300"/>
        </w:trPr>
        <w:tc>
          <w:tcPr>
            <w:tcW w:w="2493" w:type="dxa"/>
            <w:vAlign w:val="center"/>
          </w:tcPr>
          <w:p w14:paraId="4422BEEE" w14:textId="55B9766F" w:rsidR="0543485E" w:rsidRDefault="0543485E" w:rsidP="0543485E">
            <w:pPr>
              <w:rPr>
                <w:color w:val="385623"/>
              </w:rPr>
            </w:pPr>
            <w:r>
              <w:rPr>
                <w:color w:val="385623"/>
              </w:rPr>
              <w:t xml:space="preserve">  Requirements &amp; Planning</w:t>
            </w:r>
          </w:p>
        </w:tc>
        <w:tc>
          <w:tcPr>
            <w:tcW w:w="1198" w:type="dxa"/>
            <w:vAlign w:val="center"/>
          </w:tcPr>
          <w:p w14:paraId="1EE0E8E0" w14:textId="34F210D6" w:rsidR="0543485E" w:rsidRDefault="0543485E" w:rsidP="0543485E">
            <w:pPr>
              <w:rPr>
                <w:color w:val="385623"/>
              </w:rPr>
            </w:pPr>
            <w:r>
              <w:rPr>
                <w:color w:val="385623"/>
              </w:rPr>
              <w:t xml:space="preserve"> 1 week</w:t>
            </w:r>
          </w:p>
        </w:tc>
        <w:tc>
          <w:tcPr>
            <w:tcW w:w="7935" w:type="dxa"/>
            <w:vAlign w:val="center"/>
          </w:tcPr>
          <w:p w14:paraId="2C64B309" w14:textId="37D12325" w:rsidR="0543485E" w:rsidRDefault="0543485E" w:rsidP="0543485E">
            <w:pPr>
              <w:rPr>
                <w:color w:val="385623"/>
              </w:rPr>
            </w:pPr>
            <w:r>
              <w:rPr>
                <w:color w:val="385623"/>
              </w:rPr>
              <w:t xml:space="preserve">                 Study project description, define requirements, prepare SRS</w:t>
            </w:r>
          </w:p>
        </w:tc>
      </w:tr>
      <w:tr w:rsidR="00CF6CC8" w14:paraId="30BCA2A8" w14:textId="77777777" w:rsidTr="4EF5FF4D">
        <w:trPr>
          <w:trHeight w:val="300"/>
        </w:trPr>
        <w:tc>
          <w:tcPr>
            <w:tcW w:w="2493" w:type="dxa"/>
            <w:vAlign w:val="center"/>
          </w:tcPr>
          <w:p w14:paraId="71407E39" w14:textId="1ED94AEA" w:rsidR="0543485E" w:rsidRDefault="0543485E" w:rsidP="0543485E">
            <w:pPr>
              <w:rPr>
                <w:color w:val="385623"/>
              </w:rPr>
            </w:pPr>
            <w:r>
              <w:rPr>
                <w:color w:val="385623"/>
              </w:rPr>
              <w:t xml:space="preserve">  Architecture &amp; Design</w:t>
            </w:r>
          </w:p>
        </w:tc>
        <w:tc>
          <w:tcPr>
            <w:tcW w:w="1198" w:type="dxa"/>
            <w:vAlign w:val="center"/>
          </w:tcPr>
          <w:p w14:paraId="4A803E50" w14:textId="5183E125" w:rsidR="0543485E" w:rsidRDefault="0543485E" w:rsidP="0543485E">
            <w:pPr>
              <w:rPr>
                <w:color w:val="385623"/>
              </w:rPr>
            </w:pPr>
            <w:r>
              <w:rPr>
                <w:color w:val="385623"/>
              </w:rPr>
              <w:t xml:space="preserve"> 1 week</w:t>
            </w:r>
          </w:p>
        </w:tc>
        <w:tc>
          <w:tcPr>
            <w:tcW w:w="7935" w:type="dxa"/>
            <w:vAlign w:val="center"/>
          </w:tcPr>
          <w:p w14:paraId="3C0F001C" w14:textId="26B96A86" w:rsidR="0543485E" w:rsidRDefault="0543485E" w:rsidP="0543485E">
            <w:pPr>
              <w:rPr>
                <w:color w:val="385623"/>
              </w:rPr>
            </w:pPr>
            <w:r>
              <w:rPr>
                <w:color w:val="385623"/>
              </w:rPr>
              <w:t xml:space="preserve">                 Design parsing approach, class structure, and architecture</w:t>
            </w:r>
          </w:p>
        </w:tc>
      </w:tr>
      <w:tr w:rsidR="00CF6CC8" w14:paraId="739FB754" w14:textId="77777777" w:rsidTr="4EF5FF4D">
        <w:trPr>
          <w:trHeight w:val="300"/>
        </w:trPr>
        <w:tc>
          <w:tcPr>
            <w:tcW w:w="2493" w:type="dxa"/>
            <w:vAlign w:val="center"/>
          </w:tcPr>
          <w:p w14:paraId="78A65643" w14:textId="06BFF53D" w:rsidR="0543485E" w:rsidRDefault="0543485E" w:rsidP="0543485E">
            <w:pPr>
              <w:rPr>
                <w:color w:val="385623"/>
              </w:rPr>
            </w:pPr>
            <w:r>
              <w:rPr>
                <w:color w:val="385623"/>
              </w:rPr>
              <w:t xml:space="preserve">  Implementation</w:t>
            </w:r>
          </w:p>
        </w:tc>
        <w:tc>
          <w:tcPr>
            <w:tcW w:w="1198" w:type="dxa"/>
            <w:vAlign w:val="center"/>
          </w:tcPr>
          <w:p w14:paraId="459AA719" w14:textId="7463D4C3" w:rsidR="0543485E" w:rsidRDefault="0543485E" w:rsidP="0543485E">
            <w:pPr>
              <w:rPr>
                <w:color w:val="385623"/>
              </w:rPr>
            </w:pPr>
            <w:r>
              <w:rPr>
                <w:color w:val="385623"/>
              </w:rPr>
              <w:t xml:space="preserve"> 2 weeks</w:t>
            </w:r>
          </w:p>
        </w:tc>
        <w:tc>
          <w:tcPr>
            <w:tcW w:w="7935" w:type="dxa"/>
            <w:vAlign w:val="center"/>
          </w:tcPr>
          <w:p w14:paraId="30934ADE" w14:textId="1A5FCDFD" w:rsidR="0543485E" w:rsidRDefault="0543485E" w:rsidP="0543485E">
            <w:pPr>
              <w:rPr>
                <w:color w:val="385623"/>
              </w:rPr>
            </w:pPr>
            <w:r>
              <w:rPr>
                <w:color w:val="385623"/>
              </w:rPr>
              <w:t xml:space="preserve">                 Implement tokenizer, parser, evaluation logic, error handling</w:t>
            </w:r>
          </w:p>
        </w:tc>
      </w:tr>
      <w:tr w:rsidR="00CF6CC8" w14:paraId="2D36B4DD" w14:textId="77777777" w:rsidTr="4EF5FF4D">
        <w:trPr>
          <w:trHeight w:val="300"/>
        </w:trPr>
        <w:tc>
          <w:tcPr>
            <w:tcW w:w="2493" w:type="dxa"/>
            <w:vAlign w:val="center"/>
          </w:tcPr>
          <w:p w14:paraId="48AF97B4" w14:textId="20B4CF47" w:rsidR="0543485E" w:rsidRDefault="0543485E" w:rsidP="0543485E">
            <w:pPr>
              <w:rPr>
                <w:color w:val="385623"/>
              </w:rPr>
            </w:pPr>
            <w:r>
              <w:rPr>
                <w:color w:val="385623"/>
              </w:rPr>
              <w:t xml:space="preserve">  Testing &amp; Documentation</w:t>
            </w:r>
          </w:p>
        </w:tc>
        <w:tc>
          <w:tcPr>
            <w:tcW w:w="1198" w:type="dxa"/>
            <w:vAlign w:val="center"/>
          </w:tcPr>
          <w:p w14:paraId="4FADEADE" w14:textId="4E0A6A39" w:rsidR="0543485E" w:rsidRDefault="0543485E" w:rsidP="0543485E">
            <w:pPr>
              <w:rPr>
                <w:color w:val="385623"/>
              </w:rPr>
            </w:pPr>
            <w:r>
              <w:rPr>
                <w:color w:val="385623"/>
              </w:rPr>
              <w:t xml:space="preserve"> 2 weeks</w:t>
            </w:r>
          </w:p>
        </w:tc>
        <w:tc>
          <w:tcPr>
            <w:tcW w:w="7935" w:type="dxa"/>
            <w:vAlign w:val="center"/>
          </w:tcPr>
          <w:p w14:paraId="7A784CF1" w14:textId="3EB873F9" w:rsidR="0543485E" w:rsidRDefault="0543485E" w:rsidP="0543485E">
            <w:pPr>
              <w:rPr>
                <w:color w:val="385623"/>
              </w:rPr>
            </w:pPr>
            <w:r>
              <w:rPr>
                <w:color w:val="385623"/>
              </w:rPr>
              <w:t xml:space="preserve">                 Develop test cases, verify results, prepare user manual and final documentation</w:t>
            </w:r>
          </w:p>
        </w:tc>
      </w:tr>
    </w:tbl>
    <w:p w14:paraId="69C5BE44" w14:textId="33827A16" w:rsidR="0543485E" w:rsidRDefault="0543485E" w:rsidP="0543485E">
      <w:pPr>
        <w:rPr>
          <w:color w:val="385623"/>
        </w:rPr>
      </w:pPr>
    </w:p>
    <w:p w14:paraId="520B8D53" w14:textId="607697C2" w:rsidR="0543485E" w:rsidRDefault="0543485E" w:rsidP="0543485E">
      <w:pPr>
        <w:rPr>
          <w:b/>
          <w:color w:val="385623"/>
          <w:sz w:val="28"/>
          <w:szCs w:val="28"/>
        </w:rPr>
      </w:pPr>
      <w:r>
        <w:rPr>
          <w:color w:val="385623"/>
        </w:rPr>
        <w:t xml:space="preserve">           </w:t>
      </w:r>
      <w:r>
        <w:rPr>
          <w:b/>
          <w:color w:val="385623"/>
          <w:sz w:val="28"/>
          <w:szCs w:val="28"/>
        </w:rPr>
        <w:t>Estimated effort distribution:</w:t>
      </w:r>
    </w:p>
    <w:p w14:paraId="1539C3AA" w14:textId="7C82C492" w:rsidR="0543485E" w:rsidRDefault="0543485E" w:rsidP="0085545F">
      <w:pPr>
        <w:pStyle w:val="ListParagraph"/>
        <w:numPr>
          <w:ilvl w:val="0"/>
          <w:numId w:val="5"/>
        </w:numPr>
        <w:spacing w:before="240" w:after="240"/>
        <w:rPr>
          <w:color w:val="385623"/>
        </w:rPr>
      </w:pPr>
      <w:r>
        <w:rPr>
          <w:color w:val="385623"/>
        </w:rPr>
        <w:t>Requirements and planning: 10 hours</w:t>
      </w:r>
    </w:p>
    <w:p w14:paraId="0D368D42" w14:textId="6B784C4F" w:rsidR="0543485E" w:rsidRDefault="0543485E" w:rsidP="0085545F">
      <w:pPr>
        <w:pStyle w:val="ListParagraph"/>
        <w:numPr>
          <w:ilvl w:val="0"/>
          <w:numId w:val="5"/>
        </w:numPr>
        <w:spacing w:before="240" w:after="240"/>
        <w:rPr>
          <w:color w:val="385623"/>
        </w:rPr>
      </w:pPr>
      <w:r>
        <w:rPr>
          <w:color w:val="385623"/>
        </w:rPr>
        <w:t>Architecture and design: 10 hours</w:t>
      </w:r>
    </w:p>
    <w:p w14:paraId="753EECCF" w14:textId="3B11ED80" w:rsidR="0543485E" w:rsidRDefault="0543485E" w:rsidP="0085545F">
      <w:pPr>
        <w:pStyle w:val="ListParagraph"/>
        <w:numPr>
          <w:ilvl w:val="0"/>
          <w:numId w:val="5"/>
        </w:numPr>
        <w:spacing w:before="240" w:after="240"/>
        <w:rPr>
          <w:color w:val="385623"/>
        </w:rPr>
      </w:pPr>
      <w:r>
        <w:rPr>
          <w:color w:val="385623"/>
        </w:rPr>
        <w:t>Implementation: 25 hours</w:t>
      </w:r>
    </w:p>
    <w:p w14:paraId="298092B6" w14:textId="3B699868" w:rsidR="0543485E" w:rsidRDefault="77C40116" w:rsidP="0085545F">
      <w:pPr>
        <w:pStyle w:val="ListParagraph"/>
        <w:numPr>
          <w:ilvl w:val="0"/>
          <w:numId w:val="5"/>
        </w:numPr>
        <w:spacing w:before="240" w:after="240"/>
        <w:rPr>
          <w:color w:val="385623"/>
        </w:rPr>
      </w:pPr>
      <w:r>
        <w:rPr>
          <w:color w:val="385623"/>
        </w:rPr>
        <w:t>Testing and documentation: 15 hours</w:t>
      </w:r>
    </w:p>
    <w:p w14:paraId="0FB25822" w14:textId="5553E0D3" w:rsidR="77C40116" w:rsidRDefault="77C40116" w:rsidP="77C40116">
      <w:pPr>
        <w:pStyle w:val="ListParagraph"/>
        <w:spacing w:before="240" w:after="240"/>
        <w:rPr>
          <w:color w:val="385623"/>
        </w:rPr>
      </w:pPr>
    </w:p>
    <w:p w14:paraId="2A8ADF03" w14:textId="5DED520E" w:rsidR="77C40116" w:rsidRDefault="77C40116" w:rsidP="77C40116">
      <w:pPr>
        <w:spacing w:before="240" w:after="240"/>
        <w:rPr>
          <w:color w:val="385623"/>
        </w:rPr>
      </w:pPr>
      <w:r>
        <w:rPr>
          <w:color w:val="385623"/>
        </w:rPr>
        <w:t>Re-estimation will occur at each weekly meeting. Progress and setbacks will be taken into consideration to re-estimate the timeline for the project.</w:t>
      </w:r>
    </w:p>
    <w:p w14:paraId="1E6A8112" w14:textId="77777777" w:rsidR="00E918C5" w:rsidRPr="00C26778" w:rsidRDefault="77C40116">
      <w:pPr>
        <w:pStyle w:val="Heading2"/>
      </w:pPr>
      <w:bookmarkStart w:id="40" w:name="_Toc524312843"/>
      <w:bookmarkStart w:id="41" w:name="_Toc11132111"/>
      <w:r>
        <w:t>Project Plan</w:t>
      </w:r>
      <w:bookmarkEnd w:id="40"/>
      <w:bookmarkEnd w:id="41"/>
    </w:p>
    <w:p w14:paraId="07AB8F50" w14:textId="0FDAFA07" w:rsidR="77C40116" w:rsidRDefault="77C40116" w:rsidP="77C40116">
      <w:pPr>
        <w:rPr>
          <w:color w:val="7030A0"/>
        </w:rPr>
      </w:pPr>
      <w:r w:rsidRPr="77C40116">
        <w:rPr>
          <w:color w:val="7030A0"/>
        </w:rPr>
        <w:t>**Due dates differ from the dates we will aim for</w:t>
      </w:r>
    </w:p>
    <w:p w14:paraId="5237AD8A" w14:textId="23738681" w:rsidR="3AAA5514" w:rsidRDefault="77C40116" w:rsidP="77C40116">
      <w:pPr>
        <w:pStyle w:val="infoblue0"/>
        <w:rPr>
          <w:i w:val="0"/>
          <w:iCs w:val="0"/>
          <w:color w:val="7030A0"/>
        </w:rPr>
      </w:pPr>
      <w:r w:rsidRPr="77C40116">
        <w:rPr>
          <w:i w:val="0"/>
          <w:iCs w:val="0"/>
          <w:color w:val="7030A0"/>
        </w:rPr>
        <w:t>Deliverable 1: Project Plan – Due Feb 22 – 11:59 pm</w:t>
      </w:r>
    </w:p>
    <w:p w14:paraId="00D44383" w14:textId="06CE96DC" w:rsidR="70EF63E6" w:rsidRDefault="77C40116" w:rsidP="77C40116">
      <w:pPr>
        <w:pStyle w:val="infoblue0"/>
        <w:ind w:firstLine="720"/>
        <w:rPr>
          <w:i w:val="0"/>
          <w:iCs w:val="0"/>
          <w:color w:val="7030A0"/>
        </w:rPr>
      </w:pPr>
      <w:r w:rsidRPr="77C40116">
        <w:rPr>
          <w:i w:val="0"/>
          <w:iCs w:val="0"/>
          <w:color w:val="7030A0"/>
        </w:rPr>
        <w:t>-resources: Microsoft Word, UPEDU project plan template, GitHub, communication</w:t>
      </w:r>
    </w:p>
    <w:p w14:paraId="1B1549B5" w14:textId="69D03306" w:rsidR="3203BD56" w:rsidRDefault="77C40116" w:rsidP="77C40116">
      <w:pPr>
        <w:pStyle w:val="infoblue0"/>
        <w:rPr>
          <w:i w:val="0"/>
          <w:iCs w:val="0"/>
          <w:color w:val="7030A0"/>
        </w:rPr>
      </w:pPr>
      <w:r w:rsidRPr="77C40116">
        <w:rPr>
          <w:i w:val="0"/>
          <w:iCs w:val="0"/>
          <w:color w:val="7030A0"/>
        </w:rPr>
        <w:t>Deliverable 2: Software Requirements Specification – Due March 15, 11:59 pm</w:t>
      </w:r>
    </w:p>
    <w:p w14:paraId="2AFDF38C" w14:textId="5780CAC7" w:rsidR="06AE1E2A" w:rsidRDefault="77C40116" w:rsidP="77C40116">
      <w:pPr>
        <w:pStyle w:val="infoblue0"/>
        <w:ind w:firstLine="720"/>
        <w:rPr>
          <w:i w:val="0"/>
          <w:iCs w:val="0"/>
          <w:color w:val="7030A0"/>
        </w:rPr>
      </w:pPr>
      <w:r w:rsidRPr="77C40116">
        <w:rPr>
          <w:i w:val="0"/>
          <w:iCs w:val="0"/>
          <w:color w:val="7030A0"/>
        </w:rPr>
        <w:t>-resources: Microsoft Word, UPEDU SRS template, GitHub, UML diagram/tools</w:t>
      </w:r>
    </w:p>
    <w:p w14:paraId="70DABD0F" w14:textId="52E7FABE" w:rsidR="1B12AAD6" w:rsidRDefault="77C40116" w:rsidP="77C40116">
      <w:pPr>
        <w:pStyle w:val="infoblue0"/>
        <w:rPr>
          <w:i w:val="0"/>
          <w:iCs w:val="0"/>
          <w:color w:val="7030A0"/>
        </w:rPr>
      </w:pPr>
      <w:r w:rsidRPr="77C40116">
        <w:rPr>
          <w:i w:val="0"/>
          <w:iCs w:val="0"/>
          <w:color w:val="7030A0"/>
        </w:rPr>
        <w:t>Deliverable 3: Software Architecture – Due April 5, 11:59 pm</w:t>
      </w:r>
    </w:p>
    <w:p w14:paraId="21857758" w14:textId="2167D32C" w:rsidR="7E139918" w:rsidRDefault="77C40116" w:rsidP="77C40116">
      <w:pPr>
        <w:pStyle w:val="infoblue0"/>
        <w:ind w:firstLine="720"/>
        <w:rPr>
          <w:i w:val="0"/>
          <w:iCs w:val="0"/>
          <w:color w:val="7030A0"/>
        </w:rPr>
      </w:pPr>
      <w:r w:rsidRPr="77C40116">
        <w:rPr>
          <w:i w:val="0"/>
          <w:iCs w:val="0"/>
          <w:color w:val="7030A0"/>
        </w:rPr>
        <w:t>-resources GitHub, software architecture, UPEDU software architecture template, UML tools</w:t>
      </w:r>
    </w:p>
    <w:p w14:paraId="7065108F" w14:textId="703E8006" w:rsidR="4939272F" w:rsidRDefault="77C40116" w:rsidP="77C40116">
      <w:pPr>
        <w:pStyle w:val="infoblue0"/>
        <w:rPr>
          <w:i w:val="0"/>
          <w:iCs w:val="0"/>
          <w:color w:val="7030A0"/>
        </w:rPr>
      </w:pPr>
      <w:r w:rsidRPr="77C40116">
        <w:rPr>
          <w:i w:val="0"/>
          <w:iCs w:val="0"/>
          <w:color w:val="7030A0"/>
        </w:rPr>
        <w:t>Deliverable 4: Implementation – Due May 7, 11:59</w:t>
      </w:r>
    </w:p>
    <w:p w14:paraId="37D108BF" w14:textId="00F97747" w:rsidR="7AF5C22A" w:rsidRDefault="77C40116" w:rsidP="77C40116">
      <w:pPr>
        <w:pStyle w:val="infoblue0"/>
        <w:ind w:firstLine="720"/>
        <w:rPr>
          <w:i w:val="0"/>
          <w:iCs w:val="0"/>
          <w:color w:val="7030A0"/>
        </w:rPr>
      </w:pPr>
      <w:r w:rsidRPr="77C40116">
        <w:rPr>
          <w:i w:val="0"/>
          <w:iCs w:val="0"/>
          <w:color w:val="7030A0"/>
        </w:rPr>
        <w:t>-resources: IDE, GitHub, UPEDU test case specification template, debugging tools</w:t>
      </w:r>
    </w:p>
    <w:p w14:paraId="39636201" w14:textId="2CB2C6EB" w:rsidR="4939272F" w:rsidRDefault="77C40116" w:rsidP="77C40116">
      <w:pPr>
        <w:pStyle w:val="infoblue0"/>
        <w:rPr>
          <w:i w:val="0"/>
          <w:iCs w:val="0"/>
          <w:color w:val="7030A0"/>
        </w:rPr>
      </w:pPr>
      <w:r w:rsidRPr="77C40116">
        <w:rPr>
          <w:i w:val="0"/>
          <w:iCs w:val="0"/>
          <w:color w:val="7030A0"/>
        </w:rPr>
        <w:t>Deliverable 5: Test Cases – Due May 7, 11:59</w:t>
      </w:r>
    </w:p>
    <w:p w14:paraId="73B5DF92" w14:textId="3DE1DF52" w:rsidR="6941AB7A" w:rsidRDefault="77C40116" w:rsidP="77C40116">
      <w:pPr>
        <w:pStyle w:val="infoblue0"/>
        <w:ind w:firstLine="720"/>
        <w:rPr>
          <w:i w:val="0"/>
          <w:iCs w:val="0"/>
          <w:color w:val="7030A0"/>
        </w:rPr>
      </w:pPr>
      <w:r w:rsidRPr="77C40116">
        <w:rPr>
          <w:i w:val="0"/>
          <w:iCs w:val="0"/>
          <w:color w:val="7030A0"/>
        </w:rPr>
        <w:t xml:space="preserve">-resources: testers, operating system, IDE, GitHub, Microsoft Word, UPEDU test case </w:t>
      </w:r>
      <w:r w:rsidR="4B63D2C4">
        <w:tab/>
      </w:r>
      <w:r w:rsidRPr="77C40116">
        <w:rPr>
          <w:i w:val="0"/>
          <w:iCs w:val="0"/>
          <w:color w:val="7030A0"/>
        </w:rPr>
        <w:t>specification template</w:t>
      </w:r>
    </w:p>
    <w:p w14:paraId="65F88EC5" w14:textId="3431FACE" w:rsidR="04C51C92" w:rsidRDefault="77C40116" w:rsidP="77C40116">
      <w:pPr>
        <w:pStyle w:val="infoblue0"/>
        <w:rPr>
          <w:i w:val="0"/>
          <w:iCs w:val="0"/>
          <w:color w:val="7030A0"/>
        </w:rPr>
      </w:pPr>
      <w:r w:rsidRPr="77C40116">
        <w:rPr>
          <w:i w:val="0"/>
          <w:iCs w:val="0"/>
          <w:color w:val="7030A0"/>
        </w:rPr>
        <w:t>Deliverable 6: User Manual – Due May 7, 11:59</w:t>
      </w:r>
    </w:p>
    <w:p w14:paraId="178DA51D" w14:textId="5967F085" w:rsidR="4B63D2C4" w:rsidRDefault="77C40116" w:rsidP="77C40116">
      <w:pPr>
        <w:pStyle w:val="infoblue0"/>
        <w:ind w:firstLine="720"/>
        <w:rPr>
          <w:i w:val="0"/>
          <w:iCs w:val="0"/>
          <w:color w:val="7030A0"/>
        </w:rPr>
      </w:pPr>
      <w:r w:rsidRPr="77C40116">
        <w:rPr>
          <w:i w:val="0"/>
          <w:iCs w:val="0"/>
          <w:color w:val="7030A0"/>
        </w:rPr>
        <w:t xml:space="preserve">-resources: Microsoft word, GitHub, IDE, pictures of software, </w:t>
      </w:r>
    </w:p>
    <w:p w14:paraId="56A8D46F" w14:textId="0B228947" w:rsidR="3AAA5514" w:rsidRDefault="77C40116" w:rsidP="77C40116">
      <w:pPr>
        <w:pStyle w:val="infoblue0"/>
        <w:rPr>
          <w:i w:val="0"/>
          <w:iCs w:val="0"/>
          <w:color w:val="7030A0"/>
        </w:rPr>
      </w:pPr>
      <w:r w:rsidRPr="77C40116">
        <w:rPr>
          <w:i w:val="0"/>
          <w:iCs w:val="0"/>
          <w:color w:val="7030A0"/>
        </w:rPr>
        <w:t>Iteration 1: finalize project scope, assign team roles, and project planning by Feb 22</w:t>
      </w:r>
    </w:p>
    <w:p w14:paraId="568E5972" w14:textId="52879B73" w:rsidR="0543485E" w:rsidRDefault="77C40116" w:rsidP="77C40116">
      <w:pPr>
        <w:pStyle w:val="infoblue0"/>
        <w:rPr>
          <w:i w:val="0"/>
          <w:iCs w:val="0"/>
          <w:color w:val="7030A0"/>
        </w:rPr>
      </w:pPr>
      <w:r w:rsidRPr="77C40116">
        <w:rPr>
          <w:i w:val="0"/>
          <w:iCs w:val="0"/>
          <w:color w:val="7030A0"/>
        </w:rPr>
        <w:t>Iteration 2: Establish functional requirements, nonfunctional requirements, and constraints through establishing a software requirement specification by March 15</w:t>
      </w:r>
    </w:p>
    <w:p w14:paraId="12C2F7E8" w14:textId="1CF856AB" w:rsidR="0543485E" w:rsidRDefault="77C40116" w:rsidP="77C40116">
      <w:pPr>
        <w:pStyle w:val="infoblue0"/>
        <w:rPr>
          <w:i w:val="0"/>
          <w:iCs w:val="0"/>
          <w:color w:val="7030A0"/>
        </w:rPr>
      </w:pPr>
      <w:r w:rsidRPr="77C40116">
        <w:rPr>
          <w:i w:val="0"/>
          <w:iCs w:val="0"/>
          <w:color w:val="7030A0"/>
        </w:rPr>
        <w:t>Iteration 3: Establish a system architecture and map out use case modeling diagrams by April 5</w:t>
      </w:r>
    </w:p>
    <w:p w14:paraId="01E0ED93" w14:textId="78A2DBF1" w:rsidR="0543485E" w:rsidRDefault="77C40116" w:rsidP="77C40116">
      <w:pPr>
        <w:pStyle w:val="infoblue0"/>
        <w:rPr>
          <w:i w:val="0"/>
          <w:iCs w:val="0"/>
          <w:color w:val="7030A0"/>
        </w:rPr>
      </w:pPr>
      <w:r w:rsidRPr="77C40116">
        <w:rPr>
          <w:i w:val="0"/>
          <w:iCs w:val="0"/>
          <w:color w:val="7030A0"/>
        </w:rPr>
        <w:t>Iteration 4: Establish the development environment and begin developing the tokenizer and parser. Focus on accurate expression evaluation and account for edge cases. April 20</w:t>
      </w:r>
    </w:p>
    <w:p w14:paraId="4BF01E7E" w14:textId="38F62EE9" w:rsidR="0543485E" w:rsidRDefault="77C40116" w:rsidP="77C40116">
      <w:pPr>
        <w:pStyle w:val="infoblue0"/>
        <w:rPr>
          <w:i w:val="0"/>
          <w:iCs w:val="0"/>
          <w:color w:val="7030A0"/>
        </w:rPr>
      </w:pPr>
      <w:r w:rsidRPr="77C40116">
        <w:rPr>
          <w:i w:val="0"/>
          <w:iCs w:val="0"/>
          <w:color w:val="7030A0"/>
        </w:rPr>
        <w:t>Iteration 5: Build the makefile and begin defining test case constraints and intercase dependencies. Verify the software against the test cases to check for functionality. Conduct debugging April 27</w:t>
      </w:r>
    </w:p>
    <w:p w14:paraId="06F0E452" w14:textId="749F9B0A" w:rsidR="0543485E" w:rsidRDefault="77C40116" w:rsidP="77C40116">
      <w:pPr>
        <w:pStyle w:val="infoblue0"/>
        <w:rPr>
          <w:i w:val="0"/>
          <w:iCs w:val="0"/>
          <w:color w:val="7030A0"/>
        </w:rPr>
      </w:pPr>
      <w:r w:rsidRPr="77C40116">
        <w:rPr>
          <w:i w:val="0"/>
          <w:iCs w:val="0"/>
          <w:color w:val="7030A0"/>
        </w:rPr>
        <w:t>Iteration 6: Finalize user manual and write out documentation, comments, and conduct final review. May 5</w:t>
      </w:r>
    </w:p>
    <w:p w14:paraId="332AA6B9" w14:textId="470D3B9A" w:rsidR="0543485E" w:rsidRDefault="0543485E" w:rsidP="77C40116">
      <w:pPr>
        <w:pStyle w:val="infoblue0"/>
        <w:rPr>
          <w:i w:val="0"/>
          <w:iCs w:val="0"/>
          <w:color w:val="7030A0"/>
        </w:rPr>
      </w:pPr>
    </w:p>
    <w:p w14:paraId="7C1B714F" w14:textId="77777777" w:rsidR="00E918C5" w:rsidRPr="00771B3E" w:rsidRDefault="00E918C5">
      <w:pPr>
        <w:pStyle w:val="Heading3"/>
        <w:rPr>
          <w:highlight w:val="yellow"/>
        </w:rPr>
      </w:pPr>
      <w:bookmarkStart w:id="42" w:name="_Toc524312844"/>
      <w:r w:rsidRPr="00771B3E">
        <w:rPr>
          <w:highlight w:val="yellow"/>
        </w:rPr>
        <w:t xml:space="preserve">Phase Plan </w:t>
      </w:r>
      <w:bookmarkEnd w:id="42"/>
    </w:p>
    <w:p w14:paraId="43D6E4CD" w14:textId="77777777" w:rsidR="00E918C5" w:rsidRPr="00771B3E" w:rsidRDefault="00E918C5">
      <w:pPr>
        <w:pStyle w:val="infoblue0"/>
        <w:rPr>
          <w:highlight w:val="yellow"/>
        </w:rPr>
      </w:pPr>
      <w:r w:rsidRPr="00771B3E">
        <w:rPr>
          <w:highlight w:val="yellow"/>
        </w:rPr>
        <w:t>[Include the following:</w:t>
      </w:r>
    </w:p>
    <w:p w14:paraId="2614651D" w14:textId="77777777" w:rsidR="00E918C5" w:rsidRPr="00771B3E" w:rsidRDefault="00E918C5">
      <w:pPr>
        <w:pStyle w:val="infoblue0"/>
        <w:ind w:left="1080" w:hanging="360"/>
        <w:rPr>
          <w:highlight w:val="yellow"/>
        </w:rPr>
      </w:pPr>
      <w:r w:rsidRPr="00771B3E">
        <w:rPr>
          <w:rFonts w:ascii="Symbol" w:hAnsi="Symbol"/>
          <w:i w:val="0"/>
          <w:iCs w:val="0"/>
          <w:highlight w:val="yellow"/>
        </w:rPr>
        <w:t></w:t>
      </w:r>
      <w:r w:rsidRPr="00771B3E">
        <w:rPr>
          <w:i w:val="0"/>
          <w:iCs w:val="0"/>
          <w:sz w:val="14"/>
          <w:szCs w:val="14"/>
          <w:highlight w:val="yellow"/>
        </w:rPr>
        <w:t xml:space="preserve">     </w:t>
      </w:r>
      <w:r w:rsidRPr="00771B3E">
        <w:rPr>
          <w:highlight w:val="yellow"/>
        </w:rPr>
        <w:t xml:space="preserve">a Gantt chart showing the allocation of time to the project phases (Not </w:t>
      </w:r>
      <w:r w:rsidR="00C26778" w:rsidRPr="00771B3E">
        <w:rPr>
          <w:highlight w:val="yellow"/>
        </w:rPr>
        <w:t>necessarily</w:t>
      </w:r>
      <w:r w:rsidRPr="00771B3E">
        <w:rPr>
          <w:highlight w:val="yellow"/>
        </w:rPr>
        <w:t xml:space="preserve"> detailed to the activity level; this type of Gantt Chart is providing along with the Iteration Plans themselves; Provide an Overview of the project Timeline with the major miles stones]</w:t>
      </w:r>
    </w:p>
    <w:p w14:paraId="7777DECD" w14:textId="77777777" w:rsidR="00E918C5" w:rsidRPr="00771B3E" w:rsidRDefault="00E918C5">
      <w:pPr>
        <w:pStyle w:val="infoblue0"/>
        <w:ind w:left="1080" w:hanging="360"/>
        <w:rPr>
          <w:highlight w:val="yellow"/>
        </w:rPr>
      </w:pPr>
      <w:r w:rsidRPr="00771B3E">
        <w:rPr>
          <w:rFonts w:ascii="Symbol" w:hAnsi="Symbol"/>
          <w:i w:val="0"/>
          <w:iCs w:val="0"/>
          <w:highlight w:val="yellow"/>
        </w:rPr>
        <w:t></w:t>
      </w:r>
      <w:r w:rsidRPr="00771B3E">
        <w:rPr>
          <w:i w:val="0"/>
          <w:iCs w:val="0"/>
          <w:sz w:val="14"/>
          <w:szCs w:val="14"/>
          <w:highlight w:val="yellow"/>
        </w:rPr>
        <w:t xml:space="preserve">     </w:t>
      </w:r>
      <w:r w:rsidRPr="00771B3E">
        <w:rPr>
          <w:highlight w:val="yellow"/>
        </w:rPr>
        <w:t xml:space="preserve">identify </w:t>
      </w:r>
      <w:r w:rsidRPr="00771B3E">
        <w:rPr>
          <w:b/>
          <w:bCs/>
          <w:highlight w:val="yellow"/>
        </w:rPr>
        <w:t>major milestones</w:t>
      </w:r>
      <w:r w:rsidRPr="00771B3E">
        <w:rPr>
          <w:highlight w:val="yellow"/>
        </w:rPr>
        <w:t xml:space="preserve"> with their achievement criteria</w:t>
      </w:r>
    </w:p>
    <w:p w14:paraId="4CAB536F" w14:textId="77777777" w:rsidR="00E918C5" w:rsidRPr="00771B3E" w:rsidRDefault="00E918C5">
      <w:pPr>
        <w:pStyle w:val="infoblue0"/>
        <w:rPr>
          <w:highlight w:val="yellow"/>
        </w:rPr>
      </w:pPr>
      <w:r w:rsidRPr="00771B3E">
        <w:rPr>
          <w:highlight w:val="yellow"/>
        </w:rPr>
        <w:t>Define any important release points and demos.]</w:t>
      </w:r>
    </w:p>
    <w:p w14:paraId="63ACB7FE" w14:textId="77777777" w:rsidR="00E918C5" w:rsidRPr="00C26778" w:rsidRDefault="00E918C5">
      <w:pPr>
        <w:pStyle w:val="infoblue0"/>
      </w:pPr>
      <w:r w:rsidRPr="00771B3E">
        <w:rPr>
          <w:highlight w:val="yellow"/>
        </w:rPr>
        <w:t xml:space="preserve">[If available, </w:t>
      </w:r>
      <w:r w:rsidR="00C26778" w:rsidRPr="00771B3E">
        <w:rPr>
          <w:highlight w:val="yellow"/>
        </w:rPr>
        <w:t>refer</w:t>
      </w:r>
      <w:r w:rsidRPr="00771B3E">
        <w:rPr>
          <w:highlight w:val="yellow"/>
        </w:rPr>
        <w:t xml:space="preserve"> to the related </w:t>
      </w:r>
      <w:r w:rsidRPr="00771B3E">
        <w:rPr>
          <w:b/>
          <w:bCs/>
          <w:highlight w:val="yellow"/>
        </w:rPr>
        <w:t>Iteration Plan Documents</w:t>
      </w:r>
      <w:r w:rsidRPr="00771B3E">
        <w:rPr>
          <w:highlight w:val="yellow"/>
        </w:rPr>
        <w:t xml:space="preserve"> for more details]</w:t>
      </w:r>
    </w:p>
    <w:p w14:paraId="741B6FF9" w14:textId="33A7E101" w:rsidR="00E918C5" w:rsidRPr="00C26778" w:rsidRDefault="77C40116">
      <w:pPr>
        <w:pStyle w:val="Heading3"/>
      </w:pPr>
      <w:bookmarkStart w:id="43" w:name="_Toc524312845"/>
      <w:r>
        <w:t>Iteration Objectives</w:t>
      </w:r>
      <w:bookmarkEnd w:id="43"/>
    </w:p>
    <w:p w14:paraId="5314EA66" w14:textId="13D1492B" w:rsidR="77C40116" w:rsidRDefault="77C40116" w:rsidP="77C40116">
      <w:pPr>
        <w:pStyle w:val="infoblue0"/>
        <w:rPr>
          <w:i w:val="0"/>
          <w:iCs w:val="0"/>
          <w:color w:val="7030A0"/>
        </w:rPr>
      </w:pPr>
      <w:r w:rsidRPr="77C40116">
        <w:rPr>
          <w:i w:val="0"/>
          <w:iCs w:val="0"/>
          <w:color w:val="7030A0"/>
        </w:rPr>
        <w:t>Iteration 1 objective: Finalize the project's scope, goal, and requirements. Assign the team roles and establish a meeting schedule. Complete the UPEDU project plan template.</w:t>
      </w:r>
    </w:p>
    <w:p w14:paraId="7368C247" w14:textId="1BF36CF5" w:rsidR="77C40116" w:rsidRDefault="77C40116" w:rsidP="77C40116">
      <w:pPr>
        <w:pStyle w:val="infoblue0"/>
        <w:rPr>
          <w:i w:val="0"/>
          <w:iCs w:val="0"/>
          <w:color w:val="7030A0"/>
        </w:rPr>
      </w:pPr>
      <w:r w:rsidRPr="77C40116">
        <w:rPr>
          <w:i w:val="0"/>
          <w:iCs w:val="0"/>
          <w:color w:val="7030A0"/>
        </w:rPr>
        <w:t>Iteration 2 objective: Create a software requirements specification template that clearly defines the requirements and constraints of the calculator. Outline the purpose of the requirements and how they fit with each other and within the system</w:t>
      </w:r>
    </w:p>
    <w:p w14:paraId="442D1843" w14:textId="003759DE" w:rsidR="77C40116" w:rsidRDefault="77C40116" w:rsidP="77C40116">
      <w:pPr>
        <w:pStyle w:val="infoblue0"/>
        <w:rPr>
          <w:i w:val="0"/>
          <w:iCs w:val="0"/>
          <w:color w:val="7030A0"/>
        </w:rPr>
      </w:pPr>
      <w:r w:rsidRPr="77C40116">
        <w:rPr>
          <w:i w:val="0"/>
          <w:iCs w:val="0"/>
          <w:color w:val="7030A0"/>
        </w:rPr>
        <w:t xml:space="preserve">Iteration 3 objective: Establish the software architecture and identify its components, like input module, tokenizer module, parser module, evaluation module, and user interface module. </w:t>
      </w:r>
    </w:p>
    <w:p w14:paraId="71FC2898" w14:textId="197E0245" w:rsidR="77C40116" w:rsidRDefault="77C40116" w:rsidP="77C40116">
      <w:pPr>
        <w:pStyle w:val="infoblue0"/>
        <w:rPr>
          <w:i w:val="0"/>
          <w:iCs w:val="0"/>
          <w:color w:val="7030A0"/>
        </w:rPr>
      </w:pPr>
      <w:r w:rsidRPr="77C40116">
        <w:rPr>
          <w:i w:val="0"/>
          <w:iCs w:val="0"/>
          <w:color w:val="7030A0"/>
        </w:rPr>
        <w:t xml:space="preserve">Iteration 4 objective: Establish the development environment and begin to build the calculator. Configure GitHub pages. </w:t>
      </w:r>
    </w:p>
    <w:p w14:paraId="49C81428" w14:textId="6FF193DD" w:rsidR="77C40116" w:rsidRDefault="77C40116" w:rsidP="77C40116">
      <w:pPr>
        <w:pStyle w:val="infoblue0"/>
        <w:rPr>
          <w:i w:val="0"/>
          <w:iCs w:val="0"/>
          <w:color w:val="7030A0"/>
        </w:rPr>
      </w:pPr>
      <w:r w:rsidRPr="77C40116">
        <w:rPr>
          <w:i w:val="0"/>
          <w:iCs w:val="0"/>
          <w:color w:val="7030A0"/>
        </w:rPr>
        <w:t>Iteration 5 objective: Document test cases that validate the functionality of the system by testing functional and non-functional requirements.</w:t>
      </w:r>
    </w:p>
    <w:p w14:paraId="437C1D48" w14:textId="32B8AB81" w:rsidR="77C40116" w:rsidRDefault="77C40116" w:rsidP="77C40116">
      <w:pPr>
        <w:pStyle w:val="infoblue0"/>
        <w:rPr>
          <w:i w:val="0"/>
          <w:iCs w:val="0"/>
          <w:color w:val="7030A0"/>
        </w:rPr>
      </w:pPr>
      <w:r w:rsidRPr="77C40116">
        <w:rPr>
          <w:i w:val="0"/>
          <w:iCs w:val="0"/>
          <w:color w:val="7030A0"/>
        </w:rPr>
        <w:t>Iteration 6 objective: Create a user manual that explains how to install, configure, and use the calculator software. Include troubleshooting steps and describe advanced features of the software.</w:t>
      </w:r>
    </w:p>
    <w:p w14:paraId="292D37EE" w14:textId="3EE5E437" w:rsidR="77C40116" w:rsidRDefault="77C40116" w:rsidP="77C40116">
      <w:pPr>
        <w:pStyle w:val="infoblue0"/>
      </w:pPr>
    </w:p>
    <w:p w14:paraId="1916C2FF" w14:textId="70B4A39E" w:rsidR="06AE1E2A" w:rsidRDefault="77C40116" w:rsidP="77C40116">
      <w:pPr>
        <w:pStyle w:val="Heading3"/>
      </w:pPr>
      <w:bookmarkStart w:id="44" w:name="_Toc524312846"/>
      <w:r>
        <w:t>Releases</w:t>
      </w:r>
      <w:bookmarkEnd w:id="44"/>
    </w:p>
    <w:p w14:paraId="04508F61" w14:textId="689748E9" w:rsidR="77C40116" w:rsidRDefault="77C40116" w:rsidP="77C40116">
      <w:pPr>
        <w:pStyle w:val="infoblue0"/>
        <w:rPr>
          <w:i w:val="0"/>
          <w:iCs w:val="0"/>
          <w:color w:val="7030A0"/>
          <w:u w:val="single"/>
        </w:rPr>
      </w:pPr>
      <w:r w:rsidRPr="77C40116">
        <w:rPr>
          <w:i w:val="0"/>
          <w:iCs w:val="0"/>
          <w:color w:val="7030A0"/>
          <w:u w:val="single"/>
        </w:rPr>
        <w:t>Demo release: April 20</w:t>
      </w:r>
    </w:p>
    <w:p w14:paraId="2B6CE57B" w14:textId="4F8CFC3F" w:rsidR="77C40116" w:rsidRDefault="77C40116" w:rsidP="77C40116">
      <w:pPr>
        <w:pStyle w:val="infoblue0"/>
        <w:rPr>
          <w:i w:val="0"/>
          <w:iCs w:val="0"/>
          <w:color w:val="7030A0"/>
        </w:rPr>
      </w:pPr>
      <w:r w:rsidRPr="77C40116">
        <w:rPr>
          <w:i w:val="0"/>
          <w:iCs w:val="0"/>
          <w:color w:val="7030A0"/>
        </w:rPr>
        <w:t>Initial system is implemented with tokenizer and parser evaluating various integer expressions</w:t>
      </w:r>
    </w:p>
    <w:p w14:paraId="6415065D" w14:textId="2F55530E" w:rsidR="77C40116" w:rsidRDefault="77C40116" w:rsidP="77C40116">
      <w:pPr>
        <w:pStyle w:val="infoblue0"/>
        <w:rPr>
          <w:i w:val="0"/>
          <w:iCs w:val="0"/>
          <w:color w:val="7030A0"/>
          <w:u w:val="single"/>
        </w:rPr>
      </w:pPr>
      <w:r w:rsidRPr="77C40116">
        <w:rPr>
          <w:i w:val="0"/>
          <w:iCs w:val="0"/>
          <w:color w:val="7030A0"/>
          <w:u w:val="single"/>
        </w:rPr>
        <w:t>Beta Release: April 27</w:t>
      </w:r>
    </w:p>
    <w:p w14:paraId="70037F8F" w14:textId="1B514F21" w:rsidR="77C40116" w:rsidRDefault="77C40116" w:rsidP="77C40116">
      <w:pPr>
        <w:pStyle w:val="infoblue0"/>
        <w:rPr>
          <w:i w:val="0"/>
          <w:iCs w:val="0"/>
          <w:color w:val="7030A0"/>
        </w:rPr>
      </w:pPr>
      <w:r w:rsidRPr="77C40116">
        <w:rPr>
          <w:i w:val="0"/>
          <w:iCs w:val="0"/>
          <w:color w:val="7030A0"/>
        </w:rPr>
        <w:t xml:space="preserve">Complete version is released after it has been tested against differing cases, ensuring that the evaluator can accurately parse and handle parentheses, unary operators, and numeric constants. </w:t>
      </w:r>
    </w:p>
    <w:p w14:paraId="24650FC5" w14:textId="4ACA46E2" w:rsidR="77C40116" w:rsidRDefault="77C40116" w:rsidP="77C40116">
      <w:pPr>
        <w:pStyle w:val="infoblue0"/>
        <w:rPr>
          <w:i w:val="0"/>
          <w:iCs w:val="0"/>
          <w:color w:val="7030A0"/>
          <w:u w:val="single"/>
        </w:rPr>
      </w:pPr>
      <w:r w:rsidRPr="77C40116">
        <w:rPr>
          <w:i w:val="0"/>
          <w:iCs w:val="0"/>
          <w:color w:val="7030A0"/>
          <w:u w:val="single"/>
        </w:rPr>
        <w:t>Final Release: May 5</w:t>
      </w:r>
    </w:p>
    <w:p w14:paraId="77F664B3" w14:textId="49CE46E8" w:rsidR="77C40116" w:rsidRDefault="77C40116" w:rsidP="77C40116">
      <w:pPr>
        <w:pStyle w:val="infoblue0"/>
        <w:rPr>
          <w:i w:val="0"/>
          <w:iCs w:val="0"/>
          <w:color w:val="7030A0"/>
        </w:rPr>
      </w:pPr>
      <w:r w:rsidRPr="77C40116">
        <w:rPr>
          <w:i w:val="0"/>
          <w:iCs w:val="0"/>
          <w:color w:val="7030A0"/>
        </w:rPr>
        <w:t xml:space="preserve">The final and tested version of the evaluator has been released. The complete makefile, documentation, and user manual is submitted through GitHub. </w:t>
      </w:r>
    </w:p>
    <w:p w14:paraId="0DF0175D" w14:textId="19B620A1" w:rsidR="77C40116" w:rsidRDefault="77C40116" w:rsidP="77C40116">
      <w:pPr>
        <w:pStyle w:val="infoblue0"/>
      </w:pPr>
    </w:p>
    <w:p w14:paraId="09E0ECC6" w14:textId="77777777" w:rsidR="00E918C5" w:rsidRDefault="77C40116">
      <w:pPr>
        <w:pStyle w:val="Heading3"/>
        <w:rPr>
          <w:color w:val="385623"/>
        </w:rPr>
      </w:pPr>
      <w:bookmarkStart w:id="45" w:name="_Toc524312847"/>
      <w:r>
        <w:rPr>
          <w:color w:val="385623"/>
        </w:rPr>
        <w:t>Project Schedule</w:t>
      </w:r>
      <w:bookmarkEnd w:id="45"/>
    </w:p>
    <w:tbl>
      <w:tblPr>
        <w:tblW w:w="9509" w:type="dxa"/>
        <w:tblLook w:val="06A0" w:firstRow="1" w:lastRow="0" w:firstColumn="1" w:lastColumn="0" w:noHBand="1" w:noVBand="1"/>
      </w:tblPr>
      <w:tblGrid>
        <w:gridCol w:w="2060"/>
        <w:gridCol w:w="3890"/>
        <w:gridCol w:w="988"/>
        <w:gridCol w:w="890"/>
        <w:gridCol w:w="1681"/>
      </w:tblGrid>
      <w:tr w:rsidR="00BC3387" w14:paraId="1FF7238E" w14:textId="77777777">
        <w:trPr>
          <w:trHeight w:val="300"/>
        </w:trPr>
        <w:tc>
          <w:tcPr>
            <w:tcW w:w="2060" w:type="dxa"/>
            <w:tcBorders>
              <w:bottom w:val="single" w:sz="4" w:space="0" w:color="7F7F7F"/>
              <w:right w:val="nil"/>
            </w:tcBorders>
            <w:shd w:val="clear" w:color="auto" w:fill="FFFFFF"/>
            <w:vAlign w:val="center"/>
          </w:tcPr>
          <w:p w14:paraId="0DCCDF5E" w14:textId="2CDAA144" w:rsidR="6C46A65D" w:rsidRDefault="6C46A65D" w:rsidP="6C46A65D">
            <w:pPr>
              <w:jc w:val="center"/>
              <w:rPr>
                <w:rFonts w:ascii="Calibri Light" w:hAnsi="Calibri Light"/>
                <w:b/>
                <w:i/>
                <w:color w:val="385623"/>
                <w:sz w:val="26"/>
                <w:szCs w:val="26"/>
              </w:rPr>
            </w:pPr>
            <w:r>
              <w:rPr>
                <w:rFonts w:ascii="Calibri Light" w:hAnsi="Calibri Light"/>
                <w:b/>
                <w:i/>
                <w:color w:val="385623"/>
                <w:sz w:val="26"/>
                <w:szCs w:val="26"/>
              </w:rPr>
              <w:t>Phase</w:t>
            </w:r>
          </w:p>
        </w:tc>
        <w:tc>
          <w:tcPr>
            <w:tcW w:w="3890" w:type="dxa"/>
            <w:tcBorders>
              <w:bottom w:val="single" w:sz="4" w:space="0" w:color="7F7F7F"/>
            </w:tcBorders>
            <w:shd w:val="clear" w:color="auto" w:fill="FFFFFF"/>
            <w:vAlign w:val="center"/>
          </w:tcPr>
          <w:p w14:paraId="4FFF6F53" w14:textId="4C81A43D" w:rsidR="6C46A65D" w:rsidRDefault="6C46A65D" w:rsidP="6C46A65D">
            <w:pPr>
              <w:jc w:val="center"/>
              <w:rPr>
                <w:rFonts w:ascii="Calibri Light" w:hAnsi="Calibri Light"/>
                <w:b/>
                <w:i/>
                <w:color w:val="385623"/>
                <w:sz w:val="26"/>
                <w:szCs w:val="26"/>
              </w:rPr>
            </w:pPr>
            <w:r>
              <w:rPr>
                <w:rFonts w:ascii="Calibri Light" w:hAnsi="Calibri Light"/>
                <w:b/>
                <w:i/>
                <w:color w:val="385623"/>
                <w:sz w:val="26"/>
                <w:szCs w:val="26"/>
              </w:rPr>
              <w:t>Description</w:t>
            </w:r>
          </w:p>
        </w:tc>
        <w:tc>
          <w:tcPr>
            <w:tcW w:w="988" w:type="dxa"/>
            <w:tcBorders>
              <w:bottom w:val="single" w:sz="4" w:space="0" w:color="7F7F7F"/>
            </w:tcBorders>
            <w:shd w:val="clear" w:color="auto" w:fill="FFFFFF"/>
            <w:vAlign w:val="center"/>
          </w:tcPr>
          <w:p w14:paraId="69C48CE2" w14:textId="21EF4065" w:rsidR="6C46A65D" w:rsidRDefault="6C46A65D" w:rsidP="6C46A65D">
            <w:pPr>
              <w:jc w:val="center"/>
              <w:rPr>
                <w:rFonts w:ascii="Calibri Light" w:hAnsi="Calibri Light"/>
                <w:b/>
                <w:i/>
                <w:color w:val="385623"/>
                <w:sz w:val="26"/>
                <w:szCs w:val="26"/>
              </w:rPr>
            </w:pPr>
            <w:r>
              <w:rPr>
                <w:rFonts w:ascii="Calibri Light" w:hAnsi="Calibri Light"/>
                <w:b/>
                <w:i/>
                <w:color w:val="385623"/>
                <w:sz w:val="26"/>
                <w:szCs w:val="26"/>
              </w:rPr>
              <w:t>Start Date</w:t>
            </w:r>
          </w:p>
        </w:tc>
        <w:tc>
          <w:tcPr>
            <w:tcW w:w="890" w:type="dxa"/>
            <w:tcBorders>
              <w:bottom w:val="single" w:sz="4" w:space="0" w:color="7F7F7F"/>
            </w:tcBorders>
            <w:shd w:val="clear" w:color="auto" w:fill="FFFFFF"/>
            <w:vAlign w:val="center"/>
          </w:tcPr>
          <w:p w14:paraId="10BC0B5F" w14:textId="3703EAD3" w:rsidR="6C46A65D" w:rsidRDefault="6C46A65D" w:rsidP="6C46A65D">
            <w:pPr>
              <w:jc w:val="center"/>
              <w:rPr>
                <w:rFonts w:ascii="Calibri Light" w:hAnsi="Calibri Light"/>
                <w:b/>
                <w:i/>
                <w:color w:val="385623"/>
                <w:sz w:val="26"/>
                <w:szCs w:val="26"/>
              </w:rPr>
            </w:pPr>
            <w:r>
              <w:rPr>
                <w:rFonts w:ascii="Calibri Light" w:hAnsi="Calibri Light"/>
                <w:b/>
                <w:i/>
                <w:color w:val="385623"/>
                <w:sz w:val="26"/>
                <w:szCs w:val="26"/>
              </w:rPr>
              <w:t>End Date</w:t>
            </w:r>
          </w:p>
        </w:tc>
        <w:tc>
          <w:tcPr>
            <w:tcW w:w="1681" w:type="dxa"/>
            <w:tcBorders>
              <w:bottom w:val="single" w:sz="4" w:space="0" w:color="7F7F7F"/>
            </w:tcBorders>
            <w:shd w:val="clear" w:color="auto" w:fill="FFFFFF"/>
            <w:vAlign w:val="center"/>
          </w:tcPr>
          <w:p w14:paraId="3F04F747" w14:textId="5653B796" w:rsidR="6C46A65D" w:rsidRDefault="6C46A65D" w:rsidP="6C46A65D">
            <w:pPr>
              <w:jc w:val="center"/>
              <w:rPr>
                <w:rFonts w:ascii="Calibri Light" w:hAnsi="Calibri Light"/>
                <w:b/>
                <w:i/>
                <w:color w:val="385623"/>
                <w:sz w:val="26"/>
                <w:szCs w:val="26"/>
              </w:rPr>
            </w:pPr>
            <w:r>
              <w:rPr>
                <w:rFonts w:ascii="Calibri Light" w:hAnsi="Calibri Light"/>
                <w:b/>
                <w:i/>
                <w:color w:val="385623"/>
                <w:sz w:val="26"/>
                <w:szCs w:val="26"/>
              </w:rPr>
              <w:t>Milestone</w:t>
            </w:r>
          </w:p>
        </w:tc>
      </w:tr>
      <w:tr w:rsidR="00000000" w14:paraId="4B92EF62" w14:textId="77777777">
        <w:trPr>
          <w:trHeight w:val="300"/>
        </w:trPr>
        <w:tc>
          <w:tcPr>
            <w:tcW w:w="2060" w:type="dxa"/>
            <w:tcBorders>
              <w:right w:val="single" w:sz="4" w:space="0" w:color="7F7F7F"/>
            </w:tcBorders>
            <w:shd w:val="clear" w:color="auto" w:fill="FFFFFF"/>
            <w:vAlign w:val="center"/>
          </w:tcPr>
          <w:p w14:paraId="440AE53A" w14:textId="4C83B318" w:rsidR="6C46A65D" w:rsidRDefault="6C46A65D">
            <w:pPr>
              <w:jc w:val="right"/>
              <w:rPr>
                <w:rFonts w:ascii="Calibri Light" w:hAnsi="Calibri Light"/>
                <w:i/>
                <w:color w:val="385623"/>
                <w:sz w:val="26"/>
                <w:szCs w:val="26"/>
              </w:rPr>
            </w:pPr>
            <w:r>
              <w:rPr>
                <w:rFonts w:ascii="Calibri Light" w:hAnsi="Calibri Light"/>
                <w:i/>
                <w:color w:val="385623"/>
                <w:sz w:val="26"/>
                <w:szCs w:val="26"/>
              </w:rPr>
              <w:t>Requirements</w:t>
            </w:r>
          </w:p>
        </w:tc>
        <w:tc>
          <w:tcPr>
            <w:tcW w:w="3890" w:type="dxa"/>
            <w:vAlign w:val="center"/>
          </w:tcPr>
          <w:p w14:paraId="23818C59" w14:textId="67ACD629" w:rsidR="6C46A65D" w:rsidRDefault="6C46A65D" w:rsidP="6C46A65D">
            <w:pPr>
              <w:rPr>
                <w:color w:val="385623"/>
              </w:rPr>
            </w:pPr>
            <w:r>
              <w:rPr>
                <w:color w:val="385623"/>
              </w:rPr>
              <w:t>Gather and finalize system requirements</w:t>
            </w:r>
          </w:p>
        </w:tc>
        <w:tc>
          <w:tcPr>
            <w:tcW w:w="988" w:type="dxa"/>
            <w:vAlign w:val="center"/>
          </w:tcPr>
          <w:p w14:paraId="7A800BFF" w14:textId="2858CEE0" w:rsidR="6C46A65D" w:rsidRDefault="6C46A65D" w:rsidP="6C46A65D">
            <w:pPr>
              <w:rPr>
                <w:color w:val="385623"/>
              </w:rPr>
            </w:pPr>
            <w:r>
              <w:rPr>
                <w:color w:val="385623"/>
              </w:rPr>
              <w:t>Feb 12</w:t>
            </w:r>
            <w:r w:rsidR="25A048C2">
              <w:rPr>
                <w:color w:val="385623"/>
              </w:rPr>
              <w:t xml:space="preserve">  </w:t>
            </w:r>
          </w:p>
        </w:tc>
        <w:tc>
          <w:tcPr>
            <w:tcW w:w="890" w:type="dxa"/>
            <w:vAlign w:val="center"/>
          </w:tcPr>
          <w:p w14:paraId="3FEFF58D" w14:textId="542DD1A5" w:rsidR="6C46A65D" w:rsidRDefault="77C40116" w:rsidP="6C46A65D">
            <w:pPr>
              <w:rPr>
                <w:color w:val="385623"/>
              </w:rPr>
            </w:pPr>
            <w:r>
              <w:rPr>
                <w:color w:val="385623"/>
              </w:rPr>
              <w:t>Feb 22</w:t>
            </w:r>
          </w:p>
        </w:tc>
        <w:tc>
          <w:tcPr>
            <w:tcW w:w="1681" w:type="dxa"/>
            <w:vAlign w:val="center"/>
          </w:tcPr>
          <w:p w14:paraId="4DE2BED6" w14:textId="357E548B" w:rsidR="6C46A65D" w:rsidRDefault="6C46A65D" w:rsidP="6C46A65D">
            <w:pPr>
              <w:rPr>
                <w:color w:val="385623"/>
              </w:rPr>
            </w:pPr>
            <w:r>
              <w:rPr>
                <w:color w:val="385623"/>
              </w:rPr>
              <w:t>Requirements Approved</w:t>
            </w:r>
          </w:p>
        </w:tc>
      </w:tr>
      <w:tr w:rsidR="00000000" w14:paraId="4FAF97DD" w14:textId="77777777">
        <w:trPr>
          <w:trHeight w:val="300"/>
        </w:trPr>
        <w:tc>
          <w:tcPr>
            <w:tcW w:w="2060" w:type="dxa"/>
            <w:tcBorders>
              <w:right w:val="single" w:sz="4" w:space="0" w:color="7F7F7F"/>
            </w:tcBorders>
            <w:shd w:val="clear" w:color="auto" w:fill="FFFFFF"/>
            <w:vAlign w:val="center"/>
          </w:tcPr>
          <w:p w14:paraId="1C298688" w14:textId="58AC1AF1" w:rsidR="6C46A65D" w:rsidRDefault="6C46A65D">
            <w:pPr>
              <w:jc w:val="right"/>
              <w:rPr>
                <w:rFonts w:ascii="Calibri Light" w:hAnsi="Calibri Light"/>
                <w:i/>
                <w:color w:val="385623"/>
                <w:sz w:val="26"/>
                <w:szCs w:val="26"/>
              </w:rPr>
            </w:pPr>
            <w:r>
              <w:rPr>
                <w:rFonts w:ascii="Calibri Light" w:hAnsi="Calibri Light"/>
                <w:i/>
                <w:color w:val="385623"/>
                <w:sz w:val="26"/>
                <w:szCs w:val="26"/>
              </w:rPr>
              <w:t>Design</w:t>
            </w:r>
          </w:p>
        </w:tc>
        <w:tc>
          <w:tcPr>
            <w:tcW w:w="3890" w:type="dxa"/>
            <w:vAlign w:val="center"/>
          </w:tcPr>
          <w:p w14:paraId="0EC39415" w14:textId="5E340379" w:rsidR="6C46A65D" w:rsidRDefault="6C46A65D" w:rsidP="6C46A65D">
            <w:pPr>
              <w:rPr>
                <w:color w:val="385623"/>
              </w:rPr>
            </w:pPr>
            <w:r>
              <w:rPr>
                <w:color w:val="385623"/>
              </w:rPr>
              <w:t>Create system architecture and design documentation</w:t>
            </w:r>
          </w:p>
        </w:tc>
        <w:tc>
          <w:tcPr>
            <w:tcW w:w="988" w:type="dxa"/>
            <w:vAlign w:val="center"/>
          </w:tcPr>
          <w:p w14:paraId="5B02A24D" w14:textId="2484074F" w:rsidR="6C46A65D" w:rsidRDefault="77C40116" w:rsidP="6C46A65D">
            <w:pPr>
              <w:rPr>
                <w:color w:val="385623"/>
              </w:rPr>
            </w:pPr>
            <w:r>
              <w:rPr>
                <w:color w:val="385623"/>
              </w:rPr>
              <w:t>Feb 22</w:t>
            </w:r>
          </w:p>
        </w:tc>
        <w:tc>
          <w:tcPr>
            <w:tcW w:w="890" w:type="dxa"/>
            <w:vAlign w:val="center"/>
          </w:tcPr>
          <w:p w14:paraId="70F2C30E" w14:textId="65AB8430" w:rsidR="6C46A65D" w:rsidRDefault="77C40116" w:rsidP="77C40116">
            <w:pPr>
              <w:rPr>
                <w:color w:val="385623"/>
              </w:rPr>
            </w:pPr>
            <w:r>
              <w:rPr>
                <w:color w:val="385623"/>
              </w:rPr>
              <w:t>Mar 15</w:t>
            </w:r>
          </w:p>
        </w:tc>
        <w:tc>
          <w:tcPr>
            <w:tcW w:w="1681" w:type="dxa"/>
            <w:vAlign w:val="center"/>
          </w:tcPr>
          <w:p w14:paraId="4A8C991D" w14:textId="50281EC8" w:rsidR="6C46A65D" w:rsidRDefault="6C46A65D" w:rsidP="6C46A65D">
            <w:pPr>
              <w:rPr>
                <w:color w:val="385623"/>
              </w:rPr>
            </w:pPr>
            <w:r>
              <w:rPr>
                <w:color w:val="385623"/>
              </w:rPr>
              <w:t>Design Review Complete</w:t>
            </w:r>
          </w:p>
        </w:tc>
      </w:tr>
      <w:tr w:rsidR="00000000" w14:paraId="5C6D3AA4" w14:textId="77777777">
        <w:trPr>
          <w:trHeight w:val="300"/>
        </w:trPr>
        <w:tc>
          <w:tcPr>
            <w:tcW w:w="2060" w:type="dxa"/>
            <w:tcBorders>
              <w:right w:val="single" w:sz="4" w:space="0" w:color="7F7F7F"/>
            </w:tcBorders>
            <w:shd w:val="clear" w:color="auto" w:fill="FFFFFF"/>
            <w:vAlign w:val="center"/>
          </w:tcPr>
          <w:p w14:paraId="4F1B2333" w14:textId="694E75D8" w:rsidR="6C46A65D" w:rsidRDefault="6C46A65D">
            <w:pPr>
              <w:jc w:val="right"/>
              <w:rPr>
                <w:rFonts w:ascii="Calibri Light" w:hAnsi="Calibri Light"/>
                <w:i/>
                <w:color w:val="385623"/>
                <w:sz w:val="26"/>
                <w:szCs w:val="26"/>
              </w:rPr>
            </w:pPr>
            <w:r>
              <w:rPr>
                <w:rFonts w:ascii="Calibri Light" w:hAnsi="Calibri Light"/>
                <w:i/>
                <w:color w:val="385623"/>
                <w:sz w:val="26"/>
                <w:szCs w:val="26"/>
              </w:rPr>
              <w:t>Implementation</w:t>
            </w:r>
          </w:p>
        </w:tc>
        <w:tc>
          <w:tcPr>
            <w:tcW w:w="3890" w:type="dxa"/>
            <w:vAlign w:val="center"/>
          </w:tcPr>
          <w:p w14:paraId="7E09A2BE" w14:textId="6E0B3106" w:rsidR="6C46A65D" w:rsidRDefault="6C46A65D" w:rsidP="6C46A65D">
            <w:pPr>
              <w:rPr>
                <w:color w:val="385623"/>
              </w:rPr>
            </w:pPr>
            <w:r>
              <w:rPr>
                <w:color w:val="385623"/>
              </w:rPr>
              <w:t>Develop and integrate system components</w:t>
            </w:r>
          </w:p>
        </w:tc>
        <w:tc>
          <w:tcPr>
            <w:tcW w:w="988" w:type="dxa"/>
            <w:vAlign w:val="center"/>
          </w:tcPr>
          <w:p w14:paraId="517C3A1F" w14:textId="304E85F2" w:rsidR="6C46A65D" w:rsidRDefault="77C40116" w:rsidP="77C40116">
            <w:pPr>
              <w:rPr>
                <w:color w:val="385623"/>
              </w:rPr>
            </w:pPr>
            <w:r>
              <w:rPr>
                <w:color w:val="385623"/>
              </w:rPr>
              <w:t>Mar 15</w:t>
            </w:r>
          </w:p>
        </w:tc>
        <w:tc>
          <w:tcPr>
            <w:tcW w:w="890" w:type="dxa"/>
            <w:vAlign w:val="center"/>
          </w:tcPr>
          <w:p w14:paraId="1BAB49D4" w14:textId="0161E32A" w:rsidR="6C46A65D" w:rsidRDefault="77C40116" w:rsidP="77C40116">
            <w:pPr>
              <w:rPr>
                <w:color w:val="385623"/>
              </w:rPr>
            </w:pPr>
            <w:r>
              <w:rPr>
                <w:color w:val="385623"/>
              </w:rPr>
              <w:t>Apr 20</w:t>
            </w:r>
          </w:p>
        </w:tc>
        <w:tc>
          <w:tcPr>
            <w:tcW w:w="1681" w:type="dxa"/>
            <w:vAlign w:val="center"/>
          </w:tcPr>
          <w:p w14:paraId="69551E9A" w14:textId="668FC06F" w:rsidR="6C46A65D" w:rsidRDefault="6C46A65D" w:rsidP="6C46A65D">
            <w:pPr>
              <w:rPr>
                <w:color w:val="385623"/>
              </w:rPr>
            </w:pPr>
            <w:r>
              <w:rPr>
                <w:color w:val="385623"/>
              </w:rPr>
              <w:t>Feature Complete</w:t>
            </w:r>
          </w:p>
        </w:tc>
      </w:tr>
      <w:tr w:rsidR="00000000" w14:paraId="6A98D554" w14:textId="77777777">
        <w:trPr>
          <w:trHeight w:val="300"/>
        </w:trPr>
        <w:tc>
          <w:tcPr>
            <w:tcW w:w="2060" w:type="dxa"/>
            <w:tcBorders>
              <w:right w:val="single" w:sz="4" w:space="0" w:color="7F7F7F"/>
            </w:tcBorders>
            <w:shd w:val="clear" w:color="auto" w:fill="FFFFFF"/>
            <w:vAlign w:val="center"/>
          </w:tcPr>
          <w:p w14:paraId="2E42112C" w14:textId="0A5B94BE" w:rsidR="6C46A65D" w:rsidRDefault="6C46A65D">
            <w:pPr>
              <w:jc w:val="right"/>
              <w:rPr>
                <w:rFonts w:ascii="Calibri Light" w:hAnsi="Calibri Light"/>
                <w:i/>
                <w:color w:val="385623"/>
                <w:sz w:val="26"/>
                <w:szCs w:val="26"/>
              </w:rPr>
            </w:pPr>
            <w:r>
              <w:rPr>
                <w:rFonts w:ascii="Calibri Light" w:hAnsi="Calibri Light"/>
                <w:i/>
                <w:color w:val="385623"/>
                <w:sz w:val="26"/>
                <w:szCs w:val="26"/>
              </w:rPr>
              <w:t>Testing</w:t>
            </w:r>
          </w:p>
        </w:tc>
        <w:tc>
          <w:tcPr>
            <w:tcW w:w="3890" w:type="dxa"/>
            <w:vAlign w:val="center"/>
          </w:tcPr>
          <w:p w14:paraId="2EDA97D0" w14:textId="25CCD8CF" w:rsidR="6C46A65D" w:rsidRDefault="6C46A65D" w:rsidP="6C46A65D">
            <w:pPr>
              <w:rPr>
                <w:color w:val="385623"/>
              </w:rPr>
            </w:pPr>
            <w:r>
              <w:rPr>
                <w:color w:val="385623"/>
              </w:rPr>
              <w:t>Perform unit testing and system testing</w:t>
            </w:r>
          </w:p>
        </w:tc>
        <w:tc>
          <w:tcPr>
            <w:tcW w:w="988" w:type="dxa"/>
            <w:vAlign w:val="center"/>
          </w:tcPr>
          <w:p w14:paraId="33739BBA" w14:textId="58365A9B" w:rsidR="6C46A65D" w:rsidRDefault="77C40116" w:rsidP="6C46A65D">
            <w:pPr>
              <w:rPr>
                <w:color w:val="385623"/>
              </w:rPr>
            </w:pPr>
            <w:r>
              <w:rPr>
                <w:color w:val="385623"/>
              </w:rPr>
              <w:t xml:space="preserve">Apr 20 </w:t>
            </w:r>
          </w:p>
        </w:tc>
        <w:tc>
          <w:tcPr>
            <w:tcW w:w="890" w:type="dxa"/>
            <w:vAlign w:val="center"/>
          </w:tcPr>
          <w:p w14:paraId="408AA724" w14:textId="48D7774F" w:rsidR="6C46A65D" w:rsidRDefault="77C40116" w:rsidP="77C40116">
            <w:pPr>
              <w:rPr>
                <w:color w:val="385623"/>
              </w:rPr>
            </w:pPr>
            <w:r>
              <w:rPr>
                <w:color w:val="385623"/>
              </w:rPr>
              <w:t>Apr 27</w:t>
            </w:r>
          </w:p>
        </w:tc>
        <w:tc>
          <w:tcPr>
            <w:tcW w:w="1681" w:type="dxa"/>
            <w:vAlign w:val="center"/>
          </w:tcPr>
          <w:p w14:paraId="53F2C2F7" w14:textId="102F894B" w:rsidR="6C46A65D" w:rsidRDefault="6C46A65D" w:rsidP="6C46A65D">
            <w:pPr>
              <w:rPr>
                <w:color w:val="385623"/>
              </w:rPr>
            </w:pPr>
            <w:r>
              <w:rPr>
                <w:color w:val="385623"/>
              </w:rPr>
              <w:t>Testing Complete</w:t>
            </w:r>
          </w:p>
        </w:tc>
      </w:tr>
      <w:tr w:rsidR="00000000" w14:paraId="69EC9EC7" w14:textId="77777777">
        <w:trPr>
          <w:trHeight w:val="300"/>
        </w:trPr>
        <w:tc>
          <w:tcPr>
            <w:tcW w:w="2060" w:type="dxa"/>
            <w:tcBorders>
              <w:right w:val="single" w:sz="4" w:space="0" w:color="7F7F7F"/>
            </w:tcBorders>
            <w:shd w:val="clear" w:color="auto" w:fill="FFFFFF"/>
            <w:vAlign w:val="center"/>
          </w:tcPr>
          <w:p w14:paraId="6F5A3EAF" w14:textId="17DE872B" w:rsidR="6C46A65D" w:rsidRDefault="6C46A65D">
            <w:pPr>
              <w:jc w:val="right"/>
              <w:rPr>
                <w:rFonts w:ascii="Calibri Light" w:hAnsi="Calibri Light"/>
                <w:i/>
                <w:color w:val="385623"/>
                <w:sz w:val="26"/>
                <w:szCs w:val="26"/>
              </w:rPr>
            </w:pPr>
            <w:r>
              <w:rPr>
                <w:rFonts w:ascii="Calibri Light" w:hAnsi="Calibri Light"/>
                <w:i/>
                <w:color w:val="385623"/>
                <w:sz w:val="26"/>
                <w:szCs w:val="26"/>
              </w:rPr>
              <w:t>Final Review &amp; Submission</w:t>
            </w:r>
          </w:p>
        </w:tc>
        <w:tc>
          <w:tcPr>
            <w:tcW w:w="3890" w:type="dxa"/>
            <w:vAlign w:val="center"/>
          </w:tcPr>
          <w:p w14:paraId="1C6E1EE0" w14:textId="4560EE30" w:rsidR="6C46A65D" w:rsidRDefault="6C46A65D" w:rsidP="6C46A65D">
            <w:pPr>
              <w:rPr>
                <w:color w:val="385623"/>
              </w:rPr>
            </w:pPr>
            <w:r>
              <w:rPr>
                <w:color w:val="385623"/>
              </w:rPr>
              <w:t>Final demo and documentation submission</w:t>
            </w:r>
          </w:p>
        </w:tc>
        <w:tc>
          <w:tcPr>
            <w:tcW w:w="988" w:type="dxa"/>
            <w:vAlign w:val="center"/>
          </w:tcPr>
          <w:p w14:paraId="3EAF9C8E" w14:textId="52B46C91" w:rsidR="6C46A65D" w:rsidRDefault="77C40116" w:rsidP="6C46A65D">
            <w:pPr>
              <w:rPr>
                <w:color w:val="385623"/>
              </w:rPr>
            </w:pPr>
            <w:r>
              <w:rPr>
                <w:color w:val="385623"/>
              </w:rPr>
              <w:t xml:space="preserve">Apr 27 </w:t>
            </w:r>
          </w:p>
        </w:tc>
        <w:tc>
          <w:tcPr>
            <w:tcW w:w="890" w:type="dxa"/>
            <w:vAlign w:val="center"/>
          </w:tcPr>
          <w:p w14:paraId="65A2C3D1" w14:textId="3DDE5CD2" w:rsidR="6C46A65D" w:rsidRDefault="77C40116" w:rsidP="77C40116">
            <w:pPr>
              <w:rPr>
                <w:color w:val="385623"/>
              </w:rPr>
            </w:pPr>
            <w:r>
              <w:rPr>
                <w:color w:val="385623"/>
              </w:rPr>
              <w:t>May 5</w:t>
            </w:r>
          </w:p>
        </w:tc>
        <w:tc>
          <w:tcPr>
            <w:tcW w:w="1681" w:type="dxa"/>
            <w:vAlign w:val="center"/>
          </w:tcPr>
          <w:p w14:paraId="5551AE71" w14:textId="04063E86" w:rsidR="6C46A65D" w:rsidRDefault="77C40116" w:rsidP="6C46A65D">
            <w:pPr>
              <w:rPr>
                <w:color w:val="385623"/>
              </w:rPr>
            </w:pPr>
            <w:r>
              <w:rPr>
                <w:color w:val="385623"/>
              </w:rPr>
              <w:t>Project Delivered</w:t>
            </w:r>
          </w:p>
        </w:tc>
      </w:tr>
    </w:tbl>
    <w:p w14:paraId="4885957D" w14:textId="77B46DB9" w:rsidR="6C46A65D" w:rsidRDefault="6C46A65D" w:rsidP="6C46A65D">
      <w:pPr>
        <w:pStyle w:val="infoblue0"/>
        <w:rPr>
          <w:color w:val="538135"/>
          <w:highlight w:val="green"/>
        </w:rPr>
      </w:pPr>
    </w:p>
    <w:p w14:paraId="261A25D8" w14:textId="77777777" w:rsidR="00E918C5" w:rsidRDefault="00E918C5">
      <w:pPr>
        <w:pStyle w:val="Heading3"/>
        <w:rPr>
          <w:color w:val="538135"/>
          <w:highlight w:val="yellow"/>
        </w:rPr>
      </w:pPr>
      <w:bookmarkStart w:id="46" w:name="_Toc524312848"/>
      <w:r>
        <w:rPr>
          <w:color w:val="538135"/>
          <w:highlight w:val="yellow"/>
        </w:rPr>
        <w:t>Project Resourcing</w:t>
      </w:r>
      <w:bookmarkEnd w:id="46"/>
    </w:p>
    <w:p w14:paraId="542AA08A" w14:textId="77777777" w:rsidR="00E918C5" w:rsidRPr="00771B3E" w:rsidRDefault="00E918C5">
      <w:pPr>
        <w:pStyle w:val="infoblue0"/>
        <w:rPr>
          <w:highlight w:val="yellow"/>
        </w:rPr>
      </w:pPr>
      <w:r w:rsidRPr="00771B3E">
        <w:rPr>
          <w:highlight w:val="yellow"/>
        </w:rPr>
        <w:t> [Identify the numbers and type of staff required here, including any special skills or experience, scheduled by project phase or iteration.</w:t>
      </w:r>
    </w:p>
    <w:p w14:paraId="025DBC82" w14:textId="77777777" w:rsidR="00E918C5" w:rsidRPr="00C26778" w:rsidRDefault="00E918C5">
      <w:pPr>
        <w:pStyle w:val="infoblue0"/>
      </w:pPr>
      <w:r w:rsidRPr="00771B3E">
        <w:rPr>
          <w:highlight w:val="yellow"/>
        </w:rPr>
        <w:t>List any special training project team members will require, with target dates for when this training should be completed.]</w:t>
      </w:r>
    </w:p>
    <w:p w14:paraId="611569B1" w14:textId="77777777" w:rsidR="00E918C5" w:rsidRPr="00C26778" w:rsidRDefault="00E918C5">
      <w:pPr>
        <w:pStyle w:val="Heading2"/>
      </w:pPr>
      <w:bookmarkStart w:id="47" w:name="_Toc447095892"/>
      <w:bookmarkStart w:id="48" w:name="_Toc512930361"/>
      <w:bookmarkStart w:id="49" w:name="_Toc447095893"/>
      <w:bookmarkStart w:id="50" w:name="_Toc512930362"/>
      <w:bookmarkStart w:id="51" w:name="_Toc430447687"/>
      <w:bookmarkStart w:id="52" w:name="_Toc447095894"/>
      <w:bookmarkStart w:id="53" w:name="_Toc512930363"/>
      <w:bookmarkStart w:id="54" w:name="_Toc430447688"/>
      <w:bookmarkStart w:id="55" w:name="_Toc430447689"/>
      <w:bookmarkStart w:id="56" w:name="_Toc447095895"/>
      <w:bookmarkStart w:id="57" w:name="_Toc512930364"/>
      <w:bookmarkStart w:id="58" w:name="_Toc430447690"/>
      <w:bookmarkStart w:id="59" w:name="_Toc447095896"/>
      <w:bookmarkStart w:id="60" w:name="_Toc512930365"/>
      <w:bookmarkStart w:id="61" w:name="_Toc447095897"/>
      <w:bookmarkStart w:id="62" w:name="_Toc512930366"/>
      <w:bookmarkStart w:id="63" w:name="_Toc430447691"/>
      <w:bookmarkStart w:id="64" w:name="_Toc447095898"/>
      <w:bookmarkStart w:id="65" w:name="_Toc512930367"/>
      <w:bookmarkStart w:id="66" w:name="_Toc447095908"/>
      <w:bookmarkStart w:id="67" w:name="_Toc512930368"/>
      <w:bookmarkStart w:id="68" w:name="_Toc513004379"/>
      <w:bookmarkStart w:id="69" w:name="_Toc11132112"/>
      <w:bookmarkEnd w:id="0"/>
      <w:bookmarkEnd w:id="3"/>
      <w:bookmarkEnd w:id="4"/>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r w:rsidRPr="00C26778">
        <w:t>Project Monitoring and Control</w:t>
      </w:r>
      <w:bookmarkEnd w:id="68"/>
      <w:bookmarkEnd w:id="69"/>
    </w:p>
    <w:p w14:paraId="635CEA48" w14:textId="4A262CA6" w:rsidR="00824A58" w:rsidRDefault="00824A58">
      <w:pPr>
        <w:pStyle w:val="infoblue0"/>
        <w:rPr>
          <w:i w:val="0"/>
          <w:color w:val="1F3864"/>
        </w:rPr>
      </w:pPr>
      <w:bookmarkStart w:id="70" w:name="_Toc447095909"/>
      <w:r>
        <w:rPr>
          <w:i w:val="0"/>
          <w:color w:val="1F3864"/>
        </w:rPr>
        <w:t>Requirements Management:</w:t>
      </w:r>
      <w:r w:rsidR="00AA7BD3">
        <w:rPr>
          <w:i w:val="0"/>
          <w:color w:val="1F3864"/>
        </w:rPr>
        <w:t xml:space="preserve"> </w:t>
      </w:r>
      <w:r w:rsidR="00F72954">
        <w:rPr>
          <w:i w:val="0"/>
          <w:color w:val="1F3864"/>
        </w:rPr>
        <w:t xml:space="preserve">Requirements will be tracked using </w:t>
      </w:r>
      <w:r w:rsidR="00F2784E">
        <w:rPr>
          <w:i w:val="0"/>
          <w:color w:val="1F3864"/>
        </w:rPr>
        <w:t xml:space="preserve">the project management </w:t>
      </w:r>
      <w:r w:rsidR="00000CA2">
        <w:rPr>
          <w:i w:val="0"/>
          <w:color w:val="1F3864"/>
        </w:rPr>
        <w:t>document</w:t>
      </w:r>
      <w:r w:rsidR="004E3B05">
        <w:rPr>
          <w:i w:val="0"/>
          <w:color w:val="1F3864"/>
        </w:rPr>
        <w:t xml:space="preserve">, </w:t>
      </w:r>
      <w:r w:rsidR="00F72954">
        <w:rPr>
          <w:i w:val="0"/>
          <w:color w:val="1F3864"/>
        </w:rPr>
        <w:t>listing functional and non-functional requirements. Any proposed changes (such as adding floating-point support or new operators) must be submitted to the team, discussed during meetings, and approved by consensus.</w:t>
      </w:r>
    </w:p>
    <w:p w14:paraId="6E78A7BF" w14:textId="5378C961" w:rsidR="00824A58" w:rsidRDefault="00824A58">
      <w:pPr>
        <w:pStyle w:val="infoblue0"/>
        <w:rPr>
          <w:i w:val="0"/>
          <w:color w:val="1F3864"/>
        </w:rPr>
      </w:pPr>
      <w:r>
        <w:rPr>
          <w:i w:val="0"/>
          <w:color w:val="1F3864"/>
        </w:rPr>
        <w:t>Quality Control:</w:t>
      </w:r>
      <w:r w:rsidR="008819DD">
        <w:rPr>
          <w:i w:val="0"/>
          <w:color w:val="1F3864"/>
        </w:rPr>
        <w:t xml:space="preserve"> Quality will be assured through rigorous testing of code blocks, peer review of code during/ outside of meetings. </w:t>
      </w:r>
      <w:r w:rsidR="00D0090B">
        <w:rPr>
          <w:i w:val="0"/>
          <w:color w:val="1F3864"/>
        </w:rPr>
        <w:t xml:space="preserve">The team member in charge of quality control will be the confirmation of quality in code, where it should run smoothly, </w:t>
      </w:r>
      <w:r w:rsidR="004B7A56">
        <w:rPr>
          <w:i w:val="0"/>
          <w:color w:val="1F3864"/>
        </w:rPr>
        <w:t>correctly, and is able to handle possible exceptions.</w:t>
      </w:r>
    </w:p>
    <w:p w14:paraId="077E67CC" w14:textId="781F387C" w:rsidR="00824A58" w:rsidRDefault="77C40116" w:rsidP="77C40116">
      <w:pPr>
        <w:pStyle w:val="infoblue0"/>
        <w:rPr>
          <w:i w:val="0"/>
          <w:iCs w:val="0"/>
          <w:color w:val="44546A"/>
        </w:rPr>
      </w:pPr>
      <w:r>
        <w:rPr>
          <w:i w:val="0"/>
          <w:color w:val="1F3864"/>
        </w:rPr>
        <w:t>Risk Measurement: Risks will be tracked through the meeting log. Members will bring up any risk or issues found during meetings; these will stay in the “Last Meeting” section until they are handled to ensure that nothing is left to the end to be fixed. During meetings, the logistics of how to solve each issue will be discussed and recorded</w:t>
      </w:r>
      <w:r>
        <w:rPr>
          <w:i w:val="0"/>
          <w:color w:val="44546A"/>
        </w:rPr>
        <w:t>.</w:t>
      </w:r>
    </w:p>
    <w:p w14:paraId="7D691516" w14:textId="66153A59" w:rsidR="00824A58" w:rsidRDefault="77C40116" w:rsidP="77C40116">
      <w:pPr>
        <w:pStyle w:val="infoblue0"/>
        <w:rPr>
          <w:i w:val="0"/>
          <w:iCs w:val="0"/>
          <w:color w:val="7030A0"/>
        </w:rPr>
      </w:pPr>
      <w:r>
        <w:rPr>
          <w:i w:val="0"/>
          <w:color w:val="44546A"/>
        </w:rPr>
        <w:t xml:space="preserve">Configuration Management: </w:t>
      </w:r>
      <w:r w:rsidRPr="77C40116">
        <w:rPr>
          <w:i w:val="0"/>
          <w:iCs w:val="0"/>
          <w:color w:val="7030A0"/>
        </w:rPr>
        <w:t xml:space="preserve">The project will be managed through GitHub. Through this, we will be able to manage different versions of the system and track new features added. Project artifacts will be labeled in a consistent manner where we will include the name of the file, and its version number. Commits will include detailed comments on what the code is doing. Through GitHub’s backup feature, we will be able to recover any lost data/progress by restoring previous versions. </w:t>
      </w:r>
    </w:p>
    <w:p w14:paraId="06B785A7" w14:textId="097CF4FF" w:rsidR="00824A58" w:rsidRDefault="00824A58">
      <w:pPr>
        <w:pStyle w:val="infoblue0"/>
        <w:rPr>
          <w:i w:val="0"/>
          <w:color w:val="44546A"/>
        </w:rPr>
      </w:pPr>
      <w:r>
        <w:rPr>
          <w:i w:val="0"/>
          <w:color w:val="44546A"/>
        </w:rPr>
        <w:tab/>
      </w:r>
    </w:p>
    <w:p w14:paraId="6CB84EB8" w14:textId="77777777" w:rsidR="00E918C5" w:rsidRPr="00F257A7" w:rsidRDefault="00E918C5" w:rsidP="00443638">
      <w:pPr>
        <w:pStyle w:val="Heading2"/>
        <w:rPr>
          <w:rStyle w:val="Strong"/>
          <w:highlight w:val="yellow"/>
        </w:rPr>
      </w:pPr>
      <w:bookmarkStart w:id="71" w:name="_Toc11132113"/>
      <w:r w:rsidRPr="00F257A7">
        <w:rPr>
          <w:rStyle w:val="Strong"/>
          <w:highlight w:val="yellow"/>
        </w:rPr>
        <w:t>Requirements Management</w:t>
      </w:r>
      <w:bookmarkEnd w:id="70"/>
      <w:bookmarkEnd w:id="71"/>
    </w:p>
    <w:p w14:paraId="75B0CE72" w14:textId="7CCFED99" w:rsidR="00E918C5" w:rsidRPr="00C26778" w:rsidRDefault="00E918C5">
      <w:pPr>
        <w:pStyle w:val="BodyText"/>
      </w:pPr>
      <w:bookmarkStart w:id="72" w:name="_Toc447095910"/>
      <w:r w:rsidRPr="00C26778">
        <w:t xml:space="preserve">The requirements for this system are captured in the </w:t>
      </w:r>
      <w:r w:rsidR="00CF6CC8">
        <w:t>Project Monitoring</w:t>
      </w:r>
      <w:r w:rsidRPr="00C26778">
        <w:t xml:space="preserve"> document</w:t>
      </w:r>
      <w:r w:rsidR="00CF6CC8">
        <w:t>.</w:t>
      </w:r>
      <w:r w:rsidRPr="00C26778">
        <w:t xml:space="preserve"> </w:t>
      </w:r>
    </w:p>
    <w:p w14:paraId="1AECD0F2" w14:textId="77777777" w:rsidR="00E918C5" w:rsidRPr="00C26778" w:rsidRDefault="00E918C5">
      <w:pPr>
        <w:pStyle w:val="BodyText"/>
        <w:rPr>
          <w:rStyle w:val="Strong"/>
        </w:rPr>
      </w:pPr>
      <w:bookmarkStart w:id="73" w:name="_Toc447095912"/>
      <w:bookmarkEnd w:id="72"/>
    </w:p>
    <w:p w14:paraId="333EE6E3" w14:textId="46C92C0B" w:rsidR="6DFC02D1" w:rsidRDefault="77C40116" w:rsidP="672760F9">
      <w:pPr>
        <w:pStyle w:val="Heading2"/>
        <w:rPr>
          <w:rStyle w:val="Strong"/>
        </w:rPr>
      </w:pPr>
      <w:bookmarkStart w:id="74" w:name="_Toc11132114"/>
      <w:r w:rsidRPr="1D30B5CD">
        <w:rPr>
          <w:rStyle w:val="Strong"/>
        </w:rPr>
        <w:t>Quality Control</w:t>
      </w:r>
      <w:bookmarkEnd w:id="73"/>
      <w:bookmarkEnd w:id="74"/>
    </w:p>
    <w:p w14:paraId="5C13BFCA" w14:textId="56A39313" w:rsidR="00E918C5" w:rsidRPr="00C26778" w:rsidRDefault="45144CA3" w:rsidP="4618587A">
      <w:pPr>
        <w:pStyle w:val="BodyText"/>
        <w:rPr>
          <w:color w:val="E61EA6"/>
        </w:rPr>
      </w:pPr>
      <w:r w:rsidRPr="45144CA3">
        <w:rPr>
          <w:color w:val="E61EA6"/>
        </w:rPr>
        <w:t xml:space="preserve">Defects will be identified via a comprehensive review process </w:t>
      </w:r>
      <w:r w:rsidR="4618587A" w:rsidRPr="4618587A">
        <w:rPr>
          <w:color w:val="E61EA6"/>
        </w:rPr>
        <w:t xml:space="preserve">performed after any new functionality is developed. </w:t>
      </w:r>
      <w:r w:rsidR="1D30B5CD" w:rsidRPr="1D30B5CD">
        <w:rPr>
          <w:color w:val="E61EA6"/>
        </w:rPr>
        <w:t>Appropriate tests and documentation (e.g., checklists) will aid in this process and quantify the efficiency and accuracy of the software.</w:t>
      </w:r>
    </w:p>
    <w:p w14:paraId="638CCAD3" w14:textId="24A783B4" w:rsidR="00E918C5" w:rsidRPr="00C26778" w:rsidRDefault="23C79C9C">
      <w:pPr>
        <w:pStyle w:val="BodyText"/>
        <w:rPr>
          <w:color w:val="E61EA6"/>
        </w:rPr>
      </w:pPr>
      <w:r w:rsidRPr="23C79C9C">
        <w:rPr>
          <w:color w:val="E61EA6"/>
        </w:rPr>
        <w:t>This will maintain the quality of the software and streamline the debugging process.</w:t>
      </w:r>
      <w:r w:rsidR="710C0725" w:rsidRPr="710C0725">
        <w:rPr>
          <w:color w:val="E61EA6"/>
        </w:rPr>
        <w:t xml:space="preserve"> Any resulting changes</w:t>
      </w:r>
      <w:r w:rsidR="45144CA3" w:rsidRPr="45144CA3">
        <w:rPr>
          <w:color w:val="E61EA6"/>
        </w:rPr>
        <w:t xml:space="preserve"> </w:t>
      </w:r>
      <w:r w:rsidR="766A8DB4" w:rsidRPr="766A8DB4">
        <w:rPr>
          <w:color w:val="E61EA6"/>
        </w:rPr>
        <w:t xml:space="preserve">will be </w:t>
      </w:r>
      <w:r w:rsidR="45144CA3" w:rsidRPr="45144CA3">
        <w:rPr>
          <w:color w:val="E61EA6"/>
        </w:rPr>
        <w:t>monitored in the Project Monitoring Document</w:t>
      </w:r>
      <w:r w:rsidR="3C3FE9DB" w:rsidRPr="3C3FE9DB">
        <w:rPr>
          <w:color w:val="E61EA6"/>
        </w:rPr>
        <w:t xml:space="preserve"> </w:t>
      </w:r>
      <w:r w:rsidR="701D96AB" w:rsidRPr="701D96AB">
        <w:rPr>
          <w:color w:val="E61EA6"/>
        </w:rPr>
        <w:t xml:space="preserve">to track progress and </w:t>
      </w:r>
      <w:r w:rsidR="4618587A" w:rsidRPr="4618587A">
        <w:rPr>
          <w:color w:val="E61EA6"/>
        </w:rPr>
        <w:t>ensure that defects aren’t neglected</w:t>
      </w:r>
      <w:r w:rsidR="701D96AB" w:rsidRPr="701D96AB">
        <w:rPr>
          <w:color w:val="E61EA6"/>
        </w:rPr>
        <w:t xml:space="preserve">. </w:t>
      </w:r>
      <w:bookmarkStart w:id="75" w:name="_Toc447095913"/>
    </w:p>
    <w:p w14:paraId="32A1A894" w14:textId="6E4FB9F9" w:rsidR="0E48D9D6" w:rsidRDefault="0E48D9D6" w:rsidP="0E48D9D6">
      <w:pPr>
        <w:pStyle w:val="BodyText"/>
        <w:rPr>
          <w:color w:val="E61EA6"/>
        </w:rPr>
      </w:pPr>
    </w:p>
    <w:p w14:paraId="2B4DE07D" w14:textId="77777777" w:rsidR="00E918C5" w:rsidRPr="00F257A7" w:rsidRDefault="00E918C5" w:rsidP="00443638">
      <w:pPr>
        <w:pStyle w:val="Heading2"/>
        <w:rPr>
          <w:rStyle w:val="Strong"/>
          <w:highlight w:val="yellow"/>
        </w:rPr>
      </w:pPr>
      <w:bookmarkStart w:id="76" w:name="_Toc11132115"/>
      <w:r w:rsidRPr="00F257A7">
        <w:rPr>
          <w:rStyle w:val="Strong"/>
          <w:highlight w:val="yellow"/>
        </w:rPr>
        <w:t xml:space="preserve">Reporting </w:t>
      </w:r>
      <w:bookmarkEnd w:id="75"/>
      <w:r w:rsidRPr="00F257A7">
        <w:rPr>
          <w:rStyle w:val="Strong"/>
          <w:highlight w:val="yellow"/>
        </w:rPr>
        <w:t>and Measurement</w:t>
      </w:r>
      <w:bookmarkEnd w:id="76"/>
    </w:p>
    <w:p w14:paraId="65A9DB19" w14:textId="77777777" w:rsidR="00E918C5" w:rsidRPr="00C26778" w:rsidRDefault="00E918C5">
      <w:pPr>
        <w:pStyle w:val="BodyText"/>
      </w:pPr>
      <w:bookmarkStart w:id="77" w:name="_Toc447095914"/>
      <w:r w:rsidRPr="00C26778">
        <w:t>Updated schedule estimates, and metrics summary reports, will be generated at the end of each iteration.</w:t>
      </w:r>
    </w:p>
    <w:bookmarkEnd w:id="77"/>
    <w:p w14:paraId="4047370F" w14:textId="77777777" w:rsidR="00E918C5" w:rsidRPr="00C26778" w:rsidRDefault="00E918C5">
      <w:pPr>
        <w:pStyle w:val="BodyText"/>
      </w:pPr>
      <w:r w:rsidRPr="00C26778">
        <w:t xml:space="preserve">The Minimal Set of Metrics, as described in the RUP Guidelines: </w:t>
      </w:r>
      <w:r w:rsidR="00C26778" w:rsidRPr="00C26778">
        <w:t>Metrics</w:t>
      </w:r>
      <w:r w:rsidRPr="00C26778">
        <w:t xml:space="preserve"> will be gathered on a weekly basis.  These include:</w:t>
      </w:r>
    </w:p>
    <w:p w14:paraId="07180049" w14:textId="77777777" w:rsidR="00E918C5" w:rsidRPr="00C26778" w:rsidRDefault="00E918C5">
      <w:pPr>
        <w:pStyle w:val="BodyText"/>
      </w:pPr>
      <w:r w:rsidRPr="00C26778">
        <w:t xml:space="preserve">Earned value for completed tasks. This is used to re-estimate the schedule and budget for the remainder of the project, and/or to identify need for scope changes. </w:t>
      </w:r>
    </w:p>
    <w:p w14:paraId="3ECFAF16" w14:textId="77777777" w:rsidR="00E918C5" w:rsidRPr="00C26778" w:rsidRDefault="77C40116">
      <w:pPr>
        <w:pStyle w:val="BodyText"/>
      </w:pPr>
      <w:r>
        <w:t xml:space="preserve">Total defects open and closed – shown as a trend graph. This is used to help estimate the effort remaining to correct defects. </w:t>
      </w:r>
    </w:p>
    <w:p w14:paraId="407CAC2B" w14:textId="77777777" w:rsidR="00E918C5" w:rsidRPr="00C26778" w:rsidRDefault="00E918C5">
      <w:pPr>
        <w:pStyle w:val="BodyText"/>
      </w:pPr>
      <w:r w:rsidRPr="00C26778">
        <w:t xml:space="preserve">Acceptance test cases passing – shown as a trend graph. This is used to demonstrate progress to stakeholders. </w:t>
      </w:r>
    </w:p>
    <w:p w14:paraId="09E5CAE9" w14:textId="77777777" w:rsidR="00E918C5" w:rsidRPr="00C26778" w:rsidRDefault="00E918C5">
      <w:pPr>
        <w:pStyle w:val="BodyText"/>
      </w:pPr>
    </w:p>
    <w:p w14:paraId="4FA60597" w14:textId="77777777" w:rsidR="00E918C5" w:rsidRPr="00C26778" w:rsidRDefault="00E918C5">
      <w:pPr>
        <w:pStyle w:val="BodyText"/>
      </w:pPr>
      <w:r w:rsidRPr="00C26778">
        <w:t xml:space="preserve"> </w:t>
      </w:r>
      <w:r w:rsidRPr="00C26778">
        <w:rPr>
          <w:i/>
          <w:iCs/>
        </w:rPr>
        <w:t>Refer to the Project Measurements Document (AAA-BBB-X.Y.doc) for detailed information.</w:t>
      </w:r>
    </w:p>
    <w:p w14:paraId="2F314D7E" w14:textId="77777777" w:rsidR="00E918C5" w:rsidRPr="00C26778" w:rsidRDefault="00E918C5">
      <w:pPr>
        <w:pStyle w:val="BodyText"/>
        <w:rPr>
          <w:rStyle w:val="Strong"/>
        </w:rPr>
      </w:pPr>
      <w:bookmarkStart w:id="78" w:name="_Toc447095915"/>
    </w:p>
    <w:p w14:paraId="1176BA3C" w14:textId="05E8D68C" w:rsidR="00E918C5" w:rsidRPr="00C26778" w:rsidRDefault="77C40116" w:rsidP="00443638">
      <w:pPr>
        <w:pStyle w:val="Heading2"/>
        <w:rPr>
          <w:rStyle w:val="Strong"/>
        </w:rPr>
      </w:pPr>
      <w:bookmarkStart w:id="79" w:name="_Toc11132116"/>
      <w:r w:rsidRPr="23EF97D0">
        <w:rPr>
          <w:rStyle w:val="Strong"/>
        </w:rPr>
        <w:t>Risk Management</w:t>
      </w:r>
      <w:bookmarkEnd w:id="79"/>
      <w:r w:rsidRPr="77C40116">
        <w:rPr>
          <w:rStyle w:val="Strong"/>
        </w:rPr>
        <w:t xml:space="preserve"> </w:t>
      </w:r>
      <w:bookmarkEnd w:id="78"/>
    </w:p>
    <w:p w14:paraId="2B23AE44" w14:textId="1928B621" w:rsidR="31393386" w:rsidRDefault="1535A8FD" w:rsidP="31393386">
      <w:pPr>
        <w:rPr>
          <w:color w:val="385623"/>
          <w:sz w:val="28"/>
          <w:szCs w:val="28"/>
        </w:rPr>
      </w:pPr>
      <w:r>
        <w:rPr>
          <w:color w:val="385623"/>
          <w:sz w:val="28"/>
          <w:szCs w:val="28"/>
        </w:rPr>
        <w:t>Identified Project Risks</w:t>
      </w:r>
    </w:p>
    <w:p w14:paraId="434AFE9E" w14:textId="4B84EE75" w:rsidR="193865E5" w:rsidRDefault="350019F5" w:rsidP="0085545F">
      <w:pPr>
        <w:pStyle w:val="ListParagraph"/>
        <w:numPr>
          <w:ilvl w:val="0"/>
          <w:numId w:val="6"/>
        </w:numPr>
        <w:rPr>
          <w:color w:val="385623"/>
          <w:sz w:val="24"/>
          <w:szCs w:val="24"/>
        </w:rPr>
      </w:pPr>
      <w:r>
        <w:rPr>
          <w:color w:val="385623"/>
          <w:sz w:val="24"/>
          <w:szCs w:val="24"/>
        </w:rPr>
        <w:t xml:space="preserve">Incorrect </w:t>
      </w:r>
      <w:r w:rsidR="2E09A0E5">
        <w:rPr>
          <w:color w:val="385623"/>
          <w:sz w:val="24"/>
          <w:szCs w:val="24"/>
        </w:rPr>
        <w:t>Operator</w:t>
      </w:r>
      <w:r w:rsidR="50115202">
        <w:rPr>
          <w:color w:val="385623"/>
          <w:sz w:val="24"/>
          <w:szCs w:val="24"/>
        </w:rPr>
        <w:t xml:space="preserve"> </w:t>
      </w:r>
      <w:r w:rsidR="3E189BD6">
        <w:rPr>
          <w:color w:val="385623"/>
          <w:sz w:val="24"/>
          <w:szCs w:val="24"/>
        </w:rPr>
        <w:t>Precedence Implementation</w:t>
      </w:r>
    </w:p>
    <w:p w14:paraId="29114D60" w14:textId="48AC7D9D" w:rsidR="1ED7B2DA" w:rsidRDefault="49E11E35" w:rsidP="6FB0A80F">
      <w:pPr>
        <w:pStyle w:val="ListParagraph"/>
        <w:numPr>
          <w:ilvl w:val="0"/>
          <w:numId w:val="7"/>
        </w:numPr>
        <w:rPr>
          <w:color w:val="385623"/>
        </w:rPr>
      </w:pPr>
      <w:r>
        <w:rPr>
          <w:color w:val="385623"/>
        </w:rPr>
        <w:t xml:space="preserve">The evaluator may incorrectly implement PEMDAS </w:t>
      </w:r>
      <w:r w:rsidR="600CCFB2">
        <w:rPr>
          <w:color w:val="385623"/>
        </w:rPr>
        <w:t xml:space="preserve">rules or </w:t>
      </w:r>
      <w:r w:rsidR="3E11EBA2">
        <w:rPr>
          <w:color w:val="385623"/>
        </w:rPr>
        <w:t xml:space="preserve">associativity </w:t>
      </w:r>
    </w:p>
    <w:p w14:paraId="4EEFB17C" w14:textId="0FB4AC36" w:rsidR="6080E322" w:rsidRDefault="2E09A0E5" w:rsidP="2EF9B0E3">
      <w:pPr>
        <w:pStyle w:val="ListParagraph"/>
        <w:numPr>
          <w:ilvl w:val="0"/>
          <w:numId w:val="6"/>
        </w:numPr>
        <w:rPr>
          <w:color w:val="385623"/>
          <w:sz w:val="24"/>
          <w:szCs w:val="24"/>
        </w:rPr>
      </w:pPr>
      <w:r>
        <w:rPr>
          <w:color w:val="385623"/>
          <w:sz w:val="24"/>
          <w:szCs w:val="24"/>
        </w:rPr>
        <w:t>Parentheses Parsing Error</w:t>
      </w:r>
    </w:p>
    <w:p w14:paraId="61E7E1CA" w14:textId="27A47318" w:rsidR="65384A4D" w:rsidRDefault="1ED7B2DA" w:rsidP="5D049790">
      <w:pPr>
        <w:pStyle w:val="ListParagraph"/>
        <w:numPr>
          <w:ilvl w:val="0"/>
          <w:numId w:val="8"/>
        </w:numPr>
        <w:rPr>
          <w:color w:val="385623"/>
          <w:sz w:val="24"/>
          <w:szCs w:val="24"/>
        </w:rPr>
      </w:pPr>
      <w:r>
        <w:rPr>
          <w:color w:val="385623"/>
        </w:rPr>
        <w:t xml:space="preserve">Mismatched or nesting parentheses may not be handled correctly. </w:t>
      </w:r>
    </w:p>
    <w:p w14:paraId="59BD06E1" w14:textId="1FEB8B8F" w:rsidR="602335FC" w:rsidRDefault="050B0371" w:rsidP="602335FC">
      <w:pPr>
        <w:pStyle w:val="ListParagraph"/>
        <w:numPr>
          <w:ilvl w:val="0"/>
          <w:numId w:val="6"/>
        </w:numPr>
        <w:rPr>
          <w:color w:val="385623"/>
          <w:sz w:val="24"/>
          <w:szCs w:val="24"/>
        </w:rPr>
      </w:pPr>
      <w:r>
        <w:rPr>
          <w:color w:val="385623"/>
          <w:sz w:val="24"/>
          <w:szCs w:val="24"/>
        </w:rPr>
        <w:t xml:space="preserve">Unary Operator </w:t>
      </w:r>
      <w:r w:rsidR="60DF9DB9">
        <w:rPr>
          <w:color w:val="385623"/>
          <w:sz w:val="24"/>
          <w:szCs w:val="24"/>
        </w:rPr>
        <w:t>Ambiguity</w:t>
      </w:r>
    </w:p>
    <w:p w14:paraId="370DFC3E" w14:textId="2F0995DE" w:rsidR="0FADB55B" w:rsidRDefault="4790390E" w:rsidP="61650C91">
      <w:pPr>
        <w:pStyle w:val="ListParagraph"/>
        <w:numPr>
          <w:ilvl w:val="0"/>
          <w:numId w:val="10"/>
        </w:numPr>
        <w:rPr>
          <w:color w:val="385623"/>
        </w:rPr>
      </w:pPr>
      <w:r>
        <w:rPr>
          <w:color w:val="385623"/>
        </w:rPr>
        <w:t xml:space="preserve">Difficulty </w:t>
      </w:r>
      <w:r w:rsidR="1559F2B6">
        <w:rPr>
          <w:color w:val="385623"/>
        </w:rPr>
        <w:t xml:space="preserve">distinguishing </w:t>
      </w:r>
      <w:r w:rsidR="2C06A606">
        <w:rPr>
          <w:color w:val="385623"/>
        </w:rPr>
        <w:t xml:space="preserve">unary </w:t>
      </w:r>
      <w:r w:rsidR="51DF160A">
        <w:rPr>
          <w:color w:val="385623"/>
        </w:rPr>
        <w:t xml:space="preserve">from binary </w:t>
      </w:r>
      <w:r w:rsidR="34BEFA1D">
        <w:rPr>
          <w:color w:val="385623"/>
        </w:rPr>
        <w:t>subtraction</w:t>
      </w:r>
    </w:p>
    <w:p w14:paraId="6EC0E474" w14:textId="1926CF4F" w:rsidR="51DF160A" w:rsidRDefault="34BEFA1D" w:rsidP="699E9E45">
      <w:pPr>
        <w:pStyle w:val="ListParagraph"/>
        <w:numPr>
          <w:ilvl w:val="0"/>
          <w:numId w:val="6"/>
        </w:numPr>
        <w:rPr>
          <w:color w:val="385623"/>
          <w:sz w:val="24"/>
          <w:szCs w:val="24"/>
        </w:rPr>
      </w:pPr>
      <w:r>
        <w:rPr>
          <w:color w:val="385623"/>
          <w:sz w:val="24"/>
          <w:szCs w:val="24"/>
        </w:rPr>
        <w:t>Division by Zero Error Handling</w:t>
      </w:r>
    </w:p>
    <w:p w14:paraId="0B9CC5D4" w14:textId="0C6E75BD" w:rsidR="34BEFA1D" w:rsidRDefault="39B1578C" w:rsidP="2BFAC337">
      <w:pPr>
        <w:pStyle w:val="ListParagraph"/>
        <w:numPr>
          <w:ilvl w:val="0"/>
          <w:numId w:val="11"/>
        </w:numPr>
        <w:rPr>
          <w:color w:val="385623"/>
        </w:rPr>
      </w:pPr>
      <w:r>
        <w:rPr>
          <w:color w:val="385623"/>
        </w:rPr>
        <w:t xml:space="preserve">Program fails to detect user dividing </w:t>
      </w:r>
      <w:r w:rsidR="070B331F">
        <w:rPr>
          <w:color w:val="385623"/>
        </w:rPr>
        <w:t>by zero</w:t>
      </w:r>
    </w:p>
    <w:p w14:paraId="1CF3B30C" w14:textId="210B6EB2" w:rsidR="2BFAC337" w:rsidRDefault="015C2CAC" w:rsidP="088744D1">
      <w:pPr>
        <w:pStyle w:val="ListParagraph"/>
        <w:numPr>
          <w:ilvl w:val="0"/>
          <w:numId w:val="6"/>
        </w:numPr>
        <w:rPr>
          <w:color w:val="385623"/>
          <w:sz w:val="24"/>
          <w:szCs w:val="24"/>
        </w:rPr>
      </w:pPr>
      <w:r>
        <w:rPr>
          <w:color w:val="385623"/>
          <w:sz w:val="24"/>
          <w:szCs w:val="24"/>
        </w:rPr>
        <w:t xml:space="preserve">Incomplete </w:t>
      </w:r>
      <w:r w:rsidR="1D8DD412">
        <w:rPr>
          <w:color w:val="385623"/>
          <w:sz w:val="24"/>
          <w:szCs w:val="24"/>
        </w:rPr>
        <w:t xml:space="preserve">Test Coverage </w:t>
      </w:r>
    </w:p>
    <w:p w14:paraId="33796890" w14:textId="46F9FCFE" w:rsidR="13EC4918" w:rsidRDefault="13EC4918" w:rsidP="13EC4918">
      <w:pPr>
        <w:pStyle w:val="ListParagraph"/>
        <w:numPr>
          <w:ilvl w:val="0"/>
          <w:numId w:val="12"/>
        </w:numPr>
        <w:rPr>
          <w:color w:val="385623"/>
        </w:rPr>
      </w:pPr>
      <w:r>
        <w:rPr>
          <w:color w:val="385623"/>
        </w:rPr>
        <w:t>Insufficient test cases may fail to capture edge conditions</w:t>
      </w:r>
    </w:p>
    <w:p w14:paraId="07C6FCB1" w14:textId="20BAFC19" w:rsidR="13EC4918" w:rsidRDefault="13EC4918" w:rsidP="13EC4918">
      <w:pPr>
        <w:pStyle w:val="ListParagraph"/>
        <w:numPr>
          <w:ilvl w:val="0"/>
          <w:numId w:val="6"/>
        </w:numPr>
        <w:rPr>
          <w:color w:val="385623"/>
          <w:sz w:val="24"/>
          <w:szCs w:val="24"/>
        </w:rPr>
      </w:pPr>
      <w:r>
        <w:rPr>
          <w:color w:val="385623"/>
          <w:sz w:val="24"/>
          <w:szCs w:val="24"/>
        </w:rPr>
        <w:t>Schedule Risks</w:t>
      </w:r>
    </w:p>
    <w:p w14:paraId="5F8B744B" w14:textId="789EEA6C" w:rsidR="13EC4918" w:rsidRDefault="6EB8A161" w:rsidP="13EC4918">
      <w:pPr>
        <w:pStyle w:val="ListParagraph"/>
        <w:numPr>
          <w:ilvl w:val="0"/>
          <w:numId w:val="13"/>
        </w:numPr>
        <w:rPr>
          <w:color w:val="385623"/>
        </w:rPr>
      </w:pPr>
      <w:r>
        <w:rPr>
          <w:color w:val="385623"/>
        </w:rPr>
        <w:t>Parsing logic</w:t>
      </w:r>
      <w:r w:rsidR="02776105">
        <w:rPr>
          <w:color w:val="385623"/>
        </w:rPr>
        <w:t xml:space="preserve"> may require</w:t>
      </w:r>
      <w:r w:rsidR="50E59310">
        <w:rPr>
          <w:color w:val="385623"/>
        </w:rPr>
        <w:t xml:space="preserve"> </w:t>
      </w:r>
      <w:r w:rsidR="1FDB6FDA">
        <w:rPr>
          <w:color w:val="385623"/>
        </w:rPr>
        <w:t xml:space="preserve">more development time </w:t>
      </w:r>
      <w:r w:rsidR="6F4B2CC2">
        <w:rPr>
          <w:color w:val="385623"/>
        </w:rPr>
        <w:t>than planned</w:t>
      </w:r>
    </w:p>
    <w:p w14:paraId="2C432803" w14:textId="48D39944" w:rsidR="6F4B2CC2" w:rsidRDefault="0F17FEBA" w:rsidP="18579A55">
      <w:pPr>
        <w:pStyle w:val="ListParagraph"/>
        <w:numPr>
          <w:ilvl w:val="0"/>
          <w:numId w:val="6"/>
        </w:numPr>
        <w:rPr>
          <w:color w:val="385623"/>
          <w:sz w:val="24"/>
          <w:szCs w:val="24"/>
        </w:rPr>
      </w:pPr>
      <w:r>
        <w:rPr>
          <w:color w:val="385623"/>
          <w:sz w:val="24"/>
          <w:szCs w:val="24"/>
        </w:rPr>
        <w:t>Scope Expansion</w:t>
      </w:r>
    </w:p>
    <w:p w14:paraId="6616C22E" w14:textId="7A20F474" w:rsidR="0F17FEBA" w:rsidRDefault="267B1AD7" w:rsidP="0E835183">
      <w:pPr>
        <w:pStyle w:val="ListParagraph"/>
        <w:numPr>
          <w:ilvl w:val="0"/>
          <w:numId w:val="15"/>
        </w:numPr>
        <w:rPr>
          <w:color w:val="385623"/>
        </w:rPr>
      </w:pPr>
      <w:r>
        <w:rPr>
          <w:color w:val="385623"/>
        </w:rPr>
        <w:t xml:space="preserve">Future change </w:t>
      </w:r>
      <w:r w:rsidR="54AC27E2">
        <w:rPr>
          <w:color w:val="385623"/>
        </w:rPr>
        <w:t xml:space="preserve">request may require </w:t>
      </w:r>
      <w:r w:rsidR="1A647FD1">
        <w:rPr>
          <w:color w:val="385623"/>
        </w:rPr>
        <w:t>floating</w:t>
      </w:r>
      <w:r w:rsidR="5CAC9FCD">
        <w:rPr>
          <w:color w:val="385623"/>
        </w:rPr>
        <w:t xml:space="preserve">-point </w:t>
      </w:r>
      <w:r w:rsidR="0F555990">
        <w:rPr>
          <w:color w:val="385623"/>
        </w:rPr>
        <w:t>support</w:t>
      </w:r>
    </w:p>
    <w:p w14:paraId="593F3926" w14:textId="5601A164" w:rsidR="0F555990" w:rsidRDefault="65FB01D4" w:rsidP="510F8EE7">
      <w:pPr>
        <w:pStyle w:val="ListParagraph"/>
        <w:numPr>
          <w:ilvl w:val="0"/>
          <w:numId w:val="6"/>
        </w:numPr>
        <w:rPr>
          <w:color w:val="385623"/>
          <w:sz w:val="24"/>
          <w:szCs w:val="24"/>
        </w:rPr>
      </w:pPr>
      <w:r>
        <w:rPr>
          <w:color w:val="385623"/>
          <w:sz w:val="24"/>
          <w:szCs w:val="24"/>
        </w:rPr>
        <w:t>Team Coordination</w:t>
      </w:r>
    </w:p>
    <w:p w14:paraId="5727395A" w14:textId="31E291DB" w:rsidR="65FB01D4" w:rsidRDefault="65FB01D4" w:rsidP="65FB01D4">
      <w:pPr>
        <w:pStyle w:val="ListParagraph"/>
        <w:numPr>
          <w:ilvl w:val="0"/>
          <w:numId w:val="16"/>
        </w:numPr>
        <w:rPr>
          <w:color w:val="385623"/>
        </w:rPr>
      </w:pPr>
      <w:r>
        <w:rPr>
          <w:color w:val="385623"/>
        </w:rPr>
        <w:t xml:space="preserve">Conflicts in code integration or inconsistent </w:t>
      </w:r>
      <w:r w:rsidR="0E05C234">
        <w:rPr>
          <w:color w:val="385623"/>
        </w:rPr>
        <w:t>documentation updates</w:t>
      </w:r>
    </w:p>
    <w:p w14:paraId="4A448CC2" w14:textId="3563CBE4" w:rsidR="34BEFA1D" w:rsidRDefault="34BEFA1D" w:rsidP="34BEFA1D">
      <w:pPr>
        <w:pStyle w:val="ListParagraph"/>
        <w:rPr>
          <w:color w:val="70AD47"/>
          <w:sz w:val="24"/>
          <w:szCs w:val="24"/>
        </w:rPr>
      </w:pPr>
    </w:p>
    <w:p w14:paraId="332ACB8C" w14:textId="6E902D89" w:rsidR="1D30B5CD" w:rsidRDefault="1D30B5CD" w:rsidP="1D30B5CD"/>
    <w:p w14:paraId="01760274" w14:textId="761C765F" w:rsidR="0437D9D4" w:rsidRDefault="0437D9D4" w:rsidP="0437D9D4">
      <w:pPr>
        <w:pStyle w:val="BodyText"/>
      </w:pPr>
    </w:p>
    <w:p w14:paraId="730ED988" w14:textId="442BE8F2" w:rsidR="0437D9D4" w:rsidRDefault="0437D9D4" w:rsidP="0437D9D4">
      <w:pPr>
        <w:pStyle w:val="BodyText"/>
      </w:pPr>
    </w:p>
    <w:p w14:paraId="39F16B33" w14:textId="4D7E5E26" w:rsidR="1D30B5CD" w:rsidRDefault="77C40116" w:rsidP="3E189BD6">
      <w:pPr>
        <w:pStyle w:val="Heading2"/>
        <w:rPr>
          <w:rStyle w:val="Strong"/>
        </w:rPr>
      </w:pPr>
      <w:bookmarkStart w:id="80" w:name="_Toc447095916"/>
      <w:bookmarkStart w:id="81" w:name="_Toc11132117"/>
      <w:r w:rsidRPr="3E189BD6">
        <w:rPr>
          <w:rStyle w:val="Strong"/>
        </w:rPr>
        <w:t>Configuration Management</w:t>
      </w:r>
      <w:bookmarkEnd w:id="81"/>
    </w:p>
    <w:p w14:paraId="41D46ED7" w14:textId="071710D2" w:rsidR="00E918C5" w:rsidRPr="00C26778" w:rsidRDefault="1D30B5CD" w:rsidP="1301A40C">
      <w:pPr>
        <w:spacing w:before="240" w:after="240"/>
        <w:ind w:left="720"/>
      </w:pPr>
      <w:r w:rsidRPr="1D30B5CD">
        <w:rPr>
          <w:color w:val="E61EA6"/>
        </w:rPr>
        <w:t>A GitHub repository will be used to maintain and organize relevant files</w:t>
      </w:r>
      <w:r w:rsidR="7CB9C2C6" w:rsidRPr="7CB9C2C6">
        <w:rPr>
          <w:color w:val="E61EA6"/>
        </w:rPr>
        <w:t xml:space="preserve"> (e.g., </w:t>
      </w:r>
      <w:r w:rsidR="456BFADF" w:rsidRPr="456BFADF">
        <w:rPr>
          <w:color w:val="E61EA6"/>
        </w:rPr>
        <w:t>source code, test scripts</w:t>
      </w:r>
      <w:r w:rsidR="0437D9D4" w:rsidRPr="0437D9D4">
        <w:rPr>
          <w:color w:val="E61EA6"/>
        </w:rPr>
        <w:t>).</w:t>
      </w:r>
      <w:r w:rsidR="456BFADF" w:rsidRPr="456BFADF">
        <w:rPr>
          <w:color w:val="E61EA6"/>
        </w:rPr>
        <w:t xml:space="preserve"> </w:t>
      </w:r>
      <w:r w:rsidR="30BE0F40" w:rsidRPr="30BE0F40">
        <w:rPr>
          <w:color w:val="E61EA6"/>
        </w:rPr>
        <w:t xml:space="preserve">README documents associated with </w:t>
      </w:r>
      <w:r w:rsidR="31393386" w:rsidRPr="31393386">
        <w:rPr>
          <w:color w:val="E61EA6"/>
        </w:rPr>
        <w:t xml:space="preserve">each of </w:t>
      </w:r>
      <w:r w:rsidR="4CDE0541" w:rsidRPr="4CDE0541">
        <w:rPr>
          <w:color w:val="E61EA6"/>
        </w:rPr>
        <w:t xml:space="preserve">these files will </w:t>
      </w:r>
      <w:r w:rsidR="48F9A968" w:rsidRPr="48F9A968">
        <w:rPr>
          <w:color w:val="E61EA6"/>
        </w:rPr>
        <w:t xml:space="preserve">detail the purpose and </w:t>
      </w:r>
      <w:r w:rsidR="2A2DF438" w:rsidRPr="2A2DF438">
        <w:rPr>
          <w:color w:val="E61EA6"/>
        </w:rPr>
        <w:t>procedures</w:t>
      </w:r>
      <w:r w:rsidR="090A6062" w:rsidRPr="090A6062">
        <w:rPr>
          <w:color w:val="E61EA6"/>
        </w:rPr>
        <w:t xml:space="preserve"> for </w:t>
      </w:r>
      <w:r w:rsidR="64379056" w:rsidRPr="64379056">
        <w:rPr>
          <w:color w:val="E61EA6"/>
        </w:rPr>
        <w:t>software</w:t>
      </w:r>
      <w:r w:rsidR="64379056" w:rsidRPr="3E86109C">
        <w:rPr>
          <w:color w:val="E61EA6"/>
        </w:rPr>
        <w:t xml:space="preserve">. </w:t>
      </w:r>
      <w:r w:rsidR="4A9D8C64" w:rsidRPr="4A9D8C64">
        <w:rPr>
          <w:color w:val="E61EA6"/>
        </w:rPr>
        <w:t>Moreover,</w:t>
      </w:r>
      <w:r w:rsidR="2C862A25">
        <w:rPr>
          <w:rFonts w:eastAsia="Arial"/>
          <w:color w:val="000000"/>
          <w:sz w:val="22"/>
          <w:szCs w:val="22"/>
        </w:rPr>
        <w:t xml:space="preserve"> </w:t>
      </w:r>
      <w:r w:rsidR="0792BBA7">
        <w:rPr>
          <w:rFonts w:eastAsia="Arial"/>
          <w:color w:val="000000"/>
          <w:sz w:val="22"/>
          <w:szCs w:val="22"/>
        </w:rPr>
        <w:t>projects'</w:t>
      </w:r>
      <w:r w:rsidR="2C862A25">
        <w:rPr>
          <w:rFonts w:eastAsia="Arial"/>
          <w:color w:val="000000"/>
          <w:sz w:val="22"/>
          <w:szCs w:val="22"/>
        </w:rPr>
        <w:t xml:space="preserve"> artifacts as well as documentation will be kept in the repository to make sure that we properly </w:t>
      </w:r>
      <w:r w:rsidR="56E831D7">
        <w:rPr>
          <w:rFonts w:eastAsia="Arial"/>
          <w:color w:val="000000"/>
          <w:sz w:val="22"/>
          <w:szCs w:val="22"/>
        </w:rPr>
        <w:t>keep</w:t>
      </w:r>
      <w:r w:rsidR="2C862A25">
        <w:rPr>
          <w:rFonts w:eastAsia="Arial"/>
          <w:color w:val="000000"/>
          <w:sz w:val="22"/>
          <w:szCs w:val="22"/>
        </w:rPr>
        <w:t xml:space="preserve"> track of different changes</w:t>
      </w:r>
      <w:r w:rsidR="3E189BD6" w:rsidRPr="3E189BD6">
        <w:t>.</w:t>
      </w:r>
      <w:bookmarkStart w:id="82" w:name="_Toc447095917"/>
      <w:bookmarkStart w:id="83" w:name="_Toc512930369"/>
      <w:bookmarkStart w:id="84" w:name="_Toc447095932"/>
      <w:bookmarkStart w:id="85" w:name="_Toc512930370"/>
      <w:bookmarkStart w:id="86" w:name="_Toc513004381"/>
      <w:bookmarkEnd w:id="80"/>
      <w:bookmarkEnd w:id="82"/>
      <w:bookmarkEnd w:id="83"/>
      <w:bookmarkEnd w:id="84"/>
      <w:bookmarkEnd w:id="85"/>
    </w:p>
    <w:p w14:paraId="57766C3A" w14:textId="09C540C0" w:rsidR="1D30B5CD" w:rsidRDefault="77C40116" w:rsidP="63FFF041">
      <w:pPr>
        <w:pStyle w:val="Heading1"/>
      </w:pPr>
      <w:bookmarkStart w:id="87" w:name="_Toc11132118"/>
      <w:r>
        <w:t>Annexes</w:t>
      </w:r>
      <w:bookmarkEnd w:id="86"/>
      <w:bookmarkEnd w:id="87"/>
    </w:p>
    <w:p w14:paraId="52904E35" w14:textId="4BE1CEE3" w:rsidR="4618587A" w:rsidRDefault="4618587A" w:rsidP="4618587A">
      <w:pPr>
        <w:pStyle w:val="infoblue0"/>
        <w:rPr>
          <w:i w:val="0"/>
          <w:iCs w:val="0"/>
          <w:color w:val="7030A0"/>
        </w:rPr>
      </w:pPr>
      <w:r w:rsidRPr="4618587A">
        <w:rPr>
          <w:i w:val="0"/>
          <w:iCs w:val="0"/>
          <w:color w:val="7030A0"/>
        </w:rPr>
        <w:t xml:space="preserve">UPEDU templates will be used to complete the deliverables. C++ programming and makefile guidelines will be used. All files will be in GitHub and maintained through version control. </w:t>
      </w:r>
    </w:p>
    <w:p w14:paraId="40F0DC3E" w14:textId="77777777" w:rsidR="00E918C5" w:rsidRPr="00C26778" w:rsidRDefault="00E918C5">
      <w:pPr>
        <w:pStyle w:val="BodyText"/>
      </w:pPr>
    </w:p>
    <w:sectPr w:rsidR="00E918C5" w:rsidRPr="00C26778">
      <w:headerReference w:type="default" r:id="rId11"/>
      <w:footerReference w:type="default" r:id="rId12"/>
      <w:headerReference w:type="first" r:id="rId13"/>
      <w:footerReference w:type="first" r:id="rId1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807E4" w14:textId="77777777" w:rsidR="00937CCB" w:rsidRDefault="00937CCB">
      <w:pPr>
        <w:spacing w:line="240" w:lineRule="auto"/>
      </w:pPr>
      <w:r>
        <w:separator/>
      </w:r>
    </w:p>
  </w:endnote>
  <w:endnote w:type="continuationSeparator" w:id="0">
    <w:p w14:paraId="4DAD9CD9" w14:textId="77777777" w:rsidR="00937CCB" w:rsidRDefault="00937C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8D2B9" w14:textId="77777777" w:rsidR="00C251DF" w:rsidRDefault="00C251D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E8F9AC" w14:textId="77777777" w:rsidR="00C251DF" w:rsidRDefault="00C251D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C35430" w14:paraId="114EE51F" w14:textId="77777777" w:rsidTr="49C9F60C">
      <w:trPr>
        <w:trHeight w:val="300"/>
      </w:trPr>
      <w:tc>
        <w:tcPr>
          <w:tcW w:w="3120" w:type="dxa"/>
        </w:tcPr>
        <w:p w14:paraId="0D81D76C" w14:textId="3991E485" w:rsidR="49C9F60C" w:rsidRDefault="49C9F60C" w:rsidP="49C9F60C">
          <w:pPr>
            <w:pStyle w:val="Header"/>
            <w:ind w:left="-115"/>
          </w:pPr>
        </w:p>
      </w:tc>
      <w:tc>
        <w:tcPr>
          <w:tcW w:w="3120" w:type="dxa"/>
        </w:tcPr>
        <w:p w14:paraId="60C0A090" w14:textId="0D43A702" w:rsidR="49C9F60C" w:rsidRDefault="49C9F60C" w:rsidP="49C9F60C">
          <w:pPr>
            <w:pStyle w:val="Header"/>
            <w:jc w:val="center"/>
          </w:pPr>
        </w:p>
      </w:tc>
      <w:tc>
        <w:tcPr>
          <w:tcW w:w="3120" w:type="dxa"/>
        </w:tcPr>
        <w:p w14:paraId="43C5AE13" w14:textId="5EE3583F" w:rsidR="49C9F60C" w:rsidRDefault="49C9F60C" w:rsidP="49C9F60C">
          <w:pPr>
            <w:pStyle w:val="Header"/>
            <w:ind w:right="-115"/>
            <w:jc w:val="right"/>
          </w:pPr>
        </w:p>
      </w:tc>
    </w:tr>
  </w:tbl>
  <w:p w14:paraId="07E2D999" w14:textId="72150E46" w:rsidR="00665FF3" w:rsidRDefault="00665F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C251DF" w14:paraId="471B5F37" w14:textId="77777777">
      <w:tc>
        <w:tcPr>
          <w:tcW w:w="3162" w:type="dxa"/>
          <w:tcBorders>
            <w:top w:val="nil"/>
            <w:left w:val="nil"/>
            <w:bottom w:val="nil"/>
            <w:right w:val="nil"/>
          </w:tcBorders>
        </w:tcPr>
        <w:p w14:paraId="1241E3F8" w14:textId="77777777" w:rsidR="00C251DF" w:rsidRDefault="00C251DF">
          <w:pPr>
            <w:ind w:right="360"/>
          </w:pPr>
          <w:r>
            <w:t>Confidential</w:t>
          </w:r>
        </w:p>
      </w:tc>
      <w:tc>
        <w:tcPr>
          <w:tcW w:w="3162" w:type="dxa"/>
          <w:tcBorders>
            <w:top w:val="nil"/>
            <w:left w:val="nil"/>
            <w:bottom w:val="nil"/>
            <w:right w:val="nil"/>
          </w:tcBorders>
        </w:tcPr>
        <w:p w14:paraId="04D35FBD" w14:textId="5817CFF3" w:rsidR="00C251DF" w:rsidRDefault="00C251DF">
          <w:pPr>
            <w:jc w:val="center"/>
          </w:pPr>
          <w:r>
            <w:rPr>
              <w:rFonts w:ascii="Symbol" w:eastAsia="Symbol" w:hAnsi="Symbol" w:cs="Symbol"/>
            </w:rPr>
            <w:t>Ó</w:t>
          </w:r>
          <w:fldSimple w:instr="DOCPROPERTY &quot;Company&quot;  \* MERGEFORMAT">
            <w:r w:rsidR="00771B3E">
              <w:t>&lt;Company Name&gt;</w:t>
            </w:r>
          </w:fldSimple>
          <w:r>
            <w:t xml:space="preserve">, </w:t>
          </w:r>
          <w:r>
            <w:fldChar w:fldCharType="begin"/>
          </w:r>
          <w:r>
            <w:instrText xml:space="preserve"> DATE \@ "yyyy" </w:instrText>
          </w:r>
          <w:r>
            <w:fldChar w:fldCharType="separate"/>
          </w:r>
          <w:r w:rsidR="00F768E0">
            <w:rPr>
              <w:noProof/>
            </w:rPr>
            <w:t>2026</w:t>
          </w:r>
          <w:r>
            <w:fldChar w:fldCharType="end"/>
          </w:r>
        </w:p>
      </w:tc>
      <w:tc>
        <w:tcPr>
          <w:tcW w:w="3162" w:type="dxa"/>
          <w:tcBorders>
            <w:top w:val="nil"/>
            <w:left w:val="nil"/>
            <w:bottom w:val="nil"/>
            <w:right w:val="nil"/>
          </w:tcBorders>
        </w:tcPr>
        <w:p w14:paraId="3C0C8371" w14:textId="77777777" w:rsidR="00C251DF" w:rsidRDefault="00C251DF">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8</w:t>
          </w:r>
          <w:r>
            <w:rPr>
              <w:rStyle w:val="PageNumber"/>
            </w:rPr>
            <w:fldChar w:fldCharType="end"/>
          </w:r>
        </w:p>
      </w:tc>
    </w:tr>
  </w:tbl>
  <w:p w14:paraId="0020A0AB" w14:textId="77777777" w:rsidR="00C251DF" w:rsidRDefault="00C251D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97F7" w14:textId="77777777" w:rsidR="00C251DF" w:rsidRDefault="00C251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F0D0C" w14:textId="77777777" w:rsidR="00937CCB" w:rsidRDefault="00937CCB">
      <w:pPr>
        <w:spacing w:line="240" w:lineRule="auto"/>
      </w:pPr>
      <w:r>
        <w:separator/>
      </w:r>
    </w:p>
  </w:footnote>
  <w:footnote w:type="continuationSeparator" w:id="0">
    <w:p w14:paraId="0A37BE1E" w14:textId="77777777" w:rsidR="00937CCB" w:rsidRDefault="00937C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619E3" w14:textId="77777777" w:rsidR="00C251DF" w:rsidRDefault="00C251DF">
    <w:pPr>
      <w:rPr>
        <w:sz w:val="24"/>
      </w:rPr>
    </w:pPr>
  </w:p>
  <w:p w14:paraId="419C0536" w14:textId="77777777" w:rsidR="00C251DF" w:rsidRDefault="00C251DF">
    <w:pPr>
      <w:pBdr>
        <w:top w:val="single" w:sz="6" w:space="1" w:color="auto"/>
      </w:pBdr>
      <w:rPr>
        <w:sz w:val="24"/>
      </w:rPr>
    </w:pPr>
  </w:p>
  <w:p w14:paraId="1980CA1A" w14:textId="1D9C907B" w:rsidR="00C251DF" w:rsidRDefault="0543485E">
    <w:pPr>
      <w:pBdr>
        <w:bottom w:val="single" w:sz="6" w:space="1" w:color="auto"/>
      </w:pBdr>
      <w:jc w:val="right"/>
      <w:rPr>
        <w:rFonts w:ascii="Arial" w:hAnsi="Arial"/>
        <w:b/>
        <w:sz w:val="36"/>
        <w:szCs w:val="36"/>
      </w:rPr>
    </w:pPr>
    <w:r w:rsidRPr="0543485E">
      <w:rPr>
        <w:rFonts w:ascii="Arial" w:hAnsi="Arial"/>
        <w:b/>
        <w:bCs/>
        <w:sz w:val="36"/>
        <w:szCs w:val="36"/>
      </w:rPr>
      <w:t>Squad</w:t>
    </w:r>
    <w:r w:rsidR="00C2620C" w:rsidRPr="0543485E">
      <w:rPr>
        <w:rFonts w:ascii="Arial" w:hAnsi="Arial"/>
        <w:b/>
        <w:sz w:val="36"/>
        <w:szCs w:val="36"/>
      </w:rPr>
      <w:t xml:space="preserve"> 11</w:t>
    </w:r>
  </w:p>
  <w:p w14:paraId="7CD606FB" w14:textId="77777777" w:rsidR="00C251DF" w:rsidRDefault="00C251DF">
    <w:pPr>
      <w:pBdr>
        <w:bottom w:val="single" w:sz="6" w:space="1" w:color="auto"/>
      </w:pBdr>
      <w:jc w:val="right"/>
      <w:rPr>
        <w:sz w:val="24"/>
      </w:rPr>
    </w:pPr>
  </w:p>
  <w:p w14:paraId="39D6CC96" w14:textId="77777777" w:rsidR="00C251DF" w:rsidRDefault="00C251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C251DF" w14:paraId="127DE77A" w14:textId="77777777">
      <w:tc>
        <w:tcPr>
          <w:tcW w:w="6379" w:type="dxa"/>
        </w:tcPr>
        <w:p w14:paraId="1599C5BF" w14:textId="7D32AC94" w:rsidR="00C251DF" w:rsidRDefault="00BF3C5C">
          <w:r>
            <w:t>Arithmetic Parser</w:t>
          </w:r>
        </w:p>
      </w:tc>
      <w:tc>
        <w:tcPr>
          <w:tcW w:w="3179" w:type="dxa"/>
        </w:tcPr>
        <w:p w14:paraId="4743E390" w14:textId="77777777" w:rsidR="00C251DF" w:rsidRDefault="00C251DF">
          <w:pPr>
            <w:tabs>
              <w:tab w:val="left" w:pos="1135"/>
            </w:tabs>
            <w:spacing w:before="40"/>
            <w:ind w:right="68"/>
          </w:pPr>
          <w:r>
            <w:t xml:space="preserve"> Version:          &lt;1.0&gt;</w:t>
          </w:r>
        </w:p>
      </w:tc>
    </w:tr>
    <w:tr w:rsidR="00C251DF" w14:paraId="270BE3A7" w14:textId="77777777">
      <w:tc>
        <w:tcPr>
          <w:tcW w:w="6379" w:type="dxa"/>
        </w:tcPr>
        <w:p w14:paraId="0325F6D6" w14:textId="77777777" w:rsidR="00C251DF" w:rsidRDefault="00771B3E">
          <w:fldSimple w:instr="TITLE  \* MERGEFORMAT">
            <w:r>
              <w:t>Software Development Plan</w:t>
            </w:r>
          </w:fldSimple>
        </w:p>
      </w:tc>
      <w:tc>
        <w:tcPr>
          <w:tcW w:w="3179" w:type="dxa"/>
        </w:tcPr>
        <w:p w14:paraId="627B161B" w14:textId="125BCD72" w:rsidR="00C251DF" w:rsidRDefault="00C251DF">
          <w:r>
            <w:t xml:space="preserve">  Date: </w:t>
          </w:r>
          <w:r w:rsidR="005B30AD">
            <w:t>11 Feb 2026</w:t>
          </w:r>
        </w:p>
      </w:tc>
    </w:tr>
    <w:tr w:rsidR="00C251DF" w14:paraId="5F885081" w14:textId="77777777">
      <w:tc>
        <w:tcPr>
          <w:tcW w:w="9558" w:type="dxa"/>
          <w:gridSpan w:val="2"/>
        </w:tcPr>
        <w:p w14:paraId="0E293FFC" w14:textId="35E440FC" w:rsidR="00C251DF" w:rsidRDefault="6FCAF980">
          <w:r>
            <w:t xml:space="preserve">Initial draft                                                                                                               </w:t>
          </w:r>
          <w:r w:rsidR="752D99FC">
            <w:t xml:space="preserve">Date: 11 Feb </w:t>
          </w:r>
          <w:r w:rsidR="4832191F">
            <w:t>2026</w:t>
          </w:r>
        </w:p>
      </w:tc>
    </w:tr>
  </w:tbl>
  <w:p w14:paraId="0B855A48" w14:textId="77777777" w:rsidR="00C251DF" w:rsidRDefault="00C251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D693B" w14:textId="77777777" w:rsidR="00C251DF" w:rsidRDefault="00C251DF">
    <w:pPr>
      <w:pStyle w:val="Header"/>
    </w:pPr>
  </w:p>
</w:hdr>
</file>

<file path=word/intelligence2.xml><?xml version="1.0" encoding="utf-8"?>
<int2:intelligence xmlns:int2="http://schemas.microsoft.com/office/intelligence/2020/intelligence" xmlns:oel="http://schemas.microsoft.com/office/2019/extlst">
  <int2:observations>
    <int2:textHash int2:hashCode="JOdFHfBe1c1M8Q" int2:id="5h3NVPlA">
      <int2:state int2:value="Rejected" int2:type="spell"/>
    </int2:textHash>
    <int2:textHash int2:hashCode="GP/vvM7qV5Nn3o" int2:id="OMVFv6Q0">
      <int2:state int2:value="Rejected" int2:type="spell"/>
    </int2:textHash>
    <int2:textHash int2:hashCode="DAYQ0S2XEQeoUW" int2:id="R2B4KwWQ">
      <int2:state int2:value="Rejected" int2:type="spell"/>
    </int2:textHash>
    <int2:textHash int2:hashCode="lBhJWm3FXfNqSZ" int2:id="VWgkieqr">
      <int2:state int2:value="Rejected" int2:type="spell"/>
    </int2:textHash>
    <int2:textHash int2:hashCode="4kvcKD1BXYLuhi" int2:id="e7MSTM1K">
      <int2:state int2:value="Rejected" int2:type="spell"/>
    </int2:textHash>
    <int2:textHash int2:hashCode="7dmjSQEfRyXkgr" int2:id="t4ibBPAH">
      <int2:state int2:value="Rejected" int2:type="spell"/>
    </int2:textHash>
    <int2:bookmark int2:bookmarkName="_Int_yzGakLKr" int2:invalidationBookmarkName="" int2:hashCode="7S6zdCYYuxDTsr" int2:id="AjT6XlYW">
      <int2:state int2:value="Rejected" int2:type="gram"/>
    </int2:bookmark>
    <int2:bookmark int2:bookmarkName="_Int_1TdhWleE" int2:invalidationBookmarkName="" int2:hashCode="7S6zdCYYuxDTsr" int2:id="lziIoneU">
      <int2:state int2:value="Rejected" int2:type="gram"/>
    </int2:bookmark>
    <int2:bookmark int2:bookmarkName="_Int_6VeLGuHA" int2:invalidationBookmarkName="" int2:hashCode="xEB3GezKr6m94F" int2:id="uUhAnY6M">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27F3F2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8E7D101"/>
    <w:multiLevelType w:val="hybridMultilevel"/>
    <w:tmpl w:val="FFFFFFFF"/>
    <w:lvl w:ilvl="0" w:tplc="90F0AD64">
      <w:start w:val="1"/>
      <w:numFmt w:val="bullet"/>
      <w:lvlText w:val="-"/>
      <w:lvlJc w:val="left"/>
      <w:pPr>
        <w:ind w:left="1080" w:hanging="360"/>
      </w:pPr>
      <w:rPr>
        <w:rFonts w:ascii="Aptos" w:hAnsi="Aptos" w:hint="default"/>
      </w:rPr>
    </w:lvl>
    <w:lvl w:ilvl="1" w:tplc="50DECBC6">
      <w:start w:val="1"/>
      <w:numFmt w:val="bullet"/>
      <w:lvlText w:val="o"/>
      <w:lvlJc w:val="left"/>
      <w:pPr>
        <w:ind w:left="1800" w:hanging="360"/>
      </w:pPr>
      <w:rPr>
        <w:rFonts w:ascii="Courier New" w:hAnsi="Courier New" w:hint="default"/>
      </w:rPr>
    </w:lvl>
    <w:lvl w:ilvl="2" w:tplc="E4702A0C">
      <w:start w:val="1"/>
      <w:numFmt w:val="bullet"/>
      <w:lvlText w:val=""/>
      <w:lvlJc w:val="left"/>
      <w:pPr>
        <w:ind w:left="2520" w:hanging="360"/>
      </w:pPr>
      <w:rPr>
        <w:rFonts w:ascii="Wingdings" w:hAnsi="Wingdings" w:hint="default"/>
      </w:rPr>
    </w:lvl>
    <w:lvl w:ilvl="3" w:tplc="88883474">
      <w:start w:val="1"/>
      <w:numFmt w:val="bullet"/>
      <w:lvlText w:val=""/>
      <w:lvlJc w:val="left"/>
      <w:pPr>
        <w:ind w:left="3240" w:hanging="360"/>
      </w:pPr>
      <w:rPr>
        <w:rFonts w:ascii="Symbol" w:hAnsi="Symbol" w:hint="default"/>
      </w:rPr>
    </w:lvl>
    <w:lvl w:ilvl="4" w:tplc="A852CEEC">
      <w:start w:val="1"/>
      <w:numFmt w:val="bullet"/>
      <w:lvlText w:val="o"/>
      <w:lvlJc w:val="left"/>
      <w:pPr>
        <w:ind w:left="3960" w:hanging="360"/>
      </w:pPr>
      <w:rPr>
        <w:rFonts w:ascii="Courier New" w:hAnsi="Courier New" w:hint="default"/>
      </w:rPr>
    </w:lvl>
    <w:lvl w:ilvl="5" w:tplc="D90416A8">
      <w:start w:val="1"/>
      <w:numFmt w:val="bullet"/>
      <w:lvlText w:val=""/>
      <w:lvlJc w:val="left"/>
      <w:pPr>
        <w:ind w:left="4680" w:hanging="360"/>
      </w:pPr>
      <w:rPr>
        <w:rFonts w:ascii="Wingdings" w:hAnsi="Wingdings" w:hint="default"/>
      </w:rPr>
    </w:lvl>
    <w:lvl w:ilvl="6" w:tplc="938273D8">
      <w:start w:val="1"/>
      <w:numFmt w:val="bullet"/>
      <w:lvlText w:val=""/>
      <w:lvlJc w:val="left"/>
      <w:pPr>
        <w:ind w:left="5400" w:hanging="360"/>
      </w:pPr>
      <w:rPr>
        <w:rFonts w:ascii="Symbol" w:hAnsi="Symbol" w:hint="default"/>
      </w:rPr>
    </w:lvl>
    <w:lvl w:ilvl="7" w:tplc="C2142BDA">
      <w:start w:val="1"/>
      <w:numFmt w:val="bullet"/>
      <w:lvlText w:val="o"/>
      <w:lvlJc w:val="left"/>
      <w:pPr>
        <w:ind w:left="6120" w:hanging="360"/>
      </w:pPr>
      <w:rPr>
        <w:rFonts w:ascii="Courier New" w:hAnsi="Courier New" w:hint="default"/>
      </w:rPr>
    </w:lvl>
    <w:lvl w:ilvl="8" w:tplc="BBF8CCB4">
      <w:start w:val="1"/>
      <w:numFmt w:val="bullet"/>
      <w:lvlText w:val=""/>
      <w:lvlJc w:val="left"/>
      <w:pPr>
        <w:ind w:left="6840" w:hanging="360"/>
      </w:pPr>
      <w:rPr>
        <w:rFonts w:ascii="Wingdings" w:hAnsi="Wingdings" w:hint="default"/>
      </w:rPr>
    </w:lvl>
  </w:abstractNum>
  <w:abstractNum w:abstractNumId="4" w15:restartNumberingAfterBreak="0">
    <w:nsid w:val="1B8F2522"/>
    <w:multiLevelType w:val="hybridMultilevel"/>
    <w:tmpl w:val="FFFFFFFF"/>
    <w:lvl w:ilvl="0" w:tplc="AF9CA03C">
      <w:start w:val="1"/>
      <w:numFmt w:val="bullet"/>
      <w:lvlText w:val="-"/>
      <w:lvlJc w:val="left"/>
      <w:pPr>
        <w:ind w:left="1080" w:hanging="360"/>
      </w:pPr>
      <w:rPr>
        <w:rFonts w:ascii="Aptos" w:hAnsi="Aptos" w:hint="default"/>
      </w:rPr>
    </w:lvl>
    <w:lvl w:ilvl="1" w:tplc="CF64DDB2">
      <w:start w:val="1"/>
      <w:numFmt w:val="bullet"/>
      <w:lvlText w:val="o"/>
      <w:lvlJc w:val="left"/>
      <w:pPr>
        <w:ind w:left="1800" w:hanging="360"/>
      </w:pPr>
      <w:rPr>
        <w:rFonts w:ascii="Courier New" w:hAnsi="Courier New" w:hint="default"/>
      </w:rPr>
    </w:lvl>
    <w:lvl w:ilvl="2" w:tplc="B00C5F06">
      <w:start w:val="1"/>
      <w:numFmt w:val="bullet"/>
      <w:lvlText w:val=""/>
      <w:lvlJc w:val="left"/>
      <w:pPr>
        <w:ind w:left="2520" w:hanging="360"/>
      </w:pPr>
      <w:rPr>
        <w:rFonts w:ascii="Wingdings" w:hAnsi="Wingdings" w:hint="default"/>
      </w:rPr>
    </w:lvl>
    <w:lvl w:ilvl="3" w:tplc="EB744188">
      <w:start w:val="1"/>
      <w:numFmt w:val="bullet"/>
      <w:lvlText w:val=""/>
      <w:lvlJc w:val="left"/>
      <w:pPr>
        <w:ind w:left="3240" w:hanging="360"/>
      </w:pPr>
      <w:rPr>
        <w:rFonts w:ascii="Symbol" w:hAnsi="Symbol" w:hint="default"/>
      </w:rPr>
    </w:lvl>
    <w:lvl w:ilvl="4" w:tplc="637ADA74">
      <w:start w:val="1"/>
      <w:numFmt w:val="bullet"/>
      <w:lvlText w:val="o"/>
      <w:lvlJc w:val="left"/>
      <w:pPr>
        <w:ind w:left="3960" w:hanging="360"/>
      </w:pPr>
      <w:rPr>
        <w:rFonts w:ascii="Courier New" w:hAnsi="Courier New" w:hint="default"/>
      </w:rPr>
    </w:lvl>
    <w:lvl w:ilvl="5" w:tplc="361E9EEC">
      <w:start w:val="1"/>
      <w:numFmt w:val="bullet"/>
      <w:lvlText w:val=""/>
      <w:lvlJc w:val="left"/>
      <w:pPr>
        <w:ind w:left="4680" w:hanging="360"/>
      </w:pPr>
      <w:rPr>
        <w:rFonts w:ascii="Wingdings" w:hAnsi="Wingdings" w:hint="default"/>
      </w:rPr>
    </w:lvl>
    <w:lvl w:ilvl="6" w:tplc="3BF47B04">
      <w:start w:val="1"/>
      <w:numFmt w:val="bullet"/>
      <w:lvlText w:val=""/>
      <w:lvlJc w:val="left"/>
      <w:pPr>
        <w:ind w:left="5400" w:hanging="360"/>
      </w:pPr>
      <w:rPr>
        <w:rFonts w:ascii="Symbol" w:hAnsi="Symbol" w:hint="default"/>
      </w:rPr>
    </w:lvl>
    <w:lvl w:ilvl="7" w:tplc="AB22B710">
      <w:start w:val="1"/>
      <w:numFmt w:val="bullet"/>
      <w:lvlText w:val="o"/>
      <w:lvlJc w:val="left"/>
      <w:pPr>
        <w:ind w:left="6120" w:hanging="360"/>
      </w:pPr>
      <w:rPr>
        <w:rFonts w:ascii="Courier New" w:hAnsi="Courier New" w:hint="default"/>
      </w:rPr>
    </w:lvl>
    <w:lvl w:ilvl="8" w:tplc="547EBA8A">
      <w:start w:val="1"/>
      <w:numFmt w:val="bullet"/>
      <w:lvlText w:val=""/>
      <w:lvlJc w:val="left"/>
      <w:pPr>
        <w:ind w:left="6840" w:hanging="360"/>
      </w:pPr>
      <w:rPr>
        <w:rFonts w:ascii="Wingdings" w:hAnsi="Wingdings" w:hint="default"/>
      </w:rPr>
    </w:lvl>
  </w:abstractNum>
  <w:abstractNum w:abstractNumId="5" w15:restartNumberingAfterBreak="0">
    <w:nsid w:val="2325040A"/>
    <w:multiLevelType w:val="multilevel"/>
    <w:tmpl w:val="5F826484"/>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C265B2E"/>
    <w:multiLevelType w:val="hybridMultilevel"/>
    <w:tmpl w:val="FFFFFFFF"/>
    <w:lvl w:ilvl="0" w:tplc="D1DC636C">
      <w:start w:val="1"/>
      <w:numFmt w:val="decimal"/>
      <w:lvlText w:val="%1."/>
      <w:lvlJc w:val="left"/>
      <w:pPr>
        <w:ind w:left="720" w:hanging="360"/>
      </w:pPr>
    </w:lvl>
    <w:lvl w:ilvl="1" w:tplc="8EA48A74">
      <w:start w:val="1"/>
      <w:numFmt w:val="lowerLetter"/>
      <w:lvlText w:val="%2."/>
      <w:lvlJc w:val="left"/>
      <w:pPr>
        <w:ind w:left="1440" w:hanging="360"/>
      </w:pPr>
    </w:lvl>
    <w:lvl w:ilvl="2" w:tplc="0468790A">
      <w:start w:val="1"/>
      <w:numFmt w:val="lowerRoman"/>
      <w:lvlText w:val="%3."/>
      <w:lvlJc w:val="right"/>
      <w:pPr>
        <w:ind w:left="2160" w:hanging="180"/>
      </w:pPr>
    </w:lvl>
    <w:lvl w:ilvl="3" w:tplc="07104F82">
      <w:start w:val="1"/>
      <w:numFmt w:val="decimal"/>
      <w:lvlText w:val="%4."/>
      <w:lvlJc w:val="left"/>
      <w:pPr>
        <w:ind w:left="2880" w:hanging="360"/>
      </w:pPr>
    </w:lvl>
    <w:lvl w:ilvl="4" w:tplc="88E8C3AC">
      <w:start w:val="1"/>
      <w:numFmt w:val="lowerLetter"/>
      <w:lvlText w:val="%5."/>
      <w:lvlJc w:val="left"/>
      <w:pPr>
        <w:ind w:left="3600" w:hanging="360"/>
      </w:pPr>
    </w:lvl>
    <w:lvl w:ilvl="5" w:tplc="552CCC16">
      <w:start w:val="1"/>
      <w:numFmt w:val="lowerRoman"/>
      <w:lvlText w:val="%6."/>
      <w:lvlJc w:val="right"/>
      <w:pPr>
        <w:ind w:left="4320" w:hanging="180"/>
      </w:pPr>
    </w:lvl>
    <w:lvl w:ilvl="6" w:tplc="EAE4C21A">
      <w:start w:val="1"/>
      <w:numFmt w:val="decimal"/>
      <w:lvlText w:val="%7."/>
      <w:lvlJc w:val="left"/>
      <w:pPr>
        <w:ind w:left="5040" w:hanging="360"/>
      </w:pPr>
    </w:lvl>
    <w:lvl w:ilvl="7" w:tplc="D3E8F87A">
      <w:start w:val="1"/>
      <w:numFmt w:val="lowerLetter"/>
      <w:lvlText w:val="%8."/>
      <w:lvlJc w:val="left"/>
      <w:pPr>
        <w:ind w:left="5760" w:hanging="360"/>
      </w:pPr>
    </w:lvl>
    <w:lvl w:ilvl="8" w:tplc="F7004AD0">
      <w:start w:val="1"/>
      <w:numFmt w:val="lowerRoman"/>
      <w:lvlText w:val="%9."/>
      <w:lvlJc w:val="right"/>
      <w:pPr>
        <w:ind w:left="6480" w:hanging="180"/>
      </w:pPr>
    </w:lvl>
  </w:abstractNum>
  <w:abstractNum w:abstractNumId="7" w15:restartNumberingAfterBreak="0">
    <w:nsid w:val="496ED746"/>
    <w:multiLevelType w:val="hybridMultilevel"/>
    <w:tmpl w:val="FFFFFFFF"/>
    <w:lvl w:ilvl="0" w:tplc="AFFA9DE6">
      <w:start w:val="1"/>
      <w:numFmt w:val="bullet"/>
      <w:lvlText w:val="-"/>
      <w:lvlJc w:val="left"/>
      <w:pPr>
        <w:ind w:left="1080" w:hanging="360"/>
      </w:pPr>
      <w:rPr>
        <w:rFonts w:ascii="Aptos" w:hAnsi="Aptos" w:hint="default"/>
      </w:rPr>
    </w:lvl>
    <w:lvl w:ilvl="1" w:tplc="E72E5456">
      <w:start w:val="1"/>
      <w:numFmt w:val="bullet"/>
      <w:lvlText w:val="o"/>
      <w:lvlJc w:val="left"/>
      <w:pPr>
        <w:ind w:left="1800" w:hanging="360"/>
      </w:pPr>
      <w:rPr>
        <w:rFonts w:ascii="Courier New" w:hAnsi="Courier New" w:hint="default"/>
      </w:rPr>
    </w:lvl>
    <w:lvl w:ilvl="2" w:tplc="DBD2AED4">
      <w:start w:val="1"/>
      <w:numFmt w:val="bullet"/>
      <w:lvlText w:val=""/>
      <w:lvlJc w:val="left"/>
      <w:pPr>
        <w:ind w:left="2520" w:hanging="360"/>
      </w:pPr>
      <w:rPr>
        <w:rFonts w:ascii="Wingdings" w:hAnsi="Wingdings" w:hint="default"/>
      </w:rPr>
    </w:lvl>
    <w:lvl w:ilvl="3" w:tplc="7FDC8BAA">
      <w:start w:val="1"/>
      <w:numFmt w:val="bullet"/>
      <w:lvlText w:val=""/>
      <w:lvlJc w:val="left"/>
      <w:pPr>
        <w:ind w:left="3240" w:hanging="360"/>
      </w:pPr>
      <w:rPr>
        <w:rFonts w:ascii="Symbol" w:hAnsi="Symbol" w:hint="default"/>
      </w:rPr>
    </w:lvl>
    <w:lvl w:ilvl="4" w:tplc="A0ECF51E">
      <w:start w:val="1"/>
      <w:numFmt w:val="bullet"/>
      <w:lvlText w:val="o"/>
      <w:lvlJc w:val="left"/>
      <w:pPr>
        <w:ind w:left="3960" w:hanging="360"/>
      </w:pPr>
      <w:rPr>
        <w:rFonts w:ascii="Courier New" w:hAnsi="Courier New" w:hint="default"/>
      </w:rPr>
    </w:lvl>
    <w:lvl w:ilvl="5" w:tplc="44E456A4">
      <w:start w:val="1"/>
      <w:numFmt w:val="bullet"/>
      <w:lvlText w:val=""/>
      <w:lvlJc w:val="left"/>
      <w:pPr>
        <w:ind w:left="4680" w:hanging="360"/>
      </w:pPr>
      <w:rPr>
        <w:rFonts w:ascii="Wingdings" w:hAnsi="Wingdings" w:hint="default"/>
      </w:rPr>
    </w:lvl>
    <w:lvl w:ilvl="6" w:tplc="3BE4FD50">
      <w:start w:val="1"/>
      <w:numFmt w:val="bullet"/>
      <w:lvlText w:val=""/>
      <w:lvlJc w:val="left"/>
      <w:pPr>
        <w:ind w:left="5400" w:hanging="360"/>
      </w:pPr>
      <w:rPr>
        <w:rFonts w:ascii="Symbol" w:hAnsi="Symbol" w:hint="default"/>
      </w:rPr>
    </w:lvl>
    <w:lvl w:ilvl="7" w:tplc="AD2ABDA4">
      <w:start w:val="1"/>
      <w:numFmt w:val="bullet"/>
      <w:lvlText w:val="o"/>
      <w:lvlJc w:val="left"/>
      <w:pPr>
        <w:ind w:left="6120" w:hanging="360"/>
      </w:pPr>
      <w:rPr>
        <w:rFonts w:ascii="Courier New" w:hAnsi="Courier New" w:hint="default"/>
      </w:rPr>
    </w:lvl>
    <w:lvl w:ilvl="8" w:tplc="AE9E7E74">
      <w:start w:val="1"/>
      <w:numFmt w:val="bullet"/>
      <w:lvlText w:val=""/>
      <w:lvlJc w:val="left"/>
      <w:pPr>
        <w:ind w:left="6840" w:hanging="360"/>
      </w:pPr>
      <w:rPr>
        <w:rFonts w:ascii="Wingdings" w:hAnsi="Wingdings" w:hint="default"/>
      </w:rPr>
    </w:lvl>
  </w:abstractNum>
  <w:abstractNum w:abstractNumId="8" w15:restartNumberingAfterBreak="0">
    <w:nsid w:val="498A7E1F"/>
    <w:multiLevelType w:val="hybridMultilevel"/>
    <w:tmpl w:val="FFFFFFFF"/>
    <w:lvl w:ilvl="0" w:tplc="461E6FF2">
      <w:start w:val="1"/>
      <w:numFmt w:val="bullet"/>
      <w:lvlText w:val="-"/>
      <w:lvlJc w:val="left"/>
      <w:pPr>
        <w:ind w:left="1080" w:hanging="360"/>
      </w:pPr>
      <w:rPr>
        <w:rFonts w:ascii="Aptos" w:hAnsi="Aptos" w:hint="default"/>
      </w:rPr>
    </w:lvl>
    <w:lvl w:ilvl="1" w:tplc="FD60DDCE">
      <w:start w:val="1"/>
      <w:numFmt w:val="bullet"/>
      <w:lvlText w:val="o"/>
      <w:lvlJc w:val="left"/>
      <w:pPr>
        <w:ind w:left="1800" w:hanging="360"/>
      </w:pPr>
      <w:rPr>
        <w:rFonts w:ascii="Courier New" w:hAnsi="Courier New" w:hint="default"/>
      </w:rPr>
    </w:lvl>
    <w:lvl w:ilvl="2" w:tplc="BEAE8F96">
      <w:start w:val="1"/>
      <w:numFmt w:val="bullet"/>
      <w:lvlText w:val=""/>
      <w:lvlJc w:val="left"/>
      <w:pPr>
        <w:ind w:left="2520" w:hanging="360"/>
      </w:pPr>
      <w:rPr>
        <w:rFonts w:ascii="Wingdings" w:hAnsi="Wingdings" w:hint="default"/>
      </w:rPr>
    </w:lvl>
    <w:lvl w:ilvl="3" w:tplc="10525BAA">
      <w:start w:val="1"/>
      <w:numFmt w:val="bullet"/>
      <w:lvlText w:val=""/>
      <w:lvlJc w:val="left"/>
      <w:pPr>
        <w:ind w:left="3240" w:hanging="360"/>
      </w:pPr>
      <w:rPr>
        <w:rFonts w:ascii="Symbol" w:hAnsi="Symbol" w:hint="default"/>
      </w:rPr>
    </w:lvl>
    <w:lvl w:ilvl="4" w:tplc="0F1E39D4">
      <w:start w:val="1"/>
      <w:numFmt w:val="bullet"/>
      <w:lvlText w:val="o"/>
      <w:lvlJc w:val="left"/>
      <w:pPr>
        <w:ind w:left="3960" w:hanging="360"/>
      </w:pPr>
      <w:rPr>
        <w:rFonts w:ascii="Courier New" w:hAnsi="Courier New" w:hint="default"/>
      </w:rPr>
    </w:lvl>
    <w:lvl w:ilvl="5" w:tplc="0B2CD43C">
      <w:start w:val="1"/>
      <w:numFmt w:val="bullet"/>
      <w:lvlText w:val=""/>
      <w:lvlJc w:val="left"/>
      <w:pPr>
        <w:ind w:left="4680" w:hanging="360"/>
      </w:pPr>
      <w:rPr>
        <w:rFonts w:ascii="Wingdings" w:hAnsi="Wingdings" w:hint="default"/>
      </w:rPr>
    </w:lvl>
    <w:lvl w:ilvl="6" w:tplc="793A1DF4">
      <w:start w:val="1"/>
      <w:numFmt w:val="bullet"/>
      <w:lvlText w:val=""/>
      <w:lvlJc w:val="left"/>
      <w:pPr>
        <w:ind w:left="5400" w:hanging="360"/>
      </w:pPr>
      <w:rPr>
        <w:rFonts w:ascii="Symbol" w:hAnsi="Symbol" w:hint="default"/>
      </w:rPr>
    </w:lvl>
    <w:lvl w:ilvl="7" w:tplc="9B520AE4">
      <w:start w:val="1"/>
      <w:numFmt w:val="bullet"/>
      <w:lvlText w:val="o"/>
      <w:lvlJc w:val="left"/>
      <w:pPr>
        <w:ind w:left="6120" w:hanging="360"/>
      </w:pPr>
      <w:rPr>
        <w:rFonts w:ascii="Courier New" w:hAnsi="Courier New" w:hint="default"/>
      </w:rPr>
    </w:lvl>
    <w:lvl w:ilvl="8" w:tplc="1E808BB2">
      <w:start w:val="1"/>
      <w:numFmt w:val="bullet"/>
      <w:lvlText w:val=""/>
      <w:lvlJc w:val="left"/>
      <w:pPr>
        <w:ind w:left="6840" w:hanging="360"/>
      </w:pPr>
      <w:rPr>
        <w:rFonts w:ascii="Wingdings" w:hAnsi="Wingdings" w:hint="default"/>
      </w:rPr>
    </w:lvl>
  </w:abstractNum>
  <w:abstractNum w:abstractNumId="9" w15:restartNumberingAfterBreak="0">
    <w:nsid w:val="57E2D2BE"/>
    <w:multiLevelType w:val="hybridMultilevel"/>
    <w:tmpl w:val="FFFFFFFF"/>
    <w:lvl w:ilvl="0" w:tplc="EBE2DA0E">
      <w:start w:val="1"/>
      <w:numFmt w:val="bullet"/>
      <w:lvlText w:val="-"/>
      <w:lvlJc w:val="left"/>
      <w:pPr>
        <w:ind w:left="1080" w:hanging="360"/>
      </w:pPr>
      <w:rPr>
        <w:rFonts w:ascii="Aptos" w:hAnsi="Aptos" w:hint="default"/>
      </w:rPr>
    </w:lvl>
    <w:lvl w:ilvl="1" w:tplc="DC10EEBE">
      <w:start w:val="1"/>
      <w:numFmt w:val="bullet"/>
      <w:lvlText w:val="o"/>
      <w:lvlJc w:val="left"/>
      <w:pPr>
        <w:ind w:left="1800" w:hanging="360"/>
      </w:pPr>
      <w:rPr>
        <w:rFonts w:ascii="Courier New" w:hAnsi="Courier New" w:hint="default"/>
      </w:rPr>
    </w:lvl>
    <w:lvl w:ilvl="2" w:tplc="99EA23E0">
      <w:start w:val="1"/>
      <w:numFmt w:val="bullet"/>
      <w:lvlText w:val=""/>
      <w:lvlJc w:val="left"/>
      <w:pPr>
        <w:ind w:left="2520" w:hanging="360"/>
      </w:pPr>
      <w:rPr>
        <w:rFonts w:ascii="Wingdings" w:hAnsi="Wingdings" w:hint="default"/>
      </w:rPr>
    </w:lvl>
    <w:lvl w:ilvl="3" w:tplc="D27440A8">
      <w:start w:val="1"/>
      <w:numFmt w:val="bullet"/>
      <w:lvlText w:val=""/>
      <w:lvlJc w:val="left"/>
      <w:pPr>
        <w:ind w:left="3240" w:hanging="360"/>
      </w:pPr>
      <w:rPr>
        <w:rFonts w:ascii="Symbol" w:hAnsi="Symbol" w:hint="default"/>
      </w:rPr>
    </w:lvl>
    <w:lvl w:ilvl="4" w:tplc="E76CD0B0">
      <w:start w:val="1"/>
      <w:numFmt w:val="bullet"/>
      <w:lvlText w:val="o"/>
      <w:lvlJc w:val="left"/>
      <w:pPr>
        <w:ind w:left="3960" w:hanging="360"/>
      </w:pPr>
      <w:rPr>
        <w:rFonts w:ascii="Courier New" w:hAnsi="Courier New" w:hint="default"/>
      </w:rPr>
    </w:lvl>
    <w:lvl w:ilvl="5" w:tplc="A6907F94">
      <w:start w:val="1"/>
      <w:numFmt w:val="bullet"/>
      <w:lvlText w:val=""/>
      <w:lvlJc w:val="left"/>
      <w:pPr>
        <w:ind w:left="4680" w:hanging="360"/>
      </w:pPr>
      <w:rPr>
        <w:rFonts w:ascii="Wingdings" w:hAnsi="Wingdings" w:hint="default"/>
      </w:rPr>
    </w:lvl>
    <w:lvl w:ilvl="6" w:tplc="F59289A0">
      <w:start w:val="1"/>
      <w:numFmt w:val="bullet"/>
      <w:lvlText w:val=""/>
      <w:lvlJc w:val="left"/>
      <w:pPr>
        <w:ind w:left="5400" w:hanging="360"/>
      </w:pPr>
      <w:rPr>
        <w:rFonts w:ascii="Symbol" w:hAnsi="Symbol" w:hint="default"/>
      </w:rPr>
    </w:lvl>
    <w:lvl w:ilvl="7" w:tplc="3E968594">
      <w:start w:val="1"/>
      <w:numFmt w:val="bullet"/>
      <w:lvlText w:val="o"/>
      <w:lvlJc w:val="left"/>
      <w:pPr>
        <w:ind w:left="6120" w:hanging="360"/>
      </w:pPr>
      <w:rPr>
        <w:rFonts w:ascii="Courier New" w:hAnsi="Courier New" w:hint="default"/>
      </w:rPr>
    </w:lvl>
    <w:lvl w:ilvl="8" w:tplc="EDA2EE08">
      <w:start w:val="1"/>
      <w:numFmt w:val="bullet"/>
      <w:lvlText w:val=""/>
      <w:lvlJc w:val="left"/>
      <w:pPr>
        <w:ind w:left="6840" w:hanging="360"/>
      </w:pPr>
      <w:rPr>
        <w:rFonts w:ascii="Wingdings" w:hAnsi="Wingdings" w:hint="default"/>
      </w:rPr>
    </w:lvl>
  </w:abstractNum>
  <w:abstractNum w:abstractNumId="10" w15:restartNumberingAfterBreak="0">
    <w:nsid w:val="5E3C2488"/>
    <w:multiLevelType w:val="hybridMultilevel"/>
    <w:tmpl w:val="FFFFFFFF"/>
    <w:lvl w:ilvl="0" w:tplc="39EEC05A">
      <w:start w:val="1"/>
      <w:numFmt w:val="bullet"/>
      <w:lvlText w:val=""/>
      <w:lvlJc w:val="left"/>
      <w:pPr>
        <w:ind w:left="720" w:hanging="360"/>
      </w:pPr>
      <w:rPr>
        <w:rFonts w:ascii="Symbol" w:hAnsi="Symbol" w:hint="default"/>
      </w:rPr>
    </w:lvl>
    <w:lvl w:ilvl="1" w:tplc="B26681D0">
      <w:start w:val="1"/>
      <w:numFmt w:val="bullet"/>
      <w:lvlText w:val="o"/>
      <w:lvlJc w:val="left"/>
      <w:pPr>
        <w:ind w:left="1440" w:hanging="360"/>
      </w:pPr>
      <w:rPr>
        <w:rFonts w:ascii="Courier New" w:hAnsi="Courier New" w:hint="default"/>
      </w:rPr>
    </w:lvl>
    <w:lvl w:ilvl="2" w:tplc="9814BA94">
      <w:start w:val="1"/>
      <w:numFmt w:val="bullet"/>
      <w:lvlText w:val=""/>
      <w:lvlJc w:val="left"/>
      <w:pPr>
        <w:ind w:left="2160" w:hanging="360"/>
      </w:pPr>
      <w:rPr>
        <w:rFonts w:ascii="Wingdings" w:hAnsi="Wingdings" w:hint="default"/>
      </w:rPr>
    </w:lvl>
    <w:lvl w:ilvl="3" w:tplc="67C0A366">
      <w:start w:val="1"/>
      <w:numFmt w:val="bullet"/>
      <w:lvlText w:val=""/>
      <w:lvlJc w:val="left"/>
      <w:pPr>
        <w:ind w:left="2880" w:hanging="360"/>
      </w:pPr>
      <w:rPr>
        <w:rFonts w:ascii="Symbol" w:hAnsi="Symbol" w:hint="default"/>
      </w:rPr>
    </w:lvl>
    <w:lvl w:ilvl="4" w:tplc="F2EA937A">
      <w:start w:val="1"/>
      <w:numFmt w:val="bullet"/>
      <w:lvlText w:val="o"/>
      <w:lvlJc w:val="left"/>
      <w:pPr>
        <w:ind w:left="3600" w:hanging="360"/>
      </w:pPr>
      <w:rPr>
        <w:rFonts w:ascii="Courier New" w:hAnsi="Courier New" w:hint="default"/>
      </w:rPr>
    </w:lvl>
    <w:lvl w:ilvl="5" w:tplc="5562E096">
      <w:start w:val="1"/>
      <w:numFmt w:val="bullet"/>
      <w:lvlText w:val=""/>
      <w:lvlJc w:val="left"/>
      <w:pPr>
        <w:ind w:left="4320" w:hanging="360"/>
      </w:pPr>
      <w:rPr>
        <w:rFonts w:ascii="Wingdings" w:hAnsi="Wingdings" w:hint="default"/>
      </w:rPr>
    </w:lvl>
    <w:lvl w:ilvl="6" w:tplc="86DC30C8">
      <w:start w:val="1"/>
      <w:numFmt w:val="bullet"/>
      <w:lvlText w:val=""/>
      <w:lvlJc w:val="left"/>
      <w:pPr>
        <w:ind w:left="5040" w:hanging="360"/>
      </w:pPr>
      <w:rPr>
        <w:rFonts w:ascii="Symbol" w:hAnsi="Symbol" w:hint="default"/>
      </w:rPr>
    </w:lvl>
    <w:lvl w:ilvl="7" w:tplc="F252D60A">
      <w:start w:val="1"/>
      <w:numFmt w:val="bullet"/>
      <w:lvlText w:val="o"/>
      <w:lvlJc w:val="left"/>
      <w:pPr>
        <w:ind w:left="5760" w:hanging="360"/>
      </w:pPr>
      <w:rPr>
        <w:rFonts w:ascii="Courier New" w:hAnsi="Courier New" w:hint="default"/>
      </w:rPr>
    </w:lvl>
    <w:lvl w:ilvl="8" w:tplc="EB54AF88">
      <w:start w:val="1"/>
      <w:numFmt w:val="bullet"/>
      <w:lvlText w:val=""/>
      <w:lvlJc w:val="left"/>
      <w:pPr>
        <w:ind w:left="6480" w:hanging="360"/>
      </w:pPr>
      <w:rPr>
        <w:rFonts w:ascii="Wingdings" w:hAnsi="Wingdings" w:hint="default"/>
      </w:rPr>
    </w:lvl>
  </w:abstractNum>
  <w:abstractNum w:abstractNumId="11" w15:restartNumberingAfterBreak="0">
    <w:nsid w:val="65C0F731"/>
    <w:multiLevelType w:val="hybridMultilevel"/>
    <w:tmpl w:val="FFFFFFFF"/>
    <w:lvl w:ilvl="0" w:tplc="1E38A682">
      <w:start w:val="1"/>
      <w:numFmt w:val="bullet"/>
      <w:lvlText w:val="-"/>
      <w:lvlJc w:val="left"/>
      <w:pPr>
        <w:ind w:left="1080" w:hanging="360"/>
      </w:pPr>
      <w:rPr>
        <w:rFonts w:ascii="Aptos" w:hAnsi="Aptos" w:hint="default"/>
      </w:rPr>
    </w:lvl>
    <w:lvl w:ilvl="1" w:tplc="65E6ABD8">
      <w:start w:val="1"/>
      <w:numFmt w:val="bullet"/>
      <w:lvlText w:val="o"/>
      <w:lvlJc w:val="left"/>
      <w:pPr>
        <w:ind w:left="1800" w:hanging="360"/>
      </w:pPr>
      <w:rPr>
        <w:rFonts w:ascii="Courier New" w:hAnsi="Courier New" w:hint="default"/>
      </w:rPr>
    </w:lvl>
    <w:lvl w:ilvl="2" w:tplc="32D691C4">
      <w:start w:val="1"/>
      <w:numFmt w:val="bullet"/>
      <w:lvlText w:val=""/>
      <w:lvlJc w:val="left"/>
      <w:pPr>
        <w:ind w:left="2520" w:hanging="360"/>
      </w:pPr>
      <w:rPr>
        <w:rFonts w:ascii="Wingdings" w:hAnsi="Wingdings" w:hint="default"/>
      </w:rPr>
    </w:lvl>
    <w:lvl w:ilvl="3" w:tplc="B9AC6BF2">
      <w:start w:val="1"/>
      <w:numFmt w:val="bullet"/>
      <w:lvlText w:val=""/>
      <w:lvlJc w:val="left"/>
      <w:pPr>
        <w:ind w:left="3240" w:hanging="360"/>
      </w:pPr>
      <w:rPr>
        <w:rFonts w:ascii="Symbol" w:hAnsi="Symbol" w:hint="default"/>
      </w:rPr>
    </w:lvl>
    <w:lvl w:ilvl="4" w:tplc="8E248FBE">
      <w:start w:val="1"/>
      <w:numFmt w:val="bullet"/>
      <w:lvlText w:val="o"/>
      <w:lvlJc w:val="left"/>
      <w:pPr>
        <w:ind w:left="3960" w:hanging="360"/>
      </w:pPr>
      <w:rPr>
        <w:rFonts w:ascii="Courier New" w:hAnsi="Courier New" w:hint="default"/>
      </w:rPr>
    </w:lvl>
    <w:lvl w:ilvl="5" w:tplc="091CDB36">
      <w:start w:val="1"/>
      <w:numFmt w:val="bullet"/>
      <w:lvlText w:val=""/>
      <w:lvlJc w:val="left"/>
      <w:pPr>
        <w:ind w:left="4680" w:hanging="360"/>
      </w:pPr>
      <w:rPr>
        <w:rFonts w:ascii="Wingdings" w:hAnsi="Wingdings" w:hint="default"/>
      </w:rPr>
    </w:lvl>
    <w:lvl w:ilvl="6" w:tplc="208C0950">
      <w:start w:val="1"/>
      <w:numFmt w:val="bullet"/>
      <w:lvlText w:val=""/>
      <w:lvlJc w:val="left"/>
      <w:pPr>
        <w:ind w:left="5400" w:hanging="360"/>
      </w:pPr>
      <w:rPr>
        <w:rFonts w:ascii="Symbol" w:hAnsi="Symbol" w:hint="default"/>
      </w:rPr>
    </w:lvl>
    <w:lvl w:ilvl="7" w:tplc="9544EFAA">
      <w:start w:val="1"/>
      <w:numFmt w:val="bullet"/>
      <w:lvlText w:val="o"/>
      <w:lvlJc w:val="left"/>
      <w:pPr>
        <w:ind w:left="6120" w:hanging="360"/>
      </w:pPr>
      <w:rPr>
        <w:rFonts w:ascii="Courier New" w:hAnsi="Courier New" w:hint="default"/>
      </w:rPr>
    </w:lvl>
    <w:lvl w:ilvl="8" w:tplc="FB36DE6C">
      <w:start w:val="1"/>
      <w:numFmt w:val="bullet"/>
      <w:lvlText w:val=""/>
      <w:lvlJc w:val="left"/>
      <w:pPr>
        <w:ind w:left="6840" w:hanging="360"/>
      </w:pPr>
      <w:rPr>
        <w:rFonts w:ascii="Wingdings" w:hAnsi="Wingdings" w:hint="default"/>
      </w:rPr>
    </w:lvl>
  </w:abstractNum>
  <w:abstractNum w:abstractNumId="12" w15:restartNumberingAfterBreak="0">
    <w:nsid w:val="683A53CC"/>
    <w:multiLevelType w:val="hybridMultilevel"/>
    <w:tmpl w:val="FFFFFFFF"/>
    <w:lvl w:ilvl="0" w:tplc="A9722BF2">
      <w:start w:val="1"/>
      <w:numFmt w:val="bullet"/>
      <w:lvlText w:val="-"/>
      <w:lvlJc w:val="left"/>
      <w:pPr>
        <w:ind w:left="1080" w:hanging="360"/>
      </w:pPr>
      <w:rPr>
        <w:rFonts w:ascii="Aptos" w:hAnsi="Aptos" w:hint="default"/>
      </w:rPr>
    </w:lvl>
    <w:lvl w:ilvl="1" w:tplc="5A6C5222">
      <w:start w:val="1"/>
      <w:numFmt w:val="bullet"/>
      <w:lvlText w:val="o"/>
      <w:lvlJc w:val="left"/>
      <w:pPr>
        <w:ind w:left="1800" w:hanging="360"/>
      </w:pPr>
      <w:rPr>
        <w:rFonts w:ascii="Courier New" w:hAnsi="Courier New" w:hint="default"/>
      </w:rPr>
    </w:lvl>
    <w:lvl w:ilvl="2" w:tplc="65BC32BE">
      <w:start w:val="1"/>
      <w:numFmt w:val="bullet"/>
      <w:lvlText w:val=""/>
      <w:lvlJc w:val="left"/>
      <w:pPr>
        <w:ind w:left="2520" w:hanging="360"/>
      </w:pPr>
      <w:rPr>
        <w:rFonts w:ascii="Wingdings" w:hAnsi="Wingdings" w:hint="default"/>
      </w:rPr>
    </w:lvl>
    <w:lvl w:ilvl="3" w:tplc="1B4213CE">
      <w:start w:val="1"/>
      <w:numFmt w:val="bullet"/>
      <w:lvlText w:val=""/>
      <w:lvlJc w:val="left"/>
      <w:pPr>
        <w:ind w:left="3240" w:hanging="360"/>
      </w:pPr>
      <w:rPr>
        <w:rFonts w:ascii="Symbol" w:hAnsi="Symbol" w:hint="default"/>
      </w:rPr>
    </w:lvl>
    <w:lvl w:ilvl="4" w:tplc="16E47E9E">
      <w:start w:val="1"/>
      <w:numFmt w:val="bullet"/>
      <w:lvlText w:val="o"/>
      <w:lvlJc w:val="left"/>
      <w:pPr>
        <w:ind w:left="3960" w:hanging="360"/>
      </w:pPr>
      <w:rPr>
        <w:rFonts w:ascii="Courier New" w:hAnsi="Courier New" w:hint="default"/>
      </w:rPr>
    </w:lvl>
    <w:lvl w:ilvl="5" w:tplc="06CC1CBA">
      <w:start w:val="1"/>
      <w:numFmt w:val="bullet"/>
      <w:lvlText w:val=""/>
      <w:lvlJc w:val="left"/>
      <w:pPr>
        <w:ind w:left="4680" w:hanging="360"/>
      </w:pPr>
      <w:rPr>
        <w:rFonts w:ascii="Wingdings" w:hAnsi="Wingdings" w:hint="default"/>
      </w:rPr>
    </w:lvl>
    <w:lvl w:ilvl="6" w:tplc="745425A8">
      <w:start w:val="1"/>
      <w:numFmt w:val="bullet"/>
      <w:lvlText w:val=""/>
      <w:lvlJc w:val="left"/>
      <w:pPr>
        <w:ind w:left="5400" w:hanging="360"/>
      </w:pPr>
      <w:rPr>
        <w:rFonts w:ascii="Symbol" w:hAnsi="Symbol" w:hint="default"/>
      </w:rPr>
    </w:lvl>
    <w:lvl w:ilvl="7" w:tplc="FF8C6BC6">
      <w:start w:val="1"/>
      <w:numFmt w:val="bullet"/>
      <w:lvlText w:val="o"/>
      <w:lvlJc w:val="left"/>
      <w:pPr>
        <w:ind w:left="6120" w:hanging="360"/>
      </w:pPr>
      <w:rPr>
        <w:rFonts w:ascii="Courier New" w:hAnsi="Courier New" w:hint="default"/>
      </w:rPr>
    </w:lvl>
    <w:lvl w:ilvl="8" w:tplc="14C8C44A">
      <w:start w:val="1"/>
      <w:numFmt w:val="bullet"/>
      <w:lvlText w:val=""/>
      <w:lvlJc w:val="left"/>
      <w:pPr>
        <w:ind w:left="6840" w:hanging="360"/>
      </w:pPr>
      <w:rPr>
        <w:rFonts w:ascii="Wingdings" w:hAnsi="Wingdings" w:hint="default"/>
      </w:rPr>
    </w:lvl>
  </w:abstractNum>
  <w:abstractNum w:abstractNumId="13" w15:restartNumberingAfterBreak="0">
    <w:nsid w:val="7C1B374F"/>
    <w:multiLevelType w:val="hybridMultilevel"/>
    <w:tmpl w:val="FFFFFFFF"/>
    <w:lvl w:ilvl="0" w:tplc="238AD458">
      <w:start w:val="1"/>
      <w:numFmt w:val="bullet"/>
      <w:lvlText w:val="-"/>
      <w:lvlJc w:val="left"/>
      <w:pPr>
        <w:ind w:left="1080" w:hanging="360"/>
      </w:pPr>
      <w:rPr>
        <w:rFonts w:ascii="Aptos" w:hAnsi="Aptos" w:hint="default"/>
      </w:rPr>
    </w:lvl>
    <w:lvl w:ilvl="1" w:tplc="CDE8DDB6">
      <w:start w:val="1"/>
      <w:numFmt w:val="bullet"/>
      <w:lvlText w:val="o"/>
      <w:lvlJc w:val="left"/>
      <w:pPr>
        <w:ind w:left="1800" w:hanging="360"/>
      </w:pPr>
      <w:rPr>
        <w:rFonts w:ascii="Courier New" w:hAnsi="Courier New" w:hint="default"/>
      </w:rPr>
    </w:lvl>
    <w:lvl w:ilvl="2" w:tplc="44E2E0BA">
      <w:start w:val="1"/>
      <w:numFmt w:val="bullet"/>
      <w:lvlText w:val=""/>
      <w:lvlJc w:val="left"/>
      <w:pPr>
        <w:ind w:left="2520" w:hanging="360"/>
      </w:pPr>
      <w:rPr>
        <w:rFonts w:ascii="Wingdings" w:hAnsi="Wingdings" w:hint="default"/>
      </w:rPr>
    </w:lvl>
    <w:lvl w:ilvl="3" w:tplc="C7E887A2">
      <w:start w:val="1"/>
      <w:numFmt w:val="bullet"/>
      <w:lvlText w:val=""/>
      <w:lvlJc w:val="left"/>
      <w:pPr>
        <w:ind w:left="3240" w:hanging="360"/>
      </w:pPr>
      <w:rPr>
        <w:rFonts w:ascii="Symbol" w:hAnsi="Symbol" w:hint="default"/>
      </w:rPr>
    </w:lvl>
    <w:lvl w:ilvl="4" w:tplc="CEA2A600">
      <w:start w:val="1"/>
      <w:numFmt w:val="bullet"/>
      <w:lvlText w:val="o"/>
      <w:lvlJc w:val="left"/>
      <w:pPr>
        <w:ind w:left="3960" w:hanging="360"/>
      </w:pPr>
      <w:rPr>
        <w:rFonts w:ascii="Courier New" w:hAnsi="Courier New" w:hint="default"/>
      </w:rPr>
    </w:lvl>
    <w:lvl w:ilvl="5" w:tplc="C0B44932">
      <w:start w:val="1"/>
      <w:numFmt w:val="bullet"/>
      <w:lvlText w:val=""/>
      <w:lvlJc w:val="left"/>
      <w:pPr>
        <w:ind w:left="4680" w:hanging="360"/>
      </w:pPr>
      <w:rPr>
        <w:rFonts w:ascii="Wingdings" w:hAnsi="Wingdings" w:hint="default"/>
      </w:rPr>
    </w:lvl>
    <w:lvl w:ilvl="6" w:tplc="802A58CA">
      <w:start w:val="1"/>
      <w:numFmt w:val="bullet"/>
      <w:lvlText w:val=""/>
      <w:lvlJc w:val="left"/>
      <w:pPr>
        <w:ind w:left="5400" w:hanging="360"/>
      </w:pPr>
      <w:rPr>
        <w:rFonts w:ascii="Symbol" w:hAnsi="Symbol" w:hint="default"/>
      </w:rPr>
    </w:lvl>
    <w:lvl w:ilvl="7" w:tplc="B5BA3742">
      <w:start w:val="1"/>
      <w:numFmt w:val="bullet"/>
      <w:lvlText w:val="o"/>
      <w:lvlJc w:val="left"/>
      <w:pPr>
        <w:ind w:left="6120" w:hanging="360"/>
      </w:pPr>
      <w:rPr>
        <w:rFonts w:ascii="Courier New" w:hAnsi="Courier New" w:hint="default"/>
      </w:rPr>
    </w:lvl>
    <w:lvl w:ilvl="8" w:tplc="6986A804">
      <w:start w:val="1"/>
      <w:numFmt w:val="bullet"/>
      <w:lvlText w:val=""/>
      <w:lvlJc w:val="left"/>
      <w:pPr>
        <w:ind w:left="6840" w:hanging="360"/>
      </w:pPr>
      <w:rPr>
        <w:rFonts w:ascii="Wingdings" w:hAnsi="Wingdings" w:hint="default"/>
      </w:rPr>
    </w:lvl>
  </w:abstractNum>
  <w:abstractNum w:abstractNumId="14" w15:restartNumberingAfterBreak="0">
    <w:nsid w:val="7D313FE8"/>
    <w:multiLevelType w:val="hybridMultilevel"/>
    <w:tmpl w:val="FFFFFFFF"/>
    <w:lvl w:ilvl="0" w:tplc="8490E9A0">
      <w:start w:val="1"/>
      <w:numFmt w:val="bullet"/>
      <w:lvlText w:val="-"/>
      <w:lvlJc w:val="left"/>
      <w:pPr>
        <w:ind w:left="1080" w:hanging="360"/>
      </w:pPr>
      <w:rPr>
        <w:rFonts w:ascii="Aptos" w:hAnsi="Aptos" w:hint="default"/>
      </w:rPr>
    </w:lvl>
    <w:lvl w:ilvl="1" w:tplc="56B014E6">
      <w:start w:val="1"/>
      <w:numFmt w:val="bullet"/>
      <w:lvlText w:val="o"/>
      <w:lvlJc w:val="left"/>
      <w:pPr>
        <w:ind w:left="1800" w:hanging="360"/>
      </w:pPr>
      <w:rPr>
        <w:rFonts w:ascii="Courier New" w:hAnsi="Courier New" w:hint="default"/>
      </w:rPr>
    </w:lvl>
    <w:lvl w:ilvl="2" w:tplc="1314613E">
      <w:start w:val="1"/>
      <w:numFmt w:val="bullet"/>
      <w:lvlText w:val=""/>
      <w:lvlJc w:val="left"/>
      <w:pPr>
        <w:ind w:left="2520" w:hanging="360"/>
      </w:pPr>
      <w:rPr>
        <w:rFonts w:ascii="Wingdings" w:hAnsi="Wingdings" w:hint="default"/>
      </w:rPr>
    </w:lvl>
    <w:lvl w:ilvl="3" w:tplc="145A0CD4">
      <w:start w:val="1"/>
      <w:numFmt w:val="bullet"/>
      <w:lvlText w:val=""/>
      <w:lvlJc w:val="left"/>
      <w:pPr>
        <w:ind w:left="3240" w:hanging="360"/>
      </w:pPr>
      <w:rPr>
        <w:rFonts w:ascii="Symbol" w:hAnsi="Symbol" w:hint="default"/>
      </w:rPr>
    </w:lvl>
    <w:lvl w:ilvl="4" w:tplc="7B0877C0">
      <w:start w:val="1"/>
      <w:numFmt w:val="bullet"/>
      <w:lvlText w:val="o"/>
      <w:lvlJc w:val="left"/>
      <w:pPr>
        <w:ind w:left="3960" w:hanging="360"/>
      </w:pPr>
      <w:rPr>
        <w:rFonts w:ascii="Courier New" w:hAnsi="Courier New" w:hint="default"/>
      </w:rPr>
    </w:lvl>
    <w:lvl w:ilvl="5" w:tplc="A4D2BA8E">
      <w:start w:val="1"/>
      <w:numFmt w:val="bullet"/>
      <w:lvlText w:val=""/>
      <w:lvlJc w:val="left"/>
      <w:pPr>
        <w:ind w:left="4680" w:hanging="360"/>
      </w:pPr>
      <w:rPr>
        <w:rFonts w:ascii="Wingdings" w:hAnsi="Wingdings" w:hint="default"/>
      </w:rPr>
    </w:lvl>
    <w:lvl w:ilvl="6" w:tplc="569E59C0">
      <w:start w:val="1"/>
      <w:numFmt w:val="bullet"/>
      <w:lvlText w:val=""/>
      <w:lvlJc w:val="left"/>
      <w:pPr>
        <w:ind w:left="5400" w:hanging="360"/>
      </w:pPr>
      <w:rPr>
        <w:rFonts w:ascii="Symbol" w:hAnsi="Symbol" w:hint="default"/>
      </w:rPr>
    </w:lvl>
    <w:lvl w:ilvl="7" w:tplc="96BC237C">
      <w:start w:val="1"/>
      <w:numFmt w:val="bullet"/>
      <w:lvlText w:val="o"/>
      <w:lvlJc w:val="left"/>
      <w:pPr>
        <w:ind w:left="6120" w:hanging="360"/>
      </w:pPr>
      <w:rPr>
        <w:rFonts w:ascii="Courier New" w:hAnsi="Courier New" w:hint="default"/>
      </w:rPr>
    </w:lvl>
    <w:lvl w:ilvl="8" w:tplc="B7E42B1A">
      <w:start w:val="1"/>
      <w:numFmt w:val="bullet"/>
      <w:lvlText w:val=""/>
      <w:lvlJc w:val="left"/>
      <w:pPr>
        <w:ind w:left="6840" w:hanging="360"/>
      </w:pPr>
      <w:rPr>
        <w:rFonts w:ascii="Wingdings" w:hAnsi="Wingdings" w:hint="default"/>
      </w:rPr>
    </w:lvl>
  </w:abstractNum>
  <w:abstractNum w:abstractNumId="15" w15:restartNumberingAfterBreak="0">
    <w:nsid w:val="7E1C79CC"/>
    <w:multiLevelType w:val="hybridMultilevel"/>
    <w:tmpl w:val="FFFFFFFF"/>
    <w:lvl w:ilvl="0" w:tplc="583A1008">
      <w:start w:val="1"/>
      <w:numFmt w:val="bullet"/>
      <w:lvlText w:val="-"/>
      <w:lvlJc w:val="left"/>
      <w:pPr>
        <w:ind w:left="1080" w:hanging="360"/>
      </w:pPr>
      <w:rPr>
        <w:rFonts w:ascii="Aptos" w:hAnsi="Aptos" w:hint="default"/>
      </w:rPr>
    </w:lvl>
    <w:lvl w:ilvl="1" w:tplc="65F60F68">
      <w:start w:val="1"/>
      <w:numFmt w:val="bullet"/>
      <w:lvlText w:val="o"/>
      <w:lvlJc w:val="left"/>
      <w:pPr>
        <w:ind w:left="1800" w:hanging="360"/>
      </w:pPr>
      <w:rPr>
        <w:rFonts w:ascii="Courier New" w:hAnsi="Courier New" w:hint="default"/>
      </w:rPr>
    </w:lvl>
    <w:lvl w:ilvl="2" w:tplc="85D8209A">
      <w:start w:val="1"/>
      <w:numFmt w:val="bullet"/>
      <w:lvlText w:val=""/>
      <w:lvlJc w:val="left"/>
      <w:pPr>
        <w:ind w:left="2520" w:hanging="360"/>
      </w:pPr>
      <w:rPr>
        <w:rFonts w:ascii="Wingdings" w:hAnsi="Wingdings" w:hint="default"/>
      </w:rPr>
    </w:lvl>
    <w:lvl w:ilvl="3" w:tplc="F8F47106">
      <w:start w:val="1"/>
      <w:numFmt w:val="bullet"/>
      <w:lvlText w:val=""/>
      <w:lvlJc w:val="left"/>
      <w:pPr>
        <w:ind w:left="3240" w:hanging="360"/>
      </w:pPr>
      <w:rPr>
        <w:rFonts w:ascii="Symbol" w:hAnsi="Symbol" w:hint="default"/>
      </w:rPr>
    </w:lvl>
    <w:lvl w:ilvl="4" w:tplc="75D87D7A">
      <w:start w:val="1"/>
      <w:numFmt w:val="bullet"/>
      <w:lvlText w:val="o"/>
      <w:lvlJc w:val="left"/>
      <w:pPr>
        <w:ind w:left="3960" w:hanging="360"/>
      </w:pPr>
      <w:rPr>
        <w:rFonts w:ascii="Courier New" w:hAnsi="Courier New" w:hint="default"/>
      </w:rPr>
    </w:lvl>
    <w:lvl w:ilvl="5" w:tplc="35C63542">
      <w:start w:val="1"/>
      <w:numFmt w:val="bullet"/>
      <w:lvlText w:val=""/>
      <w:lvlJc w:val="left"/>
      <w:pPr>
        <w:ind w:left="4680" w:hanging="360"/>
      </w:pPr>
      <w:rPr>
        <w:rFonts w:ascii="Wingdings" w:hAnsi="Wingdings" w:hint="default"/>
      </w:rPr>
    </w:lvl>
    <w:lvl w:ilvl="6" w:tplc="7D46670E">
      <w:start w:val="1"/>
      <w:numFmt w:val="bullet"/>
      <w:lvlText w:val=""/>
      <w:lvlJc w:val="left"/>
      <w:pPr>
        <w:ind w:left="5400" w:hanging="360"/>
      </w:pPr>
      <w:rPr>
        <w:rFonts w:ascii="Symbol" w:hAnsi="Symbol" w:hint="default"/>
      </w:rPr>
    </w:lvl>
    <w:lvl w:ilvl="7" w:tplc="1A7447D6">
      <w:start w:val="1"/>
      <w:numFmt w:val="bullet"/>
      <w:lvlText w:val="o"/>
      <w:lvlJc w:val="left"/>
      <w:pPr>
        <w:ind w:left="6120" w:hanging="360"/>
      </w:pPr>
      <w:rPr>
        <w:rFonts w:ascii="Courier New" w:hAnsi="Courier New" w:hint="default"/>
      </w:rPr>
    </w:lvl>
    <w:lvl w:ilvl="8" w:tplc="73BA2E18">
      <w:start w:val="1"/>
      <w:numFmt w:val="bullet"/>
      <w:lvlText w:val=""/>
      <w:lvlJc w:val="left"/>
      <w:pPr>
        <w:ind w:left="6840" w:hanging="360"/>
      </w:pPr>
      <w:rPr>
        <w:rFonts w:ascii="Wingdings" w:hAnsi="Wingdings" w:hint="default"/>
      </w:rPr>
    </w:lvl>
  </w:abstractNum>
  <w:num w:numId="1" w16cid:durableId="1579754102">
    <w:abstractNumId w:val="0"/>
  </w:num>
  <w:num w:numId="2" w16cid:durableId="1219979924">
    <w:abstractNumId w:val="2"/>
  </w:num>
  <w:num w:numId="3" w16cid:durableId="688067927">
    <w:abstractNumId w:val="1"/>
  </w:num>
  <w:num w:numId="4" w16cid:durableId="1333414133">
    <w:abstractNumId w:val="5"/>
  </w:num>
  <w:num w:numId="5" w16cid:durableId="1005086638">
    <w:abstractNumId w:val="10"/>
  </w:num>
  <w:num w:numId="6" w16cid:durableId="1726178883">
    <w:abstractNumId w:val="6"/>
  </w:num>
  <w:num w:numId="7" w16cid:durableId="1803182774">
    <w:abstractNumId w:val="12"/>
  </w:num>
  <w:num w:numId="8" w16cid:durableId="1583297614">
    <w:abstractNumId w:val="8"/>
  </w:num>
  <w:num w:numId="9" w16cid:durableId="1076166910">
    <w:abstractNumId w:val="15"/>
  </w:num>
  <w:num w:numId="10" w16cid:durableId="1091659658">
    <w:abstractNumId w:val="14"/>
  </w:num>
  <w:num w:numId="11" w16cid:durableId="1377119643">
    <w:abstractNumId w:val="3"/>
  </w:num>
  <w:num w:numId="12" w16cid:durableId="979530572">
    <w:abstractNumId w:val="7"/>
  </w:num>
  <w:num w:numId="13" w16cid:durableId="2015299310">
    <w:abstractNumId w:val="11"/>
  </w:num>
  <w:num w:numId="14" w16cid:durableId="798454039">
    <w:abstractNumId w:val="9"/>
  </w:num>
  <w:num w:numId="15" w16cid:durableId="1393970291">
    <w:abstractNumId w:val="13"/>
  </w:num>
  <w:num w:numId="16" w16cid:durableId="83527140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xNTAyNTcAss2NzZR0lIJTi4sz8/NACgxrAdzwmuEsAAAA"/>
  </w:docVars>
  <w:rsids>
    <w:rsidRoot w:val="00771B3E"/>
    <w:rsid w:val="00000CA2"/>
    <w:rsid w:val="0000338C"/>
    <w:rsid w:val="00003457"/>
    <w:rsid w:val="000041E2"/>
    <w:rsid w:val="0000467F"/>
    <w:rsid w:val="0000474A"/>
    <w:rsid w:val="0000680A"/>
    <w:rsid w:val="00007CB8"/>
    <w:rsid w:val="0001062B"/>
    <w:rsid w:val="00011229"/>
    <w:rsid w:val="000121F2"/>
    <w:rsid w:val="00015603"/>
    <w:rsid w:val="00015908"/>
    <w:rsid w:val="000163B2"/>
    <w:rsid w:val="00020E71"/>
    <w:rsid w:val="00027000"/>
    <w:rsid w:val="0002798A"/>
    <w:rsid w:val="000306A1"/>
    <w:rsid w:val="000337E9"/>
    <w:rsid w:val="0003384D"/>
    <w:rsid w:val="00036F2D"/>
    <w:rsid w:val="00040964"/>
    <w:rsid w:val="00041A36"/>
    <w:rsid w:val="00041E15"/>
    <w:rsid w:val="000425A4"/>
    <w:rsid w:val="000431A3"/>
    <w:rsid w:val="00043386"/>
    <w:rsid w:val="00043EA7"/>
    <w:rsid w:val="00045289"/>
    <w:rsid w:val="0004730B"/>
    <w:rsid w:val="000476C2"/>
    <w:rsid w:val="00047706"/>
    <w:rsid w:val="00052DF0"/>
    <w:rsid w:val="0005306E"/>
    <w:rsid w:val="00055904"/>
    <w:rsid w:val="0005622A"/>
    <w:rsid w:val="0005711D"/>
    <w:rsid w:val="00057870"/>
    <w:rsid w:val="0006476A"/>
    <w:rsid w:val="00064FB4"/>
    <w:rsid w:val="000653C1"/>
    <w:rsid w:val="000654A9"/>
    <w:rsid w:val="00065671"/>
    <w:rsid w:val="000663ED"/>
    <w:rsid w:val="00066668"/>
    <w:rsid w:val="0007011F"/>
    <w:rsid w:val="00073DFA"/>
    <w:rsid w:val="00074610"/>
    <w:rsid w:val="000755EA"/>
    <w:rsid w:val="00075B32"/>
    <w:rsid w:val="00075C54"/>
    <w:rsid w:val="00081218"/>
    <w:rsid w:val="0008184F"/>
    <w:rsid w:val="00082C07"/>
    <w:rsid w:val="0008415F"/>
    <w:rsid w:val="00084C0A"/>
    <w:rsid w:val="00085C43"/>
    <w:rsid w:val="000878A6"/>
    <w:rsid w:val="00087E9D"/>
    <w:rsid w:val="00091F84"/>
    <w:rsid w:val="00092284"/>
    <w:rsid w:val="00093D4A"/>
    <w:rsid w:val="000A0190"/>
    <w:rsid w:val="000A1C3A"/>
    <w:rsid w:val="000A6951"/>
    <w:rsid w:val="000A78FE"/>
    <w:rsid w:val="000B1156"/>
    <w:rsid w:val="000B24A7"/>
    <w:rsid w:val="000B3DF8"/>
    <w:rsid w:val="000B4EB2"/>
    <w:rsid w:val="000B5C89"/>
    <w:rsid w:val="000B5EEF"/>
    <w:rsid w:val="000B6240"/>
    <w:rsid w:val="000B7613"/>
    <w:rsid w:val="000C09FA"/>
    <w:rsid w:val="000C0D65"/>
    <w:rsid w:val="000C1418"/>
    <w:rsid w:val="000C20AD"/>
    <w:rsid w:val="000C2128"/>
    <w:rsid w:val="000C2BE0"/>
    <w:rsid w:val="000C3008"/>
    <w:rsid w:val="000C37D9"/>
    <w:rsid w:val="000C531D"/>
    <w:rsid w:val="000C6546"/>
    <w:rsid w:val="000C6901"/>
    <w:rsid w:val="000C7B70"/>
    <w:rsid w:val="000D15BF"/>
    <w:rsid w:val="000D2DBE"/>
    <w:rsid w:val="000D4BF4"/>
    <w:rsid w:val="000D5BE5"/>
    <w:rsid w:val="000D6ED6"/>
    <w:rsid w:val="000E2A29"/>
    <w:rsid w:val="000E2D78"/>
    <w:rsid w:val="000E5028"/>
    <w:rsid w:val="000E78EE"/>
    <w:rsid w:val="000F0259"/>
    <w:rsid w:val="000F2CA3"/>
    <w:rsid w:val="000F4A7D"/>
    <w:rsid w:val="00100E9D"/>
    <w:rsid w:val="00102317"/>
    <w:rsid w:val="00103051"/>
    <w:rsid w:val="00104FEA"/>
    <w:rsid w:val="00105213"/>
    <w:rsid w:val="00105F38"/>
    <w:rsid w:val="00105F7E"/>
    <w:rsid w:val="001067A5"/>
    <w:rsid w:val="00106815"/>
    <w:rsid w:val="00111DF3"/>
    <w:rsid w:val="001140C5"/>
    <w:rsid w:val="001166DC"/>
    <w:rsid w:val="00116F12"/>
    <w:rsid w:val="00122677"/>
    <w:rsid w:val="00125F86"/>
    <w:rsid w:val="00131D54"/>
    <w:rsid w:val="00134056"/>
    <w:rsid w:val="00134BED"/>
    <w:rsid w:val="00135194"/>
    <w:rsid w:val="00140A0C"/>
    <w:rsid w:val="001413FB"/>
    <w:rsid w:val="0014208F"/>
    <w:rsid w:val="001437BB"/>
    <w:rsid w:val="0014743F"/>
    <w:rsid w:val="00150161"/>
    <w:rsid w:val="001504B0"/>
    <w:rsid w:val="00151F3B"/>
    <w:rsid w:val="00153E12"/>
    <w:rsid w:val="001565C5"/>
    <w:rsid w:val="00156AFE"/>
    <w:rsid w:val="00160128"/>
    <w:rsid w:val="001621C0"/>
    <w:rsid w:val="00162290"/>
    <w:rsid w:val="00164139"/>
    <w:rsid w:val="00165556"/>
    <w:rsid w:val="00165F89"/>
    <w:rsid w:val="001661E4"/>
    <w:rsid w:val="00167ED5"/>
    <w:rsid w:val="001732DF"/>
    <w:rsid w:val="00173DDA"/>
    <w:rsid w:val="00173FFB"/>
    <w:rsid w:val="001766E4"/>
    <w:rsid w:val="00183278"/>
    <w:rsid w:val="00187C7A"/>
    <w:rsid w:val="00187F43"/>
    <w:rsid w:val="00190836"/>
    <w:rsid w:val="001909DC"/>
    <w:rsid w:val="001927D5"/>
    <w:rsid w:val="00194507"/>
    <w:rsid w:val="0019451F"/>
    <w:rsid w:val="00195C08"/>
    <w:rsid w:val="00196A0C"/>
    <w:rsid w:val="00197729"/>
    <w:rsid w:val="001A0D62"/>
    <w:rsid w:val="001A2201"/>
    <w:rsid w:val="001A3A9E"/>
    <w:rsid w:val="001A6042"/>
    <w:rsid w:val="001A6591"/>
    <w:rsid w:val="001A7031"/>
    <w:rsid w:val="001A72C6"/>
    <w:rsid w:val="001B282A"/>
    <w:rsid w:val="001B2D99"/>
    <w:rsid w:val="001B4A9A"/>
    <w:rsid w:val="001B53BF"/>
    <w:rsid w:val="001B5BB5"/>
    <w:rsid w:val="001B6C71"/>
    <w:rsid w:val="001B7A6B"/>
    <w:rsid w:val="001C10BF"/>
    <w:rsid w:val="001C1EC1"/>
    <w:rsid w:val="001C1F43"/>
    <w:rsid w:val="001C24D3"/>
    <w:rsid w:val="001C2F6F"/>
    <w:rsid w:val="001C3FB2"/>
    <w:rsid w:val="001C5B06"/>
    <w:rsid w:val="001C5CCB"/>
    <w:rsid w:val="001C6604"/>
    <w:rsid w:val="001C7A4D"/>
    <w:rsid w:val="001D1A1E"/>
    <w:rsid w:val="001D1CD0"/>
    <w:rsid w:val="001D2435"/>
    <w:rsid w:val="001D4435"/>
    <w:rsid w:val="001D48CA"/>
    <w:rsid w:val="001D48DB"/>
    <w:rsid w:val="001D502D"/>
    <w:rsid w:val="001D513C"/>
    <w:rsid w:val="001D5B4C"/>
    <w:rsid w:val="001D6072"/>
    <w:rsid w:val="001D6BDA"/>
    <w:rsid w:val="001E14F3"/>
    <w:rsid w:val="001E17EE"/>
    <w:rsid w:val="001E1B05"/>
    <w:rsid w:val="001E2C21"/>
    <w:rsid w:val="001E2FA6"/>
    <w:rsid w:val="001E30B1"/>
    <w:rsid w:val="001E3875"/>
    <w:rsid w:val="001E52EE"/>
    <w:rsid w:val="001E63FA"/>
    <w:rsid w:val="001E7696"/>
    <w:rsid w:val="001E7BDE"/>
    <w:rsid w:val="001F46BF"/>
    <w:rsid w:val="001F5881"/>
    <w:rsid w:val="001F751C"/>
    <w:rsid w:val="00200075"/>
    <w:rsid w:val="00200E19"/>
    <w:rsid w:val="002030B9"/>
    <w:rsid w:val="00203D95"/>
    <w:rsid w:val="0020489C"/>
    <w:rsid w:val="00206961"/>
    <w:rsid w:val="00207140"/>
    <w:rsid w:val="00221FC6"/>
    <w:rsid w:val="00222EF7"/>
    <w:rsid w:val="00222F10"/>
    <w:rsid w:val="0022544C"/>
    <w:rsid w:val="00225AAF"/>
    <w:rsid w:val="00226343"/>
    <w:rsid w:val="002263D1"/>
    <w:rsid w:val="00226F34"/>
    <w:rsid w:val="002277A0"/>
    <w:rsid w:val="0023099A"/>
    <w:rsid w:val="00230ABE"/>
    <w:rsid w:val="00232B37"/>
    <w:rsid w:val="00234B2D"/>
    <w:rsid w:val="0023506F"/>
    <w:rsid w:val="002351DE"/>
    <w:rsid w:val="00235A14"/>
    <w:rsid w:val="00236607"/>
    <w:rsid w:val="0023690A"/>
    <w:rsid w:val="002408AA"/>
    <w:rsid w:val="00243B48"/>
    <w:rsid w:val="00244628"/>
    <w:rsid w:val="00244F58"/>
    <w:rsid w:val="0024526A"/>
    <w:rsid w:val="00246E48"/>
    <w:rsid w:val="0024773D"/>
    <w:rsid w:val="00247993"/>
    <w:rsid w:val="0025147C"/>
    <w:rsid w:val="002560CA"/>
    <w:rsid w:val="002562A7"/>
    <w:rsid w:val="00257A23"/>
    <w:rsid w:val="00257EB6"/>
    <w:rsid w:val="002619F7"/>
    <w:rsid w:val="002645AA"/>
    <w:rsid w:val="00264755"/>
    <w:rsid w:val="00271DB5"/>
    <w:rsid w:val="002725A1"/>
    <w:rsid w:val="00272DF5"/>
    <w:rsid w:val="0027316B"/>
    <w:rsid w:val="002734A1"/>
    <w:rsid w:val="00274B7D"/>
    <w:rsid w:val="002750D5"/>
    <w:rsid w:val="002760A8"/>
    <w:rsid w:val="00276B07"/>
    <w:rsid w:val="002775EB"/>
    <w:rsid w:val="00280832"/>
    <w:rsid w:val="00280FFB"/>
    <w:rsid w:val="00282C6C"/>
    <w:rsid w:val="002832AA"/>
    <w:rsid w:val="00284A2E"/>
    <w:rsid w:val="002865F3"/>
    <w:rsid w:val="002908DC"/>
    <w:rsid w:val="00291A8A"/>
    <w:rsid w:val="002921A4"/>
    <w:rsid w:val="002923DF"/>
    <w:rsid w:val="00295A3E"/>
    <w:rsid w:val="00296766"/>
    <w:rsid w:val="00296C63"/>
    <w:rsid w:val="002A076B"/>
    <w:rsid w:val="002A0CED"/>
    <w:rsid w:val="002A17B9"/>
    <w:rsid w:val="002A1EBD"/>
    <w:rsid w:val="002A5DFF"/>
    <w:rsid w:val="002A7179"/>
    <w:rsid w:val="002A7D2D"/>
    <w:rsid w:val="002B21D3"/>
    <w:rsid w:val="002B7567"/>
    <w:rsid w:val="002C179D"/>
    <w:rsid w:val="002C4308"/>
    <w:rsid w:val="002C5134"/>
    <w:rsid w:val="002C6268"/>
    <w:rsid w:val="002C6E1C"/>
    <w:rsid w:val="002D0CAF"/>
    <w:rsid w:val="002D1528"/>
    <w:rsid w:val="002D19B9"/>
    <w:rsid w:val="002D235F"/>
    <w:rsid w:val="002D4D09"/>
    <w:rsid w:val="002D5A7B"/>
    <w:rsid w:val="002D609B"/>
    <w:rsid w:val="002D63E7"/>
    <w:rsid w:val="002D6993"/>
    <w:rsid w:val="002D740D"/>
    <w:rsid w:val="002E00B0"/>
    <w:rsid w:val="002E1118"/>
    <w:rsid w:val="002E2514"/>
    <w:rsid w:val="002E3415"/>
    <w:rsid w:val="002E6911"/>
    <w:rsid w:val="002F1B69"/>
    <w:rsid w:val="002F20FD"/>
    <w:rsid w:val="002F2745"/>
    <w:rsid w:val="002F362E"/>
    <w:rsid w:val="002F4123"/>
    <w:rsid w:val="002F550D"/>
    <w:rsid w:val="002F7D79"/>
    <w:rsid w:val="003024C5"/>
    <w:rsid w:val="003029BB"/>
    <w:rsid w:val="00303521"/>
    <w:rsid w:val="00303551"/>
    <w:rsid w:val="003041C8"/>
    <w:rsid w:val="00304810"/>
    <w:rsid w:val="00307ABD"/>
    <w:rsid w:val="00310134"/>
    <w:rsid w:val="003127E5"/>
    <w:rsid w:val="00314C6C"/>
    <w:rsid w:val="003202F9"/>
    <w:rsid w:val="003236A9"/>
    <w:rsid w:val="003237D1"/>
    <w:rsid w:val="00323867"/>
    <w:rsid w:val="00323936"/>
    <w:rsid w:val="00325111"/>
    <w:rsid w:val="00325691"/>
    <w:rsid w:val="0032602E"/>
    <w:rsid w:val="003265D0"/>
    <w:rsid w:val="00330CEE"/>
    <w:rsid w:val="00332F16"/>
    <w:rsid w:val="00334056"/>
    <w:rsid w:val="00334C16"/>
    <w:rsid w:val="00335B7A"/>
    <w:rsid w:val="003363FF"/>
    <w:rsid w:val="00336AAF"/>
    <w:rsid w:val="0033756A"/>
    <w:rsid w:val="00337EAB"/>
    <w:rsid w:val="00343F22"/>
    <w:rsid w:val="00345893"/>
    <w:rsid w:val="003475E7"/>
    <w:rsid w:val="003508D8"/>
    <w:rsid w:val="003521CB"/>
    <w:rsid w:val="003529F5"/>
    <w:rsid w:val="00352F2C"/>
    <w:rsid w:val="003535B6"/>
    <w:rsid w:val="00354CBD"/>
    <w:rsid w:val="00355FC9"/>
    <w:rsid w:val="00357D39"/>
    <w:rsid w:val="0036056A"/>
    <w:rsid w:val="00360882"/>
    <w:rsid w:val="00362967"/>
    <w:rsid w:val="00363CC8"/>
    <w:rsid w:val="00363E87"/>
    <w:rsid w:val="0036401C"/>
    <w:rsid w:val="003640B7"/>
    <w:rsid w:val="0036433A"/>
    <w:rsid w:val="003645F3"/>
    <w:rsid w:val="0036622B"/>
    <w:rsid w:val="003702F0"/>
    <w:rsid w:val="00372876"/>
    <w:rsid w:val="003740B5"/>
    <w:rsid w:val="0037433B"/>
    <w:rsid w:val="0037544D"/>
    <w:rsid w:val="00377AAF"/>
    <w:rsid w:val="00380BD0"/>
    <w:rsid w:val="0038277C"/>
    <w:rsid w:val="0038395D"/>
    <w:rsid w:val="003851A7"/>
    <w:rsid w:val="003865E3"/>
    <w:rsid w:val="003870FA"/>
    <w:rsid w:val="00390283"/>
    <w:rsid w:val="00392305"/>
    <w:rsid w:val="00397247"/>
    <w:rsid w:val="003A1E1A"/>
    <w:rsid w:val="003A325F"/>
    <w:rsid w:val="003A588E"/>
    <w:rsid w:val="003A6FE2"/>
    <w:rsid w:val="003A722D"/>
    <w:rsid w:val="003B4E21"/>
    <w:rsid w:val="003C13B1"/>
    <w:rsid w:val="003C15EE"/>
    <w:rsid w:val="003C3967"/>
    <w:rsid w:val="003C469C"/>
    <w:rsid w:val="003C4C25"/>
    <w:rsid w:val="003C4EBF"/>
    <w:rsid w:val="003C5420"/>
    <w:rsid w:val="003C6556"/>
    <w:rsid w:val="003C7F0E"/>
    <w:rsid w:val="003D44FB"/>
    <w:rsid w:val="003D56ED"/>
    <w:rsid w:val="003D6299"/>
    <w:rsid w:val="003D69A7"/>
    <w:rsid w:val="003D731A"/>
    <w:rsid w:val="003D7CD0"/>
    <w:rsid w:val="003E03AE"/>
    <w:rsid w:val="003E069E"/>
    <w:rsid w:val="003E35BD"/>
    <w:rsid w:val="003E38BF"/>
    <w:rsid w:val="003E4827"/>
    <w:rsid w:val="003E4AAE"/>
    <w:rsid w:val="003E5038"/>
    <w:rsid w:val="003E7D34"/>
    <w:rsid w:val="003F2DFA"/>
    <w:rsid w:val="003F4EA4"/>
    <w:rsid w:val="003F5436"/>
    <w:rsid w:val="003F58A5"/>
    <w:rsid w:val="004004D8"/>
    <w:rsid w:val="00401A57"/>
    <w:rsid w:val="00401D4B"/>
    <w:rsid w:val="00403018"/>
    <w:rsid w:val="00405C53"/>
    <w:rsid w:val="004060E4"/>
    <w:rsid w:val="00407B59"/>
    <w:rsid w:val="0041510F"/>
    <w:rsid w:val="00417403"/>
    <w:rsid w:val="00421F9A"/>
    <w:rsid w:val="0042290B"/>
    <w:rsid w:val="004232FA"/>
    <w:rsid w:val="00424CE2"/>
    <w:rsid w:val="00426172"/>
    <w:rsid w:val="004264D2"/>
    <w:rsid w:val="00432E00"/>
    <w:rsid w:val="004357A1"/>
    <w:rsid w:val="0043636B"/>
    <w:rsid w:val="004365ED"/>
    <w:rsid w:val="00437366"/>
    <w:rsid w:val="00437E78"/>
    <w:rsid w:val="00440219"/>
    <w:rsid w:val="00440CFD"/>
    <w:rsid w:val="004414B9"/>
    <w:rsid w:val="0044157F"/>
    <w:rsid w:val="00443638"/>
    <w:rsid w:val="00443842"/>
    <w:rsid w:val="004448AE"/>
    <w:rsid w:val="00445946"/>
    <w:rsid w:val="00446B13"/>
    <w:rsid w:val="00447CDA"/>
    <w:rsid w:val="00447CFB"/>
    <w:rsid w:val="00447E6A"/>
    <w:rsid w:val="00450CDD"/>
    <w:rsid w:val="00451529"/>
    <w:rsid w:val="00451902"/>
    <w:rsid w:val="00452049"/>
    <w:rsid w:val="004536F4"/>
    <w:rsid w:val="004546B1"/>
    <w:rsid w:val="004564DF"/>
    <w:rsid w:val="00456BFE"/>
    <w:rsid w:val="00457EDE"/>
    <w:rsid w:val="00460BF1"/>
    <w:rsid w:val="004610EF"/>
    <w:rsid w:val="00461C1C"/>
    <w:rsid w:val="004626E2"/>
    <w:rsid w:val="00464B2D"/>
    <w:rsid w:val="00465D4D"/>
    <w:rsid w:val="00465D7D"/>
    <w:rsid w:val="004660C3"/>
    <w:rsid w:val="004660F3"/>
    <w:rsid w:val="00466A74"/>
    <w:rsid w:val="00466F93"/>
    <w:rsid w:val="00467C90"/>
    <w:rsid w:val="00467FDF"/>
    <w:rsid w:val="004701BF"/>
    <w:rsid w:val="0047284F"/>
    <w:rsid w:val="00472927"/>
    <w:rsid w:val="004736A2"/>
    <w:rsid w:val="004744FD"/>
    <w:rsid w:val="00474A27"/>
    <w:rsid w:val="00475615"/>
    <w:rsid w:val="004758E9"/>
    <w:rsid w:val="004804D1"/>
    <w:rsid w:val="00480EF9"/>
    <w:rsid w:val="0048248B"/>
    <w:rsid w:val="00482A45"/>
    <w:rsid w:val="00483F58"/>
    <w:rsid w:val="00485A10"/>
    <w:rsid w:val="00490170"/>
    <w:rsid w:val="0049097F"/>
    <w:rsid w:val="0049248F"/>
    <w:rsid w:val="004933E4"/>
    <w:rsid w:val="00493D25"/>
    <w:rsid w:val="0049714B"/>
    <w:rsid w:val="00497FDB"/>
    <w:rsid w:val="004A01CF"/>
    <w:rsid w:val="004B1C2E"/>
    <w:rsid w:val="004B297F"/>
    <w:rsid w:val="004B31CD"/>
    <w:rsid w:val="004B5023"/>
    <w:rsid w:val="004B55D6"/>
    <w:rsid w:val="004B5B4F"/>
    <w:rsid w:val="004B618E"/>
    <w:rsid w:val="004B6BD3"/>
    <w:rsid w:val="004B7223"/>
    <w:rsid w:val="004B7A56"/>
    <w:rsid w:val="004C01D1"/>
    <w:rsid w:val="004C028D"/>
    <w:rsid w:val="004C05D2"/>
    <w:rsid w:val="004C2C8F"/>
    <w:rsid w:val="004C3413"/>
    <w:rsid w:val="004C726E"/>
    <w:rsid w:val="004C7EF8"/>
    <w:rsid w:val="004D0D06"/>
    <w:rsid w:val="004D1504"/>
    <w:rsid w:val="004D1CEB"/>
    <w:rsid w:val="004D4D0E"/>
    <w:rsid w:val="004D5243"/>
    <w:rsid w:val="004D532C"/>
    <w:rsid w:val="004E280B"/>
    <w:rsid w:val="004E3B05"/>
    <w:rsid w:val="004E4A3A"/>
    <w:rsid w:val="004E4C4E"/>
    <w:rsid w:val="004E62CF"/>
    <w:rsid w:val="004F061B"/>
    <w:rsid w:val="004F18DD"/>
    <w:rsid w:val="004F3CAA"/>
    <w:rsid w:val="004F41DC"/>
    <w:rsid w:val="004F6D91"/>
    <w:rsid w:val="004F6E19"/>
    <w:rsid w:val="004F6F2C"/>
    <w:rsid w:val="00502515"/>
    <w:rsid w:val="0050319F"/>
    <w:rsid w:val="00503B2F"/>
    <w:rsid w:val="00505F7F"/>
    <w:rsid w:val="005075C9"/>
    <w:rsid w:val="00510BD9"/>
    <w:rsid w:val="00513557"/>
    <w:rsid w:val="005138D0"/>
    <w:rsid w:val="00514491"/>
    <w:rsid w:val="00523700"/>
    <w:rsid w:val="005248AC"/>
    <w:rsid w:val="00524972"/>
    <w:rsid w:val="005253CD"/>
    <w:rsid w:val="00533E9F"/>
    <w:rsid w:val="005346E4"/>
    <w:rsid w:val="00534F99"/>
    <w:rsid w:val="00535CC8"/>
    <w:rsid w:val="00540141"/>
    <w:rsid w:val="00544412"/>
    <w:rsid w:val="00544AF9"/>
    <w:rsid w:val="00546327"/>
    <w:rsid w:val="005472DC"/>
    <w:rsid w:val="00551264"/>
    <w:rsid w:val="00552640"/>
    <w:rsid w:val="00553A32"/>
    <w:rsid w:val="00555107"/>
    <w:rsid w:val="00555790"/>
    <w:rsid w:val="005562FE"/>
    <w:rsid w:val="005569DF"/>
    <w:rsid w:val="00556FD2"/>
    <w:rsid w:val="0055705E"/>
    <w:rsid w:val="00557F1E"/>
    <w:rsid w:val="005610CA"/>
    <w:rsid w:val="005616F6"/>
    <w:rsid w:val="00565659"/>
    <w:rsid w:val="00565EA8"/>
    <w:rsid w:val="005669A3"/>
    <w:rsid w:val="00567210"/>
    <w:rsid w:val="005701BE"/>
    <w:rsid w:val="005714F3"/>
    <w:rsid w:val="005740C4"/>
    <w:rsid w:val="00574D45"/>
    <w:rsid w:val="00575950"/>
    <w:rsid w:val="005759FC"/>
    <w:rsid w:val="00575B9C"/>
    <w:rsid w:val="00576C0D"/>
    <w:rsid w:val="00577F23"/>
    <w:rsid w:val="005805A1"/>
    <w:rsid w:val="00580EAF"/>
    <w:rsid w:val="00581EAF"/>
    <w:rsid w:val="005833BB"/>
    <w:rsid w:val="005839D8"/>
    <w:rsid w:val="0058496C"/>
    <w:rsid w:val="00585FB0"/>
    <w:rsid w:val="00586564"/>
    <w:rsid w:val="00586DF4"/>
    <w:rsid w:val="00586E90"/>
    <w:rsid w:val="00587503"/>
    <w:rsid w:val="00587C5F"/>
    <w:rsid w:val="00590D6D"/>
    <w:rsid w:val="005921EA"/>
    <w:rsid w:val="005931DB"/>
    <w:rsid w:val="00594B73"/>
    <w:rsid w:val="00597BC5"/>
    <w:rsid w:val="005A1163"/>
    <w:rsid w:val="005A284C"/>
    <w:rsid w:val="005A2D8D"/>
    <w:rsid w:val="005A3341"/>
    <w:rsid w:val="005A4489"/>
    <w:rsid w:val="005A47DF"/>
    <w:rsid w:val="005A5D6D"/>
    <w:rsid w:val="005A7382"/>
    <w:rsid w:val="005A7ADC"/>
    <w:rsid w:val="005B036C"/>
    <w:rsid w:val="005B122F"/>
    <w:rsid w:val="005B1AC2"/>
    <w:rsid w:val="005B1E3D"/>
    <w:rsid w:val="005B222D"/>
    <w:rsid w:val="005B229E"/>
    <w:rsid w:val="005B30AD"/>
    <w:rsid w:val="005B3D7C"/>
    <w:rsid w:val="005B4995"/>
    <w:rsid w:val="005B4DB5"/>
    <w:rsid w:val="005B675C"/>
    <w:rsid w:val="005B6B2C"/>
    <w:rsid w:val="005B706A"/>
    <w:rsid w:val="005B70F4"/>
    <w:rsid w:val="005B728F"/>
    <w:rsid w:val="005B73D0"/>
    <w:rsid w:val="005B7BF6"/>
    <w:rsid w:val="005B7D87"/>
    <w:rsid w:val="005C03C6"/>
    <w:rsid w:val="005C1801"/>
    <w:rsid w:val="005C3AFC"/>
    <w:rsid w:val="005C4526"/>
    <w:rsid w:val="005C510F"/>
    <w:rsid w:val="005C75B4"/>
    <w:rsid w:val="005C7E64"/>
    <w:rsid w:val="005C7EB6"/>
    <w:rsid w:val="005D0004"/>
    <w:rsid w:val="005D02D8"/>
    <w:rsid w:val="005D0661"/>
    <w:rsid w:val="005D0E85"/>
    <w:rsid w:val="005D1A96"/>
    <w:rsid w:val="005D2068"/>
    <w:rsid w:val="005D3713"/>
    <w:rsid w:val="005D55AE"/>
    <w:rsid w:val="005D7517"/>
    <w:rsid w:val="005D7791"/>
    <w:rsid w:val="005E145A"/>
    <w:rsid w:val="005E2884"/>
    <w:rsid w:val="005E33C0"/>
    <w:rsid w:val="005E4C01"/>
    <w:rsid w:val="005E663C"/>
    <w:rsid w:val="005E66ED"/>
    <w:rsid w:val="005E73E5"/>
    <w:rsid w:val="005E79CA"/>
    <w:rsid w:val="005F0B4A"/>
    <w:rsid w:val="005F3064"/>
    <w:rsid w:val="005F48C5"/>
    <w:rsid w:val="005F7D36"/>
    <w:rsid w:val="0060091B"/>
    <w:rsid w:val="00603C2D"/>
    <w:rsid w:val="0061036B"/>
    <w:rsid w:val="006117F9"/>
    <w:rsid w:val="0061635A"/>
    <w:rsid w:val="00617BAE"/>
    <w:rsid w:val="006206B2"/>
    <w:rsid w:val="0062281E"/>
    <w:rsid w:val="00622D8F"/>
    <w:rsid w:val="006235E4"/>
    <w:rsid w:val="00623B00"/>
    <w:rsid w:val="00623D4B"/>
    <w:rsid w:val="00623F85"/>
    <w:rsid w:val="00624B51"/>
    <w:rsid w:val="0063020E"/>
    <w:rsid w:val="006309C6"/>
    <w:rsid w:val="006319AE"/>
    <w:rsid w:val="0063642D"/>
    <w:rsid w:val="0063709C"/>
    <w:rsid w:val="00641407"/>
    <w:rsid w:val="00642D03"/>
    <w:rsid w:val="00643AC0"/>
    <w:rsid w:val="00644ED8"/>
    <w:rsid w:val="00645F74"/>
    <w:rsid w:val="00651117"/>
    <w:rsid w:val="00652261"/>
    <w:rsid w:val="006524EE"/>
    <w:rsid w:val="006537BF"/>
    <w:rsid w:val="00654746"/>
    <w:rsid w:val="00656582"/>
    <w:rsid w:val="00656991"/>
    <w:rsid w:val="00657433"/>
    <w:rsid w:val="00660CC0"/>
    <w:rsid w:val="006620FF"/>
    <w:rsid w:val="00662624"/>
    <w:rsid w:val="006646D0"/>
    <w:rsid w:val="00665320"/>
    <w:rsid w:val="00665FF3"/>
    <w:rsid w:val="006666AF"/>
    <w:rsid w:val="00667329"/>
    <w:rsid w:val="00667915"/>
    <w:rsid w:val="00667E16"/>
    <w:rsid w:val="00670EC9"/>
    <w:rsid w:val="00675117"/>
    <w:rsid w:val="006754BF"/>
    <w:rsid w:val="00677B1B"/>
    <w:rsid w:val="006800AE"/>
    <w:rsid w:val="00680C93"/>
    <w:rsid w:val="0068295F"/>
    <w:rsid w:val="00682BBB"/>
    <w:rsid w:val="00683602"/>
    <w:rsid w:val="0068507B"/>
    <w:rsid w:val="00685BD2"/>
    <w:rsid w:val="00685CD1"/>
    <w:rsid w:val="0068621F"/>
    <w:rsid w:val="00686FA4"/>
    <w:rsid w:val="00691270"/>
    <w:rsid w:val="00691A9C"/>
    <w:rsid w:val="006A162F"/>
    <w:rsid w:val="006A1B86"/>
    <w:rsid w:val="006A1E95"/>
    <w:rsid w:val="006A1F9E"/>
    <w:rsid w:val="006A321B"/>
    <w:rsid w:val="006A5304"/>
    <w:rsid w:val="006A5EE1"/>
    <w:rsid w:val="006A640A"/>
    <w:rsid w:val="006A6A86"/>
    <w:rsid w:val="006A6E3B"/>
    <w:rsid w:val="006A793B"/>
    <w:rsid w:val="006A7C8E"/>
    <w:rsid w:val="006B1412"/>
    <w:rsid w:val="006B2276"/>
    <w:rsid w:val="006B3EF7"/>
    <w:rsid w:val="006B6AE2"/>
    <w:rsid w:val="006C1B30"/>
    <w:rsid w:val="006C2CAA"/>
    <w:rsid w:val="006C30F5"/>
    <w:rsid w:val="006C41CE"/>
    <w:rsid w:val="006C5FA9"/>
    <w:rsid w:val="006C67C4"/>
    <w:rsid w:val="006D0976"/>
    <w:rsid w:val="006D1CA0"/>
    <w:rsid w:val="006D5009"/>
    <w:rsid w:val="006D5843"/>
    <w:rsid w:val="006E03F7"/>
    <w:rsid w:val="006E0869"/>
    <w:rsid w:val="006E0A99"/>
    <w:rsid w:val="006E11BB"/>
    <w:rsid w:val="006E17FA"/>
    <w:rsid w:val="006E2993"/>
    <w:rsid w:val="006E510D"/>
    <w:rsid w:val="006E5A24"/>
    <w:rsid w:val="006E6EAA"/>
    <w:rsid w:val="006F0800"/>
    <w:rsid w:val="006F308C"/>
    <w:rsid w:val="006F4136"/>
    <w:rsid w:val="006F4CBC"/>
    <w:rsid w:val="006F4F56"/>
    <w:rsid w:val="006F5E57"/>
    <w:rsid w:val="006F76BC"/>
    <w:rsid w:val="00704117"/>
    <w:rsid w:val="00704E71"/>
    <w:rsid w:val="007066FD"/>
    <w:rsid w:val="00706C70"/>
    <w:rsid w:val="007071B7"/>
    <w:rsid w:val="00712024"/>
    <w:rsid w:val="00720231"/>
    <w:rsid w:val="00720648"/>
    <w:rsid w:val="00720DD5"/>
    <w:rsid w:val="00723CD4"/>
    <w:rsid w:val="007251E7"/>
    <w:rsid w:val="007279E2"/>
    <w:rsid w:val="0073122A"/>
    <w:rsid w:val="007314D4"/>
    <w:rsid w:val="00732CBB"/>
    <w:rsid w:val="00732D07"/>
    <w:rsid w:val="00733558"/>
    <w:rsid w:val="007342D0"/>
    <w:rsid w:val="0073568D"/>
    <w:rsid w:val="00735813"/>
    <w:rsid w:val="007368FB"/>
    <w:rsid w:val="007371D9"/>
    <w:rsid w:val="0073722A"/>
    <w:rsid w:val="00737234"/>
    <w:rsid w:val="00742899"/>
    <w:rsid w:val="00743A71"/>
    <w:rsid w:val="007460E5"/>
    <w:rsid w:val="0074754F"/>
    <w:rsid w:val="007501EF"/>
    <w:rsid w:val="007508EC"/>
    <w:rsid w:val="00753B12"/>
    <w:rsid w:val="00755123"/>
    <w:rsid w:val="00756B06"/>
    <w:rsid w:val="00760AF4"/>
    <w:rsid w:val="00763484"/>
    <w:rsid w:val="00763F89"/>
    <w:rsid w:val="0076534D"/>
    <w:rsid w:val="00766537"/>
    <w:rsid w:val="0076658E"/>
    <w:rsid w:val="007669F6"/>
    <w:rsid w:val="00770C51"/>
    <w:rsid w:val="00770D3A"/>
    <w:rsid w:val="00771623"/>
    <w:rsid w:val="00771724"/>
    <w:rsid w:val="00771A06"/>
    <w:rsid w:val="00771B3E"/>
    <w:rsid w:val="00772D0A"/>
    <w:rsid w:val="00773562"/>
    <w:rsid w:val="00774C92"/>
    <w:rsid w:val="0077739B"/>
    <w:rsid w:val="007776E7"/>
    <w:rsid w:val="00777A0D"/>
    <w:rsid w:val="007801AC"/>
    <w:rsid w:val="007801AD"/>
    <w:rsid w:val="007809A8"/>
    <w:rsid w:val="00781D57"/>
    <w:rsid w:val="00781FE3"/>
    <w:rsid w:val="00782DBC"/>
    <w:rsid w:val="00783B1C"/>
    <w:rsid w:val="0078506C"/>
    <w:rsid w:val="00785443"/>
    <w:rsid w:val="00785B71"/>
    <w:rsid w:val="00785C4C"/>
    <w:rsid w:val="00787E90"/>
    <w:rsid w:val="00791CF9"/>
    <w:rsid w:val="00794B10"/>
    <w:rsid w:val="007954B1"/>
    <w:rsid w:val="00795774"/>
    <w:rsid w:val="00797ED7"/>
    <w:rsid w:val="007A012F"/>
    <w:rsid w:val="007A1152"/>
    <w:rsid w:val="007A16B8"/>
    <w:rsid w:val="007A2CC2"/>
    <w:rsid w:val="007A33AC"/>
    <w:rsid w:val="007A4898"/>
    <w:rsid w:val="007A4917"/>
    <w:rsid w:val="007A497F"/>
    <w:rsid w:val="007A5616"/>
    <w:rsid w:val="007B0B73"/>
    <w:rsid w:val="007B1175"/>
    <w:rsid w:val="007B15F1"/>
    <w:rsid w:val="007B3C3E"/>
    <w:rsid w:val="007B3D0A"/>
    <w:rsid w:val="007B4142"/>
    <w:rsid w:val="007B6732"/>
    <w:rsid w:val="007B706B"/>
    <w:rsid w:val="007B764C"/>
    <w:rsid w:val="007B79DF"/>
    <w:rsid w:val="007C379E"/>
    <w:rsid w:val="007C3D01"/>
    <w:rsid w:val="007C555E"/>
    <w:rsid w:val="007C598D"/>
    <w:rsid w:val="007D0ECC"/>
    <w:rsid w:val="007D68F8"/>
    <w:rsid w:val="007D733B"/>
    <w:rsid w:val="007D7D7A"/>
    <w:rsid w:val="007D7FE1"/>
    <w:rsid w:val="007E09E9"/>
    <w:rsid w:val="007E0EF6"/>
    <w:rsid w:val="007E3359"/>
    <w:rsid w:val="007E6D45"/>
    <w:rsid w:val="007F1430"/>
    <w:rsid w:val="007F275D"/>
    <w:rsid w:val="007F4FF2"/>
    <w:rsid w:val="00800704"/>
    <w:rsid w:val="0080114E"/>
    <w:rsid w:val="00801C4E"/>
    <w:rsid w:val="00801ED6"/>
    <w:rsid w:val="00802178"/>
    <w:rsid w:val="00804F12"/>
    <w:rsid w:val="00806EB8"/>
    <w:rsid w:val="00813D13"/>
    <w:rsid w:val="00820F45"/>
    <w:rsid w:val="00821282"/>
    <w:rsid w:val="00821D24"/>
    <w:rsid w:val="00822705"/>
    <w:rsid w:val="00822F71"/>
    <w:rsid w:val="008238D4"/>
    <w:rsid w:val="00823AC4"/>
    <w:rsid w:val="00824A58"/>
    <w:rsid w:val="00824BC7"/>
    <w:rsid w:val="00825524"/>
    <w:rsid w:val="00831827"/>
    <w:rsid w:val="00832A6B"/>
    <w:rsid w:val="00832E3C"/>
    <w:rsid w:val="00832FF1"/>
    <w:rsid w:val="00833C31"/>
    <w:rsid w:val="008354B4"/>
    <w:rsid w:val="00835B61"/>
    <w:rsid w:val="00835C34"/>
    <w:rsid w:val="00840445"/>
    <w:rsid w:val="0084051C"/>
    <w:rsid w:val="008409A2"/>
    <w:rsid w:val="00840A01"/>
    <w:rsid w:val="0084151F"/>
    <w:rsid w:val="00841ADA"/>
    <w:rsid w:val="00845265"/>
    <w:rsid w:val="0085098C"/>
    <w:rsid w:val="008517F3"/>
    <w:rsid w:val="00851E42"/>
    <w:rsid w:val="008523F4"/>
    <w:rsid w:val="008533F4"/>
    <w:rsid w:val="0085501E"/>
    <w:rsid w:val="0085545F"/>
    <w:rsid w:val="00860B82"/>
    <w:rsid w:val="00860FBB"/>
    <w:rsid w:val="00861944"/>
    <w:rsid w:val="00861D7D"/>
    <w:rsid w:val="00861E5D"/>
    <w:rsid w:val="00862424"/>
    <w:rsid w:val="00862EF8"/>
    <w:rsid w:val="00863EDC"/>
    <w:rsid w:val="00863F5C"/>
    <w:rsid w:val="008648C4"/>
    <w:rsid w:val="0086560D"/>
    <w:rsid w:val="00867E30"/>
    <w:rsid w:val="00870780"/>
    <w:rsid w:val="00871D6D"/>
    <w:rsid w:val="00872427"/>
    <w:rsid w:val="008727F7"/>
    <w:rsid w:val="00872B48"/>
    <w:rsid w:val="00872CCE"/>
    <w:rsid w:val="008751D2"/>
    <w:rsid w:val="008759E7"/>
    <w:rsid w:val="00876A0F"/>
    <w:rsid w:val="00876E20"/>
    <w:rsid w:val="00877342"/>
    <w:rsid w:val="008779DE"/>
    <w:rsid w:val="00880B0D"/>
    <w:rsid w:val="0088177F"/>
    <w:rsid w:val="008819DD"/>
    <w:rsid w:val="0088200B"/>
    <w:rsid w:val="008824A2"/>
    <w:rsid w:val="008836AC"/>
    <w:rsid w:val="008851CA"/>
    <w:rsid w:val="008877DF"/>
    <w:rsid w:val="00890D8F"/>
    <w:rsid w:val="008929D6"/>
    <w:rsid w:val="00892A55"/>
    <w:rsid w:val="0089303B"/>
    <w:rsid w:val="008948D4"/>
    <w:rsid w:val="00894D9B"/>
    <w:rsid w:val="008954D3"/>
    <w:rsid w:val="008955CA"/>
    <w:rsid w:val="008966A7"/>
    <w:rsid w:val="008A2DD4"/>
    <w:rsid w:val="008A32E6"/>
    <w:rsid w:val="008A508C"/>
    <w:rsid w:val="008A6C6E"/>
    <w:rsid w:val="008B01DA"/>
    <w:rsid w:val="008B2A5E"/>
    <w:rsid w:val="008B33E5"/>
    <w:rsid w:val="008B399F"/>
    <w:rsid w:val="008B5BB6"/>
    <w:rsid w:val="008B763D"/>
    <w:rsid w:val="008B7C9D"/>
    <w:rsid w:val="008C2CC9"/>
    <w:rsid w:val="008C3E86"/>
    <w:rsid w:val="008C6119"/>
    <w:rsid w:val="008C67C6"/>
    <w:rsid w:val="008C70B8"/>
    <w:rsid w:val="008D0512"/>
    <w:rsid w:val="008D0ED4"/>
    <w:rsid w:val="008D107D"/>
    <w:rsid w:val="008D35B4"/>
    <w:rsid w:val="008D35BD"/>
    <w:rsid w:val="008D4F25"/>
    <w:rsid w:val="008D5C08"/>
    <w:rsid w:val="008D7E51"/>
    <w:rsid w:val="008E076E"/>
    <w:rsid w:val="008E1A67"/>
    <w:rsid w:val="008E1F00"/>
    <w:rsid w:val="008E3F8D"/>
    <w:rsid w:val="008E49F2"/>
    <w:rsid w:val="008E4A1D"/>
    <w:rsid w:val="008E4CB4"/>
    <w:rsid w:val="008E6895"/>
    <w:rsid w:val="008E7376"/>
    <w:rsid w:val="008E76AC"/>
    <w:rsid w:val="008F0287"/>
    <w:rsid w:val="008F1722"/>
    <w:rsid w:val="008F334C"/>
    <w:rsid w:val="008F709E"/>
    <w:rsid w:val="008F79F1"/>
    <w:rsid w:val="00900487"/>
    <w:rsid w:val="00900CE9"/>
    <w:rsid w:val="009018F4"/>
    <w:rsid w:val="00902193"/>
    <w:rsid w:val="00903573"/>
    <w:rsid w:val="00903895"/>
    <w:rsid w:val="009045E9"/>
    <w:rsid w:val="00905377"/>
    <w:rsid w:val="009113C1"/>
    <w:rsid w:val="00911851"/>
    <w:rsid w:val="0091239D"/>
    <w:rsid w:val="009155C5"/>
    <w:rsid w:val="009159D2"/>
    <w:rsid w:val="00916C05"/>
    <w:rsid w:val="00916FF4"/>
    <w:rsid w:val="00920003"/>
    <w:rsid w:val="00920208"/>
    <w:rsid w:val="00924944"/>
    <w:rsid w:val="00925BF6"/>
    <w:rsid w:val="009273D1"/>
    <w:rsid w:val="00934886"/>
    <w:rsid w:val="00934AAD"/>
    <w:rsid w:val="00934DBD"/>
    <w:rsid w:val="00935207"/>
    <w:rsid w:val="00936E83"/>
    <w:rsid w:val="0093747E"/>
    <w:rsid w:val="009374F3"/>
    <w:rsid w:val="00937CCB"/>
    <w:rsid w:val="00937CDC"/>
    <w:rsid w:val="00942D11"/>
    <w:rsid w:val="009455E6"/>
    <w:rsid w:val="009506BF"/>
    <w:rsid w:val="009520D4"/>
    <w:rsid w:val="00954B55"/>
    <w:rsid w:val="0095642E"/>
    <w:rsid w:val="00963D9A"/>
    <w:rsid w:val="0096506C"/>
    <w:rsid w:val="0096680F"/>
    <w:rsid w:val="00967E49"/>
    <w:rsid w:val="0097571D"/>
    <w:rsid w:val="0098037A"/>
    <w:rsid w:val="00980E14"/>
    <w:rsid w:val="00984882"/>
    <w:rsid w:val="00984EE8"/>
    <w:rsid w:val="00986341"/>
    <w:rsid w:val="00987D44"/>
    <w:rsid w:val="00990A2B"/>
    <w:rsid w:val="0099147C"/>
    <w:rsid w:val="0099272C"/>
    <w:rsid w:val="00992757"/>
    <w:rsid w:val="00995187"/>
    <w:rsid w:val="00995EC4"/>
    <w:rsid w:val="009A00E6"/>
    <w:rsid w:val="009A0B91"/>
    <w:rsid w:val="009A1602"/>
    <w:rsid w:val="009B04D3"/>
    <w:rsid w:val="009B3B4D"/>
    <w:rsid w:val="009B4F07"/>
    <w:rsid w:val="009B5940"/>
    <w:rsid w:val="009B59FE"/>
    <w:rsid w:val="009B64C2"/>
    <w:rsid w:val="009B65EB"/>
    <w:rsid w:val="009C1871"/>
    <w:rsid w:val="009C3102"/>
    <w:rsid w:val="009C3607"/>
    <w:rsid w:val="009C366A"/>
    <w:rsid w:val="009C4312"/>
    <w:rsid w:val="009D0301"/>
    <w:rsid w:val="009D0CBA"/>
    <w:rsid w:val="009D182E"/>
    <w:rsid w:val="009D1CD9"/>
    <w:rsid w:val="009D28AD"/>
    <w:rsid w:val="009D32FC"/>
    <w:rsid w:val="009D3DC9"/>
    <w:rsid w:val="009D3E3E"/>
    <w:rsid w:val="009E13C1"/>
    <w:rsid w:val="009E3EF6"/>
    <w:rsid w:val="009E4202"/>
    <w:rsid w:val="009E7AB8"/>
    <w:rsid w:val="009E7C34"/>
    <w:rsid w:val="009F1190"/>
    <w:rsid w:val="009F1489"/>
    <w:rsid w:val="009F28FF"/>
    <w:rsid w:val="009F3F6C"/>
    <w:rsid w:val="009F4873"/>
    <w:rsid w:val="009F49F9"/>
    <w:rsid w:val="009F579C"/>
    <w:rsid w:val="009F5C85"/>
    <w:rsid w:val="00A01047"/>
    <w:rsid w:val="00A01E41"/>
    <w:rsid w:val="00A0399B"/>
    <w:rsid w:val="00A05D40"/>
    <w:rsid w:val="00A07B6C"/>
    <w:rsid w:val="00A1017C"/>
    <w:rsid w:val="00A10A3D"/>
    <w:rsid w:val="00A112D0"/>
    <w:rsid w:val="00A12467"/>
    <w:rsid w:val="00A12BB0"/>
    <w:rsid w:val="00A15162"/>
    <w:rsid w:val="00A15BF8"/>
    <w:rsid w:val="00A1635D"/>
    <w:rsid w:val="00A16831"/>
    <w:rsid w:val="00A16D63"/>
    <w:rsid w:val="00A232F4"/>
    <w:rsid w:val="00A23673"/>
    <w:rsid w:val="00A23D54"/>
    <w:rsid w:val="00A2426B"/>
    <w:rsid w:val="00A24C53"/>
    <w:rsid w:val="00A273DA"/>
    <w:rsid w:val="00A27461"/>
    <w:rsid w:val="00A30653"/>
    <w:rsid w:val="00A3137A"/>
    <w:rsid w:val="00A332F6"/>
    <w:rsid w:val="00A33BF7"/>
    <w:rsid w:val="00A341D2"/>
    <w:rsid w:val="00A3464F"/>
    <w:rsid w:val="00A357C7"/>
    <w:rsid w:val="00A3643C"/>
    <w:rsid w:val="00A37A60"/>
    <w:rsid w:val="00A406B0"/>
    <w:rsid w:val="00A438E6"/>
    <w:rsid w:val="00A526A3"/>
    <w:rsid w:val="00A52D63"/>
    <w:rsid w:val="00A53FB4"/>
    <w:rsid w:val="00A543D0"/>
    <w:rsid w:val="00A55C15"/>
    <w:rsid w:val="00A5734B"/>
    <w:rsid w:val="00A60855"/>
    <w:rsid w:val="00A63597"/>
    <w:rsid w:val="00A65750"/>
    <w:rsid w:val="00A659B3"/>
    <w:rsid w:val="00A65AFE"/>
    <w:rsid w:val="00A663E6"/>
    <w:rsid w:val="00A70E7B"/>
    <w:rsid w:val="00A72EBD"/>
    <w:rsid w:val="00A73EBF"/>
    <w:rsid w:val="00A74073"/>
    <w:rsid w:val="00A75A43"/>
    <w:rsid w:val="00A75C96"/>
    <w:rsid w:val="00A77768"/>
    <w:rsid w:val="00A80C59"/>
    <w:rsid w:val="00A80E5B"/>
    <w:rsid w:val="00A80F08"/>
    <w:rsid w:val="00A83104"/>
    <w:rsid w:val="00A85780"/>
    <w:rsid w:val="00A86356"/>
    <w:rsid w:val="00A86757"/>
    <w:rsid w:val="00A87735"/>
    <w:rsid w:val="00A90401"/>
    <w:rsid w:val="00A93569"/>
    <w:rsid w:val="00A940B9"/>
    <w:rsid w:val="00A95222"/>
    <w:rsid w:val="00AA0BB2"/>
    <w:rsid w:val="00AA0D4C"/>
    <w:rsid w:val="00AA227E"/>
    <w:rsid w:val="00AA3108"/>
    <w:rsid w:val="00AA481A"/>
    <w:rsid w:val="00AA5CF4"/>
    <w:rsid w:val="00AA626E"/>
    <w:rsid w:val="00AA6B91"/>
    <w:rsid w:val="00AA6C20"/>
    <w:rsid w:val="00AA7016"/>
    <w:rsid w:val="00AA7895"/>
    <w:rsid w:val="00AA7BD3"/>
    <w:rsid w:val="00AB1BC3"/>
    <w:rsid w:val="00AB326E"/>
    <w:rsid w:val="00AB75A4"/>
    <w:rsid w:val="00AC717D"/>
    <w:rsid w:val="00AD05F0"/>
    <w:rsid w:val="00AD062A"/>
    <w:rsid w:val="00AD0C3A"/>
    <w:rsid w:val="00AD12C3"/>
    <w:rsid w:val="00AD1F96"/>
    <w:rsid w:val="00AD52AF"/>
    <w:rsid w:val="00AD5525"/>
    <w:rsid w:val="00AD6CA6"/>
    <w:rsid w:val="00AE0AB4"/>
    <w:rsid w:val="00AE3C86"/>
    <w:rsid w:val="00AF1DA3"/>
    <w:rsid w:val="00AF31DA"/>
    <w:rsid w:val="00B002CD"/>
    <w:rsid w:val="00B00E46"/>
    <w:rsid w:val="00B03525"/>
    <w:rsid w:val="00B04EC7"/>
    <w:rsid w:val="00B05E88"/>
    <w:rsid w:val="00B062EC"/>
    <w:rsid w:val="00B06474"/>
    <w:rsid w:val="00B12CFE"/>
    <w:rsid w:val="00B12FA2"/>
    <w:rsid w:val="00B1321C"/>
    <w:rsid w:val="00B15A6E"/>
    <w:rsid w:val="00B15DF8"/>
    <w:rsid w:val="00B177D0"/>
    <w:rsid w:val="00B17B88"/>
    <w:rsid w:val="00B20511"/>
    <w:rsid w:val="00B209F2"/>
    <w:rsid w:val="00B25E2A"/>
    <w:rsid w:val="00B262BE"/>
    <w:rsid w:val="00B26C3B"/>
    <w:rsid w:val="00B273EA"/>
    <w:rsid w:val="00B319B7"/>
    <w:rsid w:val="00B3347E"/>
    <w:rsid w:val="00B36891"/>
    <w:rsid w:val="00B36ECC"/>
    <w:rsid w:val="00B40E41"/>
    <w:rsid w:val="00B42F80"/>
    <w:rsid w:val="00B44506"/>
    <w:rsid w:val="00B47262"/>
    <w:rsid w:val="00B47FA4"/>
    <w:rsid w:val="00B503A5"/>
    <w:rsid w:val="00B51341"/>
    <w:rsid w:val="00B51F4E"/>
    <w:rsid w:val="00B52085"/>
    <w:rsid w:val="00B52350"/>
    <w:rsid w:val="00B52E69"/>
    <w:rsid w:val="00B52E7B"/>
    <w:rsid w:val="00B53762"/>
    <w:rsid w:val="00B54055"/>
    <w:rsid w:val="00B5444D"/>
    <w:rsid w:val="00B57067"/>
    <w:rsid w:val="00B6174F"/>
    <w:rsid w:val="00B623DE"/>
    <w:rsid w:val="00B66319"/>
    <w:rsid w:val="00B669C8"/>
    <w:rsid w:val="00B70C14"/>
    <w:rsid w:val="00B70F3F"/>
    <w:rsid w:val="00B72278"/>
    <w:rsid w:val="00B72C45"/>
    <w:rsid w:val="00B73300"/>
    <w:rsid w:val="00B73A94"/>
    <w:rsid w:val="00B7432E"/>
    <w:rsid w:val="00B7717F"/>
    <w:rsid w:val="00B810D1"/>
    <w:rsid w:val="00B836D1"/>
    <w:rsid w:val="00B86A16"/>
    <w:rsid w:val="00B87139"/>
    <w:rsid w:val="00B90F60"/>
    <w:rsid w:val="00B91A3E"/>
    <w:rsid w:val="00B93DEF"/>
    <w:rsid w:val="00B93F51"/>
    <w:rsid w:val="00B957D4"/>
    <w:rsid w:val="00B957D5"/>
    <w:rsid w:val="00B96C03"/>
    <w:rsid w:val="00B97F18"/>
    <w:rsid w:val="00BA2449"/>
    <w:rsid w:val="00BA581B"/>
    <w:rsid w:val="00BA5C6C"/>
    <w:rsid w:val="00BA61FD"/>
    <w:rsid w:val="00BA64B3"/>
    <w:rsid w:val="00BB322D"/>
    <w:rsid w:val="00BB5866"/>
    <w:rsid w:val="00BB67DF"/>
    <w:rsid w:val="00BB7598"/>
    <w:rsid w:val="00BC0F59"/>
    <w:rsid w:val="00BC2412"/>
    <w:rsid w:val="00BC2648"/>
    <w:rsid w:val="00BC2A8D"/>
    <w:rsid w:val="00BC3387"/>
    <w:rsid w:val="00BD0813"/>
    <w:rsid w:val="00BD211B"/>
    <w:rsid w:val="00BD41E5"/>
    <w:rsid w:val="00BD4AFA"/>
    <w:rsid w:val="00BE1712"/>
    <w:rsid w:val="00BE317A"/>
    <w:rsid w:val="00BE4330"/>
    <w:rsid w:val="00BE4D99"/>
    <w:rsid w:val="00BE6BCB"/>
    <w:rsid w:val="00BE734A"/>
    <w:rsid w:val="00BF215C"/>
    <w:rsid w:val="00BF3C5C"/>
    <w:rsid w:val="00BF3E6A"/>
    <w:rsid w:val="00BF6FDF"/>
    <w:rsid w:val="00BF7186"/>
    <w:rsid w:val="00C008AB"/>
    <w:rsid w:val="00C00906"/>
    <w:rsid w:val="00C01AEB"/>
    <w:rsid w:val="00C01D65"/>
    <w:rsid w:val="00C02410"/>
    <w:rsid w:val="00C05261"/>
    <w:rsid w:val="00C10116"/>
    <w:rsid w:val="00C13174"/>
    <w:rsid w:val="00C137D6"/>
    <w:rsid w:val="00C13D1B"/>
    <w:rsid w:val="00C1567F"/>
    <w:rsid w:val="00C16E14"/>
    <w:rsid w:val="00C178D2"/>
    <w:rsid w:val="00C22938"/>
    <w:rsid w:val="00C231FF"/>
    <w:rsid w:val="00C23870"/>
    <w:rsid w:val="00C23B63"/>
    <w:rsid w:val="00C24845"/>
    <w:rsid w:val="00C249A2"/>
    <w:rsid w:val="00C251DF"/>
    <w:rsid w:val="00C2620C"/>
    <w:rsid w:val="00C26778"/>
    <w:rsid w:val="00C27BD4"/>
    <w:rsid w:val="00C3169E"/>
    <w:rsid w:val="00C3324B"/>
    <w:rsid w:val="00C33426"/>
    <w:rsid w:val="00C35430"/>
    <w:rsid w:val="00C371C5"/>
    <w:rsid w:val="00C3760C"/>
    <w:rsid w:val="00C40CC3"/>
    <w:rsid w:val="00C41B02"/>
    <w:rsid w:val="00C42EAB"/>
    <w:rsid w:val="00C44886"/>
    <w:rsid w:val="00C456E6"/>
    <w:rsid w:val="00C465C1"/>
    <w:rsid w:val="00C478E1"/>
    <w:rsid w:val="00C50BB2"/>
    <w:rsid w:val="00C5354A"/>
    <w:rsid w:val="00C55111"/>
    <w:rsid w:val="00C5566C"/>
    <w:rsid w:val="00C55AD7"/>
    <w:rsid w:val="00C55BB1"/>
    <w:rsid w:val="00C5642A"/>
    <w:rsid w:val="00C569B6"/>
    <w:rsid w:val="00C569E5"/>
    <w:rsid w:val="00C60237"/>
    <w:rsid w:val="00C60E4A"/>
    <w:rsid w:val="00C614B9"/>
    <w:rsid w:val="00C62DD9"/>
    <w:rsid w:val="00C62EA6"/>
    <w:rsid w:val="00C63A59"/>
    <w:rsid w:val="00C6493D"/>
    <w:rsid w:val="00C677E3"/>
    <w:rsid w:val="00C70962"/>
    <w:rsid w:val="00C71164"/>
    <w:rsid w:val="00C74B58"/>
    <w:rsid w:val="00C75A3C"/>
    <w:rsid w:val="00C7692B"/>
    <w:rsid w:val="00C76DC4"/>
    <w:rsid w:val="00C76FA9"/>
    <w:rsid w:val="00C8179E"/>
    <w:rsid w:val="00C836E1"/>
    <w:rsid w:val="00C86905"/>
    <w:rsid w:val="00C90E9F"/>
    <w:rsid w:val="00C9276E"/>
    <w:rsid w:val="00C95957"/>
    <w:rsid w:val="00CA394F"/>
    <w:rsid w:val="00CA3A8B"/>
    <w:rsid w:val="00CA4695"/>
    <w:rsid w:val="00CA585A"/>
    <w:rsid w:val="00CA6E84"/>
    <w:rsid w:val="00CA7EF0"/>
    <w:rsid w:val="00CB2990"/>
    <w:rsid w:val="00CB357F"/>
    <w:rsid w:val="00CB3991"/>
    <w:rsid w:val="00CB6359"/>
    <w:rsid w:val="00CB7B9A"/>
    <w:rsid w:val="00CB7C08"/>
    <w:rsid w:val="00CC1CDA"/>
    <w:rsid w:val="00CC1E3C"/>
    <w:rsid w:val="00CC2168"/>
    <w:rsid w:val="00CC239E"/>
    <w:rsid w:val="00CC410C"/>
    <w:rsid w:val="00CC426F"/>
    <w:rsid w:val="00CC7E9B"/>
    <w:rsid w:val="00CD1296"/>
    <w:rsid w:val="00CD2E69"/>
    <w:rsid w:val="00CD7EDD"/>
    <w:rsid w:val="00CE06B8"/>
    <w:rsid w:val="00CE0F9A"/>
    <w:rsid w:val="00CE24B4"/>
    <w:rsid w:val="00CE4307"/>
    <w:rsid w:val="00CE568B"/>
    <w:rsid w:val="00CE5BA1"/>
    <w:rsid w:val="00CE67CA"/>
    <w:rsid w:val="00CE693E"/>
    <w:rsid w:val="00CE72E5"/>
    <w:rsid w:val="00CE7619"/>
    <w:rsid w:val="00CE7760"/>
    <w:rsid w:val="00CE7989"/>
    <w:rsid w:val="00CF0005"/>
    <w:rsid w:val="00CF02DE"/>
    <w:rsid w:val="00CF13A6"/>
    <w:rsid w:val="00CF25A4"/>
    <w:rsid w:val="00CF5349"/>
    <w:rsid w:val="00CF5629"/>
    <w:rsid w:val="00CF63A5"/>
    <w:rsid w:val="00CF6CC8"/>
    <w:rsid w:val="00CF7667"/>
    <w:rsid w:val="00D0090B"/>
    <w:rsid w:val="00D03F60"/>
    <w:rsid w:val="00D047D4"/>
    <w:rsid w:val="00D06662"/>
    <w:rsid w:val="00D06DF1"/>
    <w:rsid w:val="00D10AD6"/>
    <w:rsid w:val="00D10DB4"/>
    <w:rsid w:val="00D10F1B"/>
    <w:rsid w:val="00D121EB"/>
    <w:rsid w:val="00D1339A"/>
    <w:rsid w:val="00D13E39"/>
    <w:rsid w:val="00D16C31"/>
    <w:rsid w:val="00D202EB"/>
    <w:rsid w:val="00D2058E"/>
    <w:rsid w:val="00D20A73"/>
    <w:rsid w:val="00D211D8"/>
    <w:rsid w:val="00D23029"/>
    <w:rsid w:val="00D23631"/>
    <w:rsid w:val="00D25C23"/>
    <w:rsid w:val="00D25CE3"/>
    <w:rsid w:val="00D269A2"/>
    <w:rsid w:val="00D312F0"/>
    <w:rsid w:val="00D31662"/>
    <w:rsid w:val="00D32662"/>
    <w:rsid w:val="00D32B37"/>
    <w:rsid w:val="00D330D8"/>
    <w:rsid w:val="00D346DC"/>
    <w:rsid w:val="00D3616B"/>
    <w:rsid w:val="00D44692"/>
    <w:rsid w:val="00D44ACA"/>
    <w:rsid w:val="00D466BD"/>
    <w:rsid w:val="00D47036"/>
    <w:rsid w:val="00D479D8"/>
    <w:rsid w:val="00D51C50"/>
    <w:rsid w:val="00D51D19"/>
    <w:rsid w:val="00D54BE8"/>
    <w:rsid w:val="00D54C00"/>
    <w:rsid w:val="00D5720D"/>
    <w:rsid w:val="00D623E5"/>
    <w:rsid w:val="00D62F3F"/>
    <w:rsid w:val="00D6354A"/>
    <w:rsid w:val="00D642B0"/>
    <w:rsid w:val="00D64C3B"/>
    <w:rsid w:val="00D657D3"/>
    <w:rsid w:val="00D662DF"/>
    <w:rsid w:val="00D70319"/>
    <w:rsid w:val="00D715A9"/>
    <w:rsid w:val="00D729C6"/>
    <w:rsid w:val="00D74D3E"/>
    <w:rsid w:val="00D7624C"/>
    <w:rsid w:val="00D7712D"/>
    <w:rsid w:val="00D81A17"/>
    <w:rsid w:val="00D83103"/>
    <w:rsid w:val="00D85151"/>
    <w:rsid w:val="00D8786C"/>
    <w:rsid w:val="00D900CA"/>
    <w:rsid w:val="00D93A73"/>
    <w:rsid w:val="00D95725"/>
    <w:rsid w:val="00DA2DFE"/>
    <w:rsid w:val="00DA351B"/>
    <w:rsid w:val="00DA3B48"/>
    <w:rsid w:val="00DA550E"/>
    <w:rsid w:val="00DA7396"/>
    <w:rsid w:val="00DA7FBC"/>
    <w:rsid w:val="00DB1689"/>
    <w:rsid w:val="00DB5938"/>
    <w:rsid w:val="00DB59D0"/>
    <w:rsid w:val="00DC2712"/>
    <w:rsid w:val="00DC4B5C"/>
    <w:rsid w:val="00DC50C5"/>
    <w:rsid w:val="00DD0952"/>
    <w:rsid w:val="00DD22E7"/>
    <w:rsid w:val="00DD5699"/>
    <w:rsid w:val="00DE0224"/>
    <w:rsid w:val="00DE1F35"/>
    <w:rsid w:val="00DE3544"/>
    <w:rsid w:val="00DE3ADF"/>
    <w:rsid w:val="00DE3C68"/>
    <w:rsid w:val="00DE3EAD"/>
    <w:rsid w:val="00DE42E2"/>
    <w:rsid w:val="00DE4382"/>
    <w:rsid w:val="00DE4F30"/>
    <w:rsid w:val="00DE61D5"/>
    <w:rsid w:val="00DE6AF0"/>
    <w:rsid w:val="00DE6D38"/>
    <w:rsid w:val="00DE7F29"/>
    <w:rsid w:val="00DF1658"/>
    <w:rsid w:val="00DF1781"/>
    <w:rsid w:val="00DF42A9"/>
    <w:rsid w:val="00DF4467"/>
    <w:rsid w:val="00DF5F4D"/>
    <w:rsid w:val="00DF6845"/>
    <w:rsid w:val="00DF6964"/>
    <w:rsid w:val="00DF7FE2"/>
    <w:rsid w:val="00E00269"/>
    <w:rsid w:val="00E0102B"/>
    <w:rsid w:val="00E02A18"/>
    <w:rsid w:val="00E04E15"/>
    <w:rsid w:val="00E0507D"/>
    <w:rsid w:val="00E0566B"/>
    <w:rsid w:val="00E0673F"/>
    <w:rsid w:val="00E079CC"/>
    <w:rsid w:val="00E10EF8"/>
    <w:rsid w:val="00E12C49"/>
    <w:rsid w:val="00E13417"/>
    <w:rsid w:val="00E1350F"/>
    <w:rsid w:val="00E14204"/>
    <w:rsid w:val="00E16367"/>
    <w:rsid w:val="00E21F2A"/>
    <w:rsid w:val="00E21FDC"/>
    <w:rsid w:val="00E22581"/>
    <w:rsid w:val="00E245F7"/>
    <w:rsid w:val="00E25909"/>
    <w:rsid w:val="00E266FA"/>
    <w:rsid w:val="00E31A9A"/>
    <w:rsid w:val="00E3238C"/>
    <w:rsid w:val="00E32DFD"/>
    <w:rsid w:val="00E33291"/>
    <w:rsid w:val="00E33756"/>
    <w:rsid w:val="00E34292"/>
    <w:rsid w:val="00E35A98"/>
    <w:rsid w:val="00E35F4C"/>
    <w:rsid w:val="00E409C9"/>
    <w:rsid w:val="00E4167B"/>
    <w:rsid w:val="00E42D1A"/>
    <w:rsid w:val="00E505A5"/>
    <w:rsid w:val="00E510D9"/>
    <w:rsid w:val="00E512BE"/>
    <w:rsid w:val="00E52195"/>
    <w:rsid w:val="00E52AC5"/>
    <w:rsid w:val="00E54D9E"/>
    <w:rsid w:val="00E55E8C"/>
    <w:rsid w:val="00E6053C"/>
    <w:rsid w:val="00E607BE"/>
    <w:rsid w:val="00E63434"/>
    <w:rsid w:val="00E64989"/>
    <w:rsid w:val="00E64A63"/>
    <w:rsid w:val="00E6672A"/>
    <w:rsid w:val="00E66909"/>
    <w:rsid w:val="00E67D08"/>
    <w:rsid w:val="00E70137"/>
    <w:rsid w:val="00E709AA"/>
    <w:rsid w:val="00E71789"/>
    <w:rsid w:val="00E71B74"/>
    <w:rsid w:val="00E7234E"/>
    <w:rsid w:val="00E75508"/>
    <w:rsid w:val="00E76C0A"/>
    <w:rsid w:val="00E808B4"/>
    <w:rsid w:val="00E81DBD"/>
    <w:rsid w:val="00E826A0"/>
    <w:rsid w:val="00E832EA"/>
    <w:rsid w:val="00E83AD6"/>
    <w:rsid w:val="00E845DB"/>
    <w:rsid w:val="00E900C7"/>
    <w:rsid w:val="00E906BE"/>
    <w:rsid w:val="00E90B37"/>
    <w:rsid w:val="00E918C5"/>
    <w:rsid w:val="00E96247"/>
    <w:rsid w:val="00E96D33"/>
    <w:rsid w:val="00E9778C"/>
    <w:rsid w:val="00EA0F67"/>
    <w:rsid w:val="00EA18B2"/>
    <w:rsid w:val="00EA2FE9"/>
    <w:rsid w:val="00EA3369"/>
    <w:rsid w:val="00EA3F19"/>
    <w:rsid w:val="00EA55DF"/>
    <w:rsid w:val="00EA5A5A"/>
    <w:rsid w:val="00EA7095"/>
    <w:rsid w:val="00EB00EB"/>
    <w:rsid w:val="00EB175C"/>
    <w:rsid w:val="00EB2685"/>
    <w:rsid w:val="00EB29D8"/>
    <w:rsid w:val="00EB47B9"/>
    <w:rsid w:val="00EB486E"/>
    <w:rsid w:val="00EB4EF9"/>
    <w:rsid w:val="00EB5F51"/>
    <w:rsid w:val="00EB712F"/>
    <w:rsid w:val="00EC11FC"/>
    <w:rsid w:val="00EC15BB"/>
    <w:rsid w:val="00EC2E2E"/>
    <w:rsid w:val="00EC3E32"/>
    <w:rsid w:val="00EC76D2"/>
    <w:rsid w:val="00ED063B"/>
    <w:rsid w:val="00ED131F"/>
    <w:rsid w:val="00ED6FB5"/>
    <w:rsid w:val="00ED7644"/>
    <w:rsid w:val="00EE05AC"/>
    <w:rsid w:val="00EE2255"/>
    <w:rsid w:val="00EE3F18"/>
    <w:rsid w:val="00EE4B62"/>
    <w:rsid w:val="00EE5D44"/>
    <w:rsid w:val="00EF14AD"/>
    <w:rsid w:val="00EF1B6D"/>
    <w:rsid w:val="00EF34C8"/>
    <w:rsid w:val="00EF4B18"/>
    <w:rsid w:val="00EF7381"/>
    <w:rsid w:val="00F00915"/>
    <w:rsid w:val="00F016BC"/>
    <w:rsid w:val="00F01F2E"/>
    <w:rsid w:val="00F031E3"/>
    <w:rsid w:val="00F036FC"/>
    <w:rsid w:val="00F05904"/>
    <w:rsid w:val="00F079BE"/>
    <w:rsid w:val="00F1155B"/>
    <w:rsid w:val="00F135FD"/>
    <w:rsid w:val="00F148B1"/>
    <w:rsid w:val="00F170DD"/>
    <w:rsid w:val="00F22AC2"/>
    <w:rsid w:val="00F22D94"/>
    <w:rsid w:val="00F23840"/>
    <w:rsid w:val="00F24A98"/>
    <w:rsid w:val="00F257A7"/>
    <w:rsid w:val="00F26EDD"/>
    <w:rsid w:val="00F27480"/>
    <w:rsid w:val="00F2784E"/>
    <w:rsid w:val="00F302A8"/>
    <w:rsid w:val="00F31C12"/>
    <w:rsid w:val="00F35439"/>
    <w:rsid w:val="00F36BEF"/>
    <w:rsid w:val="00F37627"/>
    <w:rsid w:val="00F37635"/>
    <w:rsid w:val="00F4108E"/>
    <w:rsid w:val="00F449DD"/>
    <w:rsid w:val="00F45D9C"/>
    <w:rsid w:val="00F46BAF"/>
    <w:rsid w:val="00F475D7"/>
    <w:rsid w:val="00F5096A"/>
    <w:rsid w:val="00F5173F"/>
    <w:rsid w:val="00F53938"/>
    <w:rsid w:val="00F5410E"/>
    <w:rsid w:val="00F5414E"/>
    <w:rsid w:val="00F61095"/>
    <w:rsid w:val="00F61944"/>
    <w:rsid w:val="00F624FB"/>
    <w:rsid w:val="00F62B61"/>
    <w:rsid w:val="00F643DF"/>
    <w:rsid w:val="00F6632C"/>
    <w:rsid w:val="00F71472"/>
    <w:rsid w:val="00F72517"/>
    <w:rsid w:val="00F72566"/>
    <w:rsid w:val="00F72954"/>
    <w:rsid w:val="00F7397C"/>
    <w:rsid w:val="00F7458C"/>
    <w:rsid w:val="00F748B8"/>
    <w:rsid w:val="00F763C3"/>
    <w:rsid w:val="00F768E0"/>
    <w:rsid w:val="00F76F9A"/>
    <w:rsid w:val="00F77DB7"/>
    <w:rsid w:val="00F81469"/>
    <w:rsid w:val="00F82DF0"/>
    <w:rsid w:val="00F90FFE"/>
    <w:rsid w:val="00F91958"/>
    <w:rsid w:val="00F9241E"/>
    <w:rsid w:val="00F9242F"/>
    <w:rsid w:val="00F92967"/>
    <w:rsid w:val="00F9298C"/>
    <w:rsid w:val="00F92F20"/>
    <w:rsid w:val="00F96698"/>
    <w:rsid w:val="00FA0397"/>
    <w:rsid w:val="00FA1506"/>
    <w:rsid w:val="00FA1652"/>
    <w:rsid w:val="00FA1848"/>
    <w:rsid w:val="00FA3ADF"/>
    <w:rsid w:val="00FA480B"/>
    <w:rsid w:val="00FA6036"/>
    <w:rsid w:val="00FA6931"/>
    <w:rsid w:val="00FB099A"/>
    <w:rsid w:val="00FB0EC3"/>
    <w:rsid w:val="00FB30CC"/>
    <w:rsid w:val="00FB3440"/>
    <w:rsid w:val="00FB4699"/>
    <w:rsid w:val="00FB5F65"/>
    <w:rsid w:val="00FB7930"/>
    <w:rsid w:val="00FC2183"/>
    <w:rsid w:val="00FC38EA"/>
    <w:rsid w:val="00FC4956"/>
    <w:rsid w:val="00FC60CB"/>
    <w:rsid w:val="00FD0913"/>
    <w:rsid w:val="00FD2565"/>
    <w:rsid w:val="00FD4330"/>
    <w:rsid w:val="00FD56E3"/>
    <w:rsid w:val="00FD58A3"/>
    <w:rsid w:val="00FD5E2B"/>
    <w:rsid w:val="00FD6D77"/>
    <w:rsid w:val="00FE120A"/>
    <w:rsid w:val="00FE5B99"/>
    <w:rsid w:val="00FE6BFA"/>
    <w:rsid w:val="00FF2736"/>
    <w:rsid w:val="00FF6851"/>
    <w:rsid w:val="00FF79A2"/>
    <w:rsid w:val="01298860"/>
    <w:rsid w:val="015C2CAC"/>
    <w:rsid w:val="018C1480"/>
    <w:rsid w:val="022B2904"/>
    <w:rsid w:val="02776105"/>
    <w:rsid w:val="02F415CF"/>
    <w:rsid w:val="035175EE"/>
    <w:rsid w:val="0437D9D4"/>
    <w:rsid w:val="0439726E"/>
    <w:rsid w:val="04456197"/>
    <w:rsid w:val="044BDC87"/>
    <w:rsid w:val="04C51C92"/>
    <w:rsid w:val="050B0371"/>
    <w:rsid w:val="0543485E"/>
    <w:rsid w:val="057DBF91"/>
    <w:rsid w:val="057FCF0F"/>
    <w:rsid w:val="058ED9B7"/>
    <w:rsid w:val="05AB9ECD"/>
    <w:rsid w:val="06697EAA"/>
    <w:rsid w:val="06AE1E2A"/>
    <w:rsid w:val="06AEE4BD"/>
    <w:rsid w:val="06BAFE4C"/>
    <w:rsid w:val="06FF740A"/>
    <w:rsid w:val="070B331F"/>
    <w:rsid w:val="0792BBA7"/>
    <w:rsid w:val="07981221"/>
    <w:rsid w:val="07B047C9"/>
    <w:rsid w:val="07F40D28"/>
    <w:rsid w:val="088744D1"/>
    <w:rsid w:val="08D205A5"/>
    <w:rsid w:val="09086A2B"/>
    <w:rsid w:val="090A6062"/>
    <w:rsid w:val="094A5CFB"/>
    <w:rsid w:val="09E7C496"/>
    <w:rsid w:val="0AB5C87D"/>
    <w:rsid w:val="0B954AAD"/>
    <w:rsid w:val="0C610134"/>
    <w:rsid w:val="0C970663"/>
    <w:rsid w:val="0CCE2409"/>
    <w:rsid w:val="0DECFED1"/>
    <w:rsid w:val="0E05C234"/>
    <w:rsid w:val="0E48D9D6"/>
    <w:rsid w:val="0E813FA7"/>
    <w:rsid w:val="0E835183"/>
    <w:rsid w:val="0F17FEBA"/>
    <w:rsid w:val="0F555990"/>
    <w:rsid w:val="0F582D46"/>
    <w:rsid w:val="0FA71806"/>
    <w:rsid w:val="0FAA2156"/>
    <w:rsid w:val="0FADB55B"/>
    <w:rsid w:val="10D5663F"/>
    <w:rsid w:val="11B13879"/>
    <w:rsid w:val="120F7626"/>
    <w:rsid w:val="12E24C88"/>
    <w:rsid w:val="1301A40C"/>
    <w:rsid w:val="130EEFE9"/>
    <w:rsid w:val="13539B86"/>
    <w:rsid w:val="13EC4918"/>
    <w:rsid w:val="14906846"/>
    <w:rsid w:val="15064784"/>
    <w:rsid w:val="15193270"/>
    <w:rsid w:val="1526E7F8"/>
    <w:rsid w:val="1535A8FD"/>
    <w:rsid w:val="1559F2B6"/>
    <w:rsid w:val="16A421CD"/>
    <w:rsid w:val="16FF304E"/>
    <w:rsid w:val="1728C95B"/>
    <w:rsid w:val="18579A55"/>
    <w:rsid w:val="18A48B4A"/>
    <w:rsid w:val="193865E5"/>
    <w:rsid w:val="1938F5BA"/>
    <w:rsid w:val="19711233"/>
    <w:rsid w:val="1992ECBA"/>
    <w:rsid w:val="1996D988"/>
    <w:rsid w:val="19CA5296"/>
    <w:rsid w:val="1A269DA6"/>
    <w:rsid w:val="1A396813"/>
    <w:rsid w:val="1A4DA379"/>
    <w:rsid w:val="1A647FD1"/>
    <w:rsid w:val="1AB64574"/>
    <w:rsid w:val="1B12AAD6"/>
    <w:rsid w:val="1C436D5F"/>
    <w:rsid w:val="1C8365CD"/>
    <w:rsid w:val="1CC52ADD"/>
    <w:rsid w:val="1D30B5CD"/>
    <w:rsid w:val="1D41E9B1"/>
    <w:rsid w:val="1D8DD412"/>
    <w:rsid w:val="1DC34D0E"/>
    <w:rsid w:val="1DD336AD"/>
    <w:rsid w:val="1ECF3DE4"/>
    <w:rsid w:val="1ED7B2DA"/>
    <w:rsid w:val="1FAA7218"/>
    <w:rsid w:val="1FCC93AA"/>
    <w:rsid w:val="1FDB6FDA"/>
    <w:rsid w:val="20AB445D"/>
    <w:rsid w:val="20AE100E"/>
    <w:rsid w:val="214DF6F2"/>
    <w:rsid w:val="21AC22D7"/>
    <w:rsid w:val="2215E221"/>
    <w:rsid w:val="2305DD0B"/>
    <w:rsid w:val="23228BAF"/>
    <w:rsid w:val="23C79C9C"/>
    <w:rsid w:val="23EF97D0"/>
    <w:rsid w:val="24028998"/>
    <w:rsid w:val="25A048C2"/>
    <w:rsid w:val="2659BBC1"/>
    <w:rsid w:val="267B1AD7"/>
    <w:rsid w:val="274F88DC"/>
    <w:rsid w:val="276F9D89"/>
    <w:rsid w:val="27CEA06D"/>
    <w:rsid w:val="282F3D44"/>
    <w:rsid w:val="2882C0BC"/>
    <w:rsid w:val="29A3FC13"/>
    <w:rsid w:val="2A11A343"/>
    <w:rsid w:val="2A17D8C9"/>
    <w:rsid w:val="2A2DF438"/>
    <w:rsid w:val="2A4A94EE"/>
    <w:rsid w:val="2A89DD6E"/>
    <w:rsid w:val="2AA08D85"/>
    <w:rsid w:val="2B2A7522"/>
    <w:rsid w:val="2BC4A238"/>
    <w:rsid w:val="2BFAC337"/>
    <w:rsid w:val="2C06A606"/>
    <w:rsid w:val="2C862A25"/>
    <w:rsid w:val="2DA58FAD"/>
    <w:rsid w:val="2DE7AA23"/>
    <w:rsid w:val="2E09A0E5"/>
    <w:rsid w:val="2E2D2189"/>
    <w:rsid w:val="2E486F33"/>
    <w:rsid w:val="2EF9B0E3"/>
    <w:rsid w:val="2F8EE26D"/>
    <w:rsid w:val="305F2AB6"/>
    <w:rsid w:val="30BE0F40"/>
    <w:rsid w:val="3123097A"/>
    <w:rsid w:val="31393386"/>
    <w:rsid w:val="3203BD56"/>
    <w:rsid w:val="3205D75C"/>
    <w:rsid w:val="32C6EAFE"/>
    <w:rsid w:val="331EB81E"/>
    <w:rsid w:val="338DB3E2"/>
    <w:rsid w:val="33B01ED3"/>
    <w:rsid w:val="346AE435"/>
    <w:rsid w:val="348B3395"/>
    <w:rsid w:val="34BEFA1D"/>
    <w:rsid w:val="34CBFA5C"/>
    <w:rsid w:val="350019F5"/>
    <w:rsid w:val="3574AB78"/>
    <w:rsid w:val="365DBE6C"/>
    <w:rsid w:val="36C9912A"/>
    <w:rsid w:val="36DBFE13"/>
    <w:rsid w:val="376F2926"/>
    <w:rsid w:val="38FB6EAA"/>
    <w:rsid w:val="3958D2FF"/>
    <w:rsid w:val="3978268F"/>
    <w:rsid w:val="39917DE9"/>
    <w:rsid w:val="399ADC94"/>
    <w:rsid w:val="39B014B5"/>
    <w:rsid w:val="39B1578C"/>
    <w:rsid w:val="3A128BCC"/>
    <w:rsid w:val="3A182EFA"/>
    <w:rsid w:val="3A8C8530"/>
    <w:rsid w:val="3AAA5514"/>
    <w:rsid w:val="3B64B3CA"/>
    <w:rsid w:val="3B91817B"/>
    <w:rsid w:val="3B9338CA"/>
    <w:rsid w:val="3BA7E0AE"/>
    <w:rsid w:val="3BDB8651"/>
    <w:rsid w:val="3BEE3439"/>
    <w:rsid w:val="3BEFA26F"/>
    <w:rsid w:val="3C3FE9DB"/>
    <w:rsid w:val="3C479AC6"/>
    <w:rsid w:val="3C7A5BB0"/>
    <w:rsid w:val="3D23E4A3"/>
    <w:rsid w:val="3D270492"/>
    <w:rsid w:val="3E11EBA2"/>
    <w:rsid w:val="3E189BD6"/>
    <w:rsid w:val="3E4565EB"/>
    <w:rsid w:val="3E86109C"/>
    <w:rsid w:val="3EC4A189"/>
    <w:rsid w:val="3F08F3FE"/>
    <w:rsid w:val="402BD238"/>
    <w:rsid w:val="4068140B"/>
    <w:rsid w:val="4083B42B"/>
    <w:rsid w:val="40CDDF70"/>
    <w:rsid w:val="41EEC6ED"/>
    <w:rsid w:val="43133B27"/>
    <w:rsid w:val="43DFA91B"/>
    <w:rsid w:val="43E72B13"/>
    <w:rsid w:val="43E9551D"/>
    <w:rsid w:val="44E3CD2D"/>
    <w:rsid w:val="45144CA3"/>
    <w:rsid w:val="45306E78"/>
    <w:rsid w:val="453FCE27"/>
    <w:rsid w:val="455D57C0"/>
    <w:rsid w:val="456BFADF"/>
    <w:rsid w:val="460E5A6C"/>
    <w:rsid w:val="4618587A"/>
    <w:rsid w:val="468FF7D7"/>
    <w:rsid w:val="47160D12"/>
    <w:rsid w:val="47751FE1"/>
    <w:rsid w:val="4790390E"/>
    <w:rsid w:val="482805E9"/>
    <w:rsid w:val="4832191F"/>
    <w:rsid w:val="48955B2F"/>
    <w:rsid w:val="48BD70ED"/>
    <w:rsid w:val="48F9A968"/>
    <w:rsid w:val="4939272F"/>
    <w:rsid w:val="494F767E"/>
    <w:rsid w:val="496FD205"/>
    <w:rsid w:val="49C9F60C"/>
    <w:rsid w:val="49E11E35"/>
    <w:rsid w:val="4A92FE4D"/>
    <w:rsid w:val="4A9D8C64"/>
    <w:rsid w:val="4B63D2C4"/>
    <w:rsid w:val="4C5B9B4F"/>
    <w:rsid w:val="4C8FF82E"/>
    <w:rsid w:val="4CDE0541"/>
    <w:rsid w:val="4CEB2DD6"/>
    <w:rsid w:val="4D2A4A2E"/>
    <w:rsid w:val="4DBAD83F"/>
    <w:rsid w:val="4E1031B3"/>
    <w:rsid w:val="4EBCA70F"/>
    <w:rsid w:val="4ED2115A"/>
    <w:rsid w:val="4EF5FF4D"/>
    <w:rsid w:val="4F560AC9"/>
    <w:rsid w:val="4F606831"/>
    <w:rsid w:val="4FC483F3"/>
    <w:rsid w:val="4FD0B113"/>
    <w:rsid w:val="4FDC8B90"/>
    <w:rsid w:val="50115202"/>
    <w:rsid w:val="50205A4A"/>
    <w:rsid w:val="50D81FC5"/>
    <w:rsid w:val="50E59310"/>
    <w:rsid w:val="50F55A19"/>
    <w:rsid w:val="510F8EE7"/>
    <w:rsid w:val="51C6AE1C"/>
    <w:rsid w:val="51CD1E2F"/>
    <w:rsid w:val="51CE5C5E"/>
    <w:rsid w:val="51DF160A"/>
    <w:rsid w:val="5215BFA1"/>
    <w:rsid w:val="52FD37FE"/>
    <w:rsid w:val="5348C85B"/>
    <w:rsid w:val="54AC27E2"/>
    <w:rsid w:val="5515E903"/>
    <w:rsid w:val="5564E969"/>
    <w:rsid w:val="558BBAB8"/>
    <w:rsid w:val="559E1E6B"/>
    <w:rsid w:val="55DC5A08"/>
    <w:rsid w:val="55E3DA6B"/>
    <w:rsid w:val="56315394"/>
    <w:rsid w:val="56E831D7"/>
    <w:rsid w:val="573D2C15"/>
    <w:rsid w:val="57468B8B"/>
    <w:rsid w:val="58A6765D"/>
    <w:rsid w:val="58F4573D"/>
    <w:rsid w:val="597E738A"/>
    <w:rsid w:val="5A409B1F"/>
    <w:rsid w:val="5A6D30AB"/>
    <w:rsid w:val="5A9A5B59"/>
    <w:rsid w:val="5AE1F11F"/>
    <w:rsid w:val="5B112684"/>
    <w:rsid w:val="5CAC9FCD"/>
    <w:rsid w:val="5D049790"/>
    <w:rsid w:val="5E63CF24"/>
    <w:rsid w:val="5E6983B1"/>
    <w:rsid w:val="5F6FBCB6"/>
    <w:rsid w:val="600CCFB2"/>
    <w:rsid w:val="60180FF8"/>
    <w:rsid w:val="602335FC"/>
    <w:rsid w:val="6080E322"/>
    <w:rsid w:val="60DF9DB9"/>
    <w:rsid w:val="60FA13AE"/>
    <w:rsid w:val="61650C91"/>
    <w:rsid w:val="6178EE58"/>
    <w:rsid w:val="6187054F"/>
    <w:rsid w:val="619CC246"/>
    <w:rsid w:val="61A0A553"/>
    <w:rsid w:val="61D0AE89"/>
    <w:rsid w:val="61D91540"/>
    <w:rsid w:val="622566F7"/>
    <w:rsid w:val="62341FB0"/>
    <w:rsid w:val="6289AE9E"/>
    <w:rsid w:val="62F1A19A"/>
    <w:rsid w:val="63106604"/>
    <w:rsid w:val="633FCAD6"/>
    <w:rsid w:val="6357CCA8"/>
    <w:rsid w:val="63B5E37D"/>
    <w:rsid w:val="63CFBE2F"/>
    <w:rsid w:val="63FFF041"/>
    <w:rsid w:val="64037D1C"/>
    <w:rsid w:val="64375F12"/>
    <w:rsid w:val="64379056"/>
    <w:rsid w:val="64520A9F"/>
    <w:rsid w:val="64A6F3D5"/>
    <w:rsid w:val="64B4C9FC"/>
    <w:rsid w:val="64E4F619"/>
    <w:rsid w:val="652BB7A6"/>
    <w:rsid w:val="65384A4D"/>
    <w:rsid w:val="65CECFE1"/>
    <w:rsid w:val="65FB01D4"/>
    <w:rsid w:val="66C731F3"/>
    <w:rsid w:val="672760F9"/>
    <w:rsid w:val="67E6CD22"/>
    <w:rsid w:val="68032CD4"/>
    <w:rsid w:val="685C8946"/>
    <w:rsid w:val="68FF3849"/>
    <w:rsid w:val="6941AB7A"/>
    <w:rsid w:val="6967AA16"/>
    <w:rsid w:val="699E9E45"/>
    <w:rsid w:val="69ACA58C"/>
    <w:rsid w:val="69FA4336"/>
    <w:rsid w:val="6A91C0DE"/>
    <w:rsid w:val="6A91CA40"/>
    <w:rsid w:val="6AB55BAD"/>
    <w:rsid w:val="6AF08CA2"/>
    <w:rsid w:val="6B0E58F5"/>
    <w:rsid w:val="6BE8BF79"/>
    <w:rsid w:val="6C46A65D"/>
    <w:rsid w:val="6DC568B4"/>
    <w:rsid w:val="6DFC02D1"/>
    <w:rsid w:val="6E36DD55"/>
    <w:rsid w:val="6E833F3F"/>
    <w:rsid w:val="6EB8A161"/>
    <w:rsid w:val="6F018DD9"/>
    <w:rsid w:val="6F103780"/>
    <w:rsid w:val="6F4B2CC2"/>
    <w:rsid w:val="6FB0A80F"/>
    <w:rsid w:val="6FCAF980"/>
    <w:rsid w:val="6FE60521"/>
    <w:rsid w:val="701D96AB"/>
    <w:rsid w:val="70390D57"/>
    <w:rsid w:val="70455FD6"/>
    <w:rsid w:val="70D08F2D"/>
    <w:rsid w:val="70E14000"/>
    <w:rsid w:val="70EF63E6"/>
    <w:rsid w:val="70F55E3F"/>
    <w:rsid w:val="710C0725"/>
    <w:rsid w:val="712A6DD7"/>
    <w:rsid w:val="715BB411"/>
    <w:rsid w:val="7170A120"/>
    <w:rsid w:val="731197AF"/>
    <w:rsid w:val="733458BC"/>
    <w:rsid w:val="73857017"/>
    <w:rsid w:val="73973769"/>
    <w:rsid w:val="739C7C7E"/>
    <w:rsid w:val="7412FB83"/>
    <w:rsid w:val="743B33B8"/>
    <w:rsid w:val="74522F3D"/>
    <w:rsid w:val="74901D86"/>
    <w:rsid w:val="74D0522D"/>
    <w:rsid w:val="74FE7D9F"/>
    <w:rsid w:val="752D99FC"/>
    <w:rsid w:val="75781D6D"/>
    <w:rsid w:val="764BC06B"/>
    <w:rsid w:val="766A8DB4"/>
    <w:rsid w:val="76AD9087"/>
    <w:rsid w:val="76E302E3"/>
    <w:rsid w:val="773BAF27"/>
    <w:rsid w:val="77582A50"/>
    <w:rsid w:val="77C40116"/>
    <w:rsid w:val="7805B549"/>
    <w:rsid w:val="78174C54"/>
    <w:rsid w:val="795D3876"/>
    <w:rsid w:val="79BB19F7"/>
    <w:rsid w:val="79C1DFB1"/>
    <w:rsid w:val="79C55EFE"/>
    <w:rsid w:val="79F7D206"/>
    <w:rsid w:val="7AC9802C"/>
    <w:rsid w:val="7AEF6BF8"/>
    <w:rsid w:val="7AF5C22A"/>
    <w:rsid w:val="7BB1E6A9"/>
    <w:rsid w:val="7C4BBDE9"/>
    <w:rsid w:val="7C60ABAB"/>
    <w:rsid w:val="7C84A56C"/>
    <w:rsid w:val="7CB9C2C6"/>
    <w:rsid w:val="7CF33324"/>
    <w:rsid w:val="7D44DB84"/>
    <w:rsid w:val="7D4AC083"/>
    <w:rsid w:val="7D95BFC9"/>
    <w:rsid w:val="7E139918"/>
    <w:rsid w:val="7E3FF3F2"/>
    <w:rsid w:val="7E6484BC"/>
    <w:rsid w:val="7EA60946"/>
    <w:rsid w:val="7F1F161A"/>
    <w:rsid w:val="7F3CAF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95C7BE"/>
  <w15:chartTrackingRefBased/>
  <w15:docId w15:val="{28167FA4-2ED1-416F-B226-31DCA7496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qFormat/>
    <w:pPr>
      <w:numPr>
        <w:ilvl w:val="1"/>
      </w:numPr>
      <w:ind w:left="720"/>
      <w:outlineLvl w:val="1"/>
    </w:pPr>
    <w:rPr>
      <w:sz w:val="20"/>
    </w:rPr>
  </w:style>
  <w:style w:type="paragraph" w:styleId="Heading3">
    <w:name w:val="heading 3"/>
    <w:basedOn w:val="Heading1"/>
    <w:next w:val="Normal"/>
    <w:qFormat/>
    <w:pPr>
      <w:numPr>
        <w:ilvl w:val="2"/>
      </w:numPr>
      <w:ind w:left="720"/>
      <w:outlineLvl w:val="2"/>
    </w:pPr>
    <w:rPr>
      <w:b w:val="0"/>
      <w:i/>
      <w:sz w:val="20"/>
    </w:rPr>
  </w:style>
  <w:style w:type="paragraph" w:styleId="Heading4">
    <w:name w:val="heading 4"/>
    <w:basedOn w:val="Heading1"/>
    <w:next w:val="Normal"/>
    <w:qFormat/>
    <w:pPr>
      <w:numPr>
        <w:ilvl w:val="3"/>
      </w:numPr>
      <w:ind w:left="720"/>
      <w:outlineLvl w:val="3"/>
    </w:pPr>
    <w:rPr>
      <w:b w:val="0"/>
      <w:sz w:val="20"/>
    </w:rPr>
  </w:style>
  <w:style w:type="paragraph" w:styleId="Heading5">
    <w:name w:val="heading 5"/>
    <w:basedOn w:val="Normal"/>
    <w:next w:val="Normal"/>
    <w:qFormat/>
    <w:pPr>
      <w:numPr>
        <w:ilvl w:val="4"/>
        <w:numId w:val="1"/>
      </w:numPr>
      <w:tabs>
        <w:tab w:val="num" w:pos="3600"/>
      </w:tabs>
      <w:spacing w:before="240" w:after="60"/>
      <w:ind w:left="2880" w:hanging="720"/>
      <w:outlineLvl w:val="4"/>
    </w:pPr>
    <w:rPr>
      <w:sz w:val="22"/>
    </w:rPr>
  </w:style>
  <w:style w:type="paragraph" w:styleId="Heading6">
    <w:name w:val="heading 6"/>
    <w:basedOn w:val="Normal"/>
    <w:next w:val="Normal"/>
    <w:qFormat/>
    <w:pPr>
      <w:numPr>
        <w:ilvl w:val="5"/>
        <w:numId w:val="1"/>
      </w:numPr>
      <w:tabs>
        <w:tab w:val="num" w:pos="4320"/>
      </w:tabs>
      <w:spacing w:before="240" w:after="60"/>
      <w:ind w:left="2880" w:hanging="720"/>
      <w:outlineLvl w:val="5"/>
    </w:pPr>
    <w:rPr>
      <w:i/>
      <w:sz w:val="22"/>
    </w:rPr>
  </w:style>
  <w:style w:type="paragraph" w:styleId="Heading7">
    <w:name w:val="heading 7"/>
    <w:basedOn w:val="Normal"/>
    <w:next w:val="Normal"/>
    <w:qFormat/>
    <w:pPr>
      <w:numPr>
        <w:ilvl w:val="6"/>
        <w:numId w:val="1"/>
      </w:numPr>
      <w:tabs>
        <w:tab w:val="num" w:pos="5040"/>
      </w:tabs>
      <w:spacing w:before="240" w:after="60"/>
      <w:ind w:left="2880" w:hanging="720"/>
      <w:outlineLvl w:val="6"/>
    </w:pPr>
  </w:style>
  <w:style w:type="paragraph" w:styleId="Heading8">
    <w:name w:val="heading 8"/>
    <w:basedOn w:val="Normal"/>
    <w:next w:val="Normal"/>
    <w:qFormat/>
    <w:pPr>
      <w:numPr>
        <w:ilvl w:val="7"/>
        <w:numId w:val="1"/>
      </w:numPr>
      <w:tabs>
        <w:tab w:val="num" w:pos="5760"/>
      </w:tabs>
      <w:spacing w:before="240" w:after="60"/>
      <w:ind w:left="2880" w:hanging="720"/>
      <w:outlineLvl w:val="7"/>
    </w:pPr>
    <w:rPr>
      <w:i/>
    </w:rPr>
  </w:style>
  <w:style w:type="paragraph" w:styleId="Heading9">
    <w:name w:val="heading 9"/>
    <w:basedOn w:val="Normal"/>
    <w:next w:val="Normal"/>
    <w:qFormat/>
    <w:pPr>
      <w:numPr>
        <w:ilvl w:val="8"/>
        <w:numId w:val="1"/>
      </w:numPr>
      <w:tabs>
        <w:tab w:val="num" w:pos="6480"/>
      </w:tabs>
      <w:spacing w:before="240" w:after="60"/>
      <w:ind w:left="2880" w:hanging="72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semiHidden/>
    <w:pPr>
      <w:spacing w:before="240" w:after="120"/>
    </w:pPr>
    <w:rPr>
      <w:b/>
      <w:bCs/>
      <w:szCs w:val="24"/>
    </w:rPr>
  </w:style>
  <w:style w:type="paragraph" w:styleId="TOC2">
    <w:name w:val="toc 2"/>
    <w:basedOn w:val="Normal"/>
    <w:next w:val="Normal"/>
    <w:semiHidden/>
    <w:pPr>
      <w:spacing w:before="120"/>
      <w:ind w:left="200"/>
    </w:pPr>
    <w:rPr>
      <w:i/>
      <w:iCs/>
      <w:szCs w:val="24"/>
    </w:rPr>
  </w:style>
  <w:style w:type="paragraph" w:styleId="TOC3">
    <w:name w:val="toc 3"/>
    <w:basedOn w:val="Normal"/>
    <w:next w:val="Normal"/>
    <w:semiHidden/>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Blockquote">
    <w:name w:val="Blockquote"/>
    <w:basedOn w:val="Normal"/>
    <w:pPr>
      <w:widowControl/>
      <w:spacing w:before="100" w:after="100" w:line="240" w:lineRule="auto"/>
      <w:ind w:left="360" w:right="360"/>
    </w:pPr>
    <w:rPr>
      <w:snapToGrid w:val="0"/>
      <w:sz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rPr>
      <w:szCs w:val="24"/>
    </w:rPr>
  </w:style>
  <w:style w:type="paragraph" w:styleId="TOC5">
    <w:name w:val="toc 5"/>
    <w:basedOn w:val="Normal"/>
    <w:next w:val="Normal"/>
    <w:autoRedefine/>
    <w:semiHidden/>
    <w:pPr>
      <w:ind w:left="800"/>
    </w:pPr>
    <w:rPr>
      <w:szCs w:val="24"/>
    </w:rPr>
  </w:style>
  <w:style w:type="paragraph" w:styleId="TOC6">
    <w:name w:val="toc 6"/>
    <w:basedOn w:val="Normal"/>
    <w:next w:val="Normal"/>
    <w:autoRedefine/>
    <w:semiHidden/>
    <w:pPr>
      <w:ind w:left="1000"/>
    </w:pPr>
    <w:rPr>
      <w:szCs w:val="24"/>
    </w:rPr>
  </w:style>
  <w:style w:type="paragraph" w:styleId="TOC7">
    <w:name w:val="toc 7"/>
    <w:basedOn w:val="Normal"/>
    <w:next w:val="Normal"/>
    <w:autoRedefine/>
    <w:semiHidden/>
    <w:pPr>
      <w:ind w:left="1200"/>
    </w:pPr>
    <w:rPr>
      <w:szCs w:val="24"/>
    </w:rPr>
  </w:style>
  <w:style w:type="paragraph" w:styleId="TOC8">
    <w:name w:val="toc 8"/>
    <w:basedOn w:val="Normal"/>
    <w:next w:val="Normal"/>
    <w:autoRedefine/>
    <w:semiHidden/>
    <w:pPr>
      <w:ind w:left="1400"/>
    </w:pPr>
    <w:rPr>
      <w:szCs w:val="24"/>
    </w:rPr>
  </w:style>
  <w:style w:type="paragraph" w:styleId="TOC9">
    <w:name w:val="toc 9"/>
    <w:basedOn w:val="Normal"/>
    <w:next w:val="Normal"/>
    <w:autoRedefine/>
    <w:semiHidden/>
    <w:pPr>
      <w:ind w:left="1600"/>
    </w:pPr>
    <w:rPr>
      <w:szCs w:val="24"/>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4"/>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rPr>
      <w:color w:val="0000FF"/>
      <w:u w:val="single"/>
    </w:rPr>
  </w:style>
  <w:style w:type="paragraph" w:styleId="NormalWeb">
    <w:name w:val="Normal (Web)"/>
    <w:basedOn w:val="Normal"/>
    <w:pPr>
      <w:widowControl/>
      <w:spacing w:before="100" w:beforeAutospacing="1" w:after="100" w:afterAutospacing="1" w:line="240" w:lineRule="auto"/>
    </w:pPr>
    <w:rPr>
      <w:sz w:val="24"/>
      <w:szCs w:val="24"/>
    </w:rPr>
  </w:style>
  <w:style w:type="character" w:styleId="Strong">
    <w:name w:val="Strong"/>
    <w:qFormat/>
    <w:rPr>
      <w:b/>
      <w:bCs/>
    </w:rPr>
  </w:style>
  <w:style w:type="paragraph" w:customStyle="1" w:styleId="infoblue0">
    <w:name w:val="infoblue"/>
    <w:basedOn w:val="Normal"/>
    <w:pPr>
      <w:widowControl/>
      <w:spacing w:after="120"/>
      <w:ind w:left="720"/>
    </w:pPr>
    <w:rPr>
      <w:i/>
      <w:iCs/>
      <w:color w:val="0000FF"/>
    </w:rPr>
  </w:style>
  <w:style w:type="character" w:styleId="FollowedHyperlink">
    <w:name w:val="FollowedHyperlink"/>
    <w:rPr>
      <w:color w:val="800080"/>
      <w:u w:val="single"/>
    </w:rPr>
  </w:style>
  <w:style w:type="table" w:styleId="TableGrid">
    <w:name w:val="Table Grid"/>
    <w:basedOn w:val="TableNormal"/>
    <w:uiPriority w:val="59"/>
    <w:rsid w:val="00665FF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A663E6"/>
    <w:pPr>
      <w:ind w:left="720"/>
      <w:contextualSpacing/>
    </w:pPr>
  </w:style>
  <w:style w:type="table" w:styleId="PlainTable5">
    <w:name w:val="Plain Table 5"/>
    <w:basedOn w:val="TableNormal"/>
    <w:uiPriority w:val="45"/>
    <w:rsid w:val="00F5410E"/>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process\workers\wk_any.ht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ssai\Desktop\upedu_sd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upedu_sdp.dot</Template>
  <TotalTime>42</TotalTime>
  <Pages>1</Pages>
  <Words>3441</Words>
  <Characters>19618</Characters>
  <Application>Microsoft Office Word</Application>
  <DocSecurity>4</DocSecurity>
  <Lines>163</Lines>
  <Paragraphs>46</Paragraphs>
  <ScaleCrop>false</ScaleCrop>
  <Company>&lt;Company Name&gt;</Company>
  <LinksUpToDate>false</LinksUpToDate>
  <CharactersWithSpaces>23013</CharactersWithSpaces>
  <SharedDoc>false</SharedDoc>
  <HLinks>
    <vt:vector size="156" baseType="variant">
      <vt:variant>
        <vt:i4>7602209</vt:i4>
      </vt:variant>
      <vt:variant>
        <vt:i4>159</vt:i4>
      </vt:variant>
      <vt:variant>
        <vt:i4>0</vt:i4>
      </vt:variant>
      <vt:variant>
        <vt:i4>5</vt:i4>
      </vt:variant>
      <vt:variant>
        <vt:lpwstr>..\..\..\process\workers\wk_any.htm</vt:lpwstr>
      </vt:variant>
      <vt:variant>
        <vt:lpwstr/>
      </vt:variant>
      <vt:variant>
        <vt:i4>1835059</vt:i4>
      </vt:variant>
      <vt:variant>
        <vt:i4>149</vt:i4>
      </vt:variant>
      <vt:variant>
        <vt:i4>0</vt:i4>
      </vt:variant>
      <vt:variant>
        <vt:i4>5</vt:i4>
      </vt:variant>
      <vt:variant>
        <vt:lpwstr/>
      </vt:variant>
      <vt:variant>
        <vt:lpwstr>_Toc11132118</vt:lpwstr>
      </vt:variant>
      <vt:variant>
        <vt:i4>1245235</vt:i4>
      </vt:variant>
      <vt:variant>
        <vt:i4>143</vt:i4>
      </vt:variant>
      <vt:variant>
        <vt:i4>0</vt:i4>
      </vt:variant>
      <vt:variant>
        <vt:i4>5</vt:i4>
      </vt:variant>
      <vt:variant>
        <vt:lpwstr/>
      </vt:variant>
      <vt:variant>
        <vt:lpwstr>_Toc11132117</vt:lpwstr>
      </vt:variant>
      <vt:variant>
        <vt:i4>1179699</vt:i4>
      </vt:variant>
      <vt:variant>
        <vt:i4>137</vt:i4>
      </vt:variant>
      <vt:variant>
        <vt:i4>0</vt:i4>
      </vt:variant>
      <vt:variant>
        <vt:i4>5</vt:i4>
      </vt:variant>
      <vt:variant>
        <vt:lpwstr/>
      </vt:variant>
      <vt:variant>
        <vt:lpwstr>_Toc11132116</vt:lpwstr>
      </vt:variant>
      <vt:variant>
        <vt:i4>1114163</vt:i4>
      </vt:variant>
      <vt:variant>
        <vt:i4>131</vt:i4>
      </vt:variant>
      <vt:variant>
        <vt:i4>0</vt:i4>
      </vt:variant>
      <vt:variant>
        <vt:i4>5</vt:i4>
      </vt:variant>
      <vt:variant>
        <vt:lpwstr/>
      </vt:variant>
      <vt:variant>
        <vt:lpwstr>_Toc11132115</vt:lpwstr>
      </vt:variant>
      <vt:variant>
        <vt:i4>1048627</vt:i4>
      </vt:variant>
      <vt:variant>
        <vt:i4>125</vt:i4>
      </vt:variant>
      <vt:variant>
        <vt:i4>0</vt:i4>
      </vt:variant>
      <vt:variant>
        <vt:i4>5</vt:i4>
      </vt:variant>
      <vt:variant>
        <vt:lpwstr/>
      </vt:variant>
      <vt:variant>
        <vt:lpwstr>_Toc11132114</vt:lpwstr>
      </vt:variant>
      <vt:variant>
        <vt:i4>1507379</vt:i4>
      </vt:variant>
      <vt:variant>
        <vt:i4>119</vt:i4>
      </vt:variant>
      <vt:variant>
        <vt:i4>0</vt:i4>
      </vt:variant>
      <vt:variant>
        <vt:i4>5</vt:i4>
      </vt:variant>
      <vt:variant>
        <vt:lpwstr/>
      </vt:variant>
      <vt:variant>
        <vt:lpwstr>_Toc11132113</vt:lpwstr>
      </vt:variant>
      <vt:variant>
        <vt:i4>1441843</vt:i4>
      </vt:variant>
      <vt:variant>
        <vt:i4>113</vt:i4>
      </vt:variant>
      <vt:variant>
        <vt:i4>0</vt:i4>
      </vt:variant>
      <vt:variant>
        <vt:i4>5</vt:i4>
      </vt:variant>
      <vt:variant>
        <vt:lpwstr/>
      </vt:variant>
      <vt:variant>
        <vt:lpwstr>_Toc11132112</vt:lpwstr>
      </vt:variant>
      <vt:variant>
        <vt:i4>1376307</vt:i4>
      </vt:variant>
      <vt:variant>
        <vt:i4>107</vt:i4>
      </vt:variant>
      <vt:variant>
        <vt:i4>0</vt:i4>
      </vt:variant>
      <vt:variant>
        <vt:i4>5</vt:i4>
      </vt:variant>
      <vt:variant>
        <vt:lpwstr/>
      </vt:variant>
      <vt:variant>
        <vt:lpwstr>_Toc11132111</vt:lpwstr>
      </vt:variant>
      <vt:variant>
        <vt:i4>1310771</vt:i4>
      </vt:variant>
      <vt:variant>
        <vt:i4>101</vt:i4>
      </vt:variant>
      <vt:variant>
        <vt:i4>0</vt:i4>
      </vt:variant>
      <vt:variant>
        <vt:i4>5</vt:i4>
      </vt:variant>
      <vt:variant>
        <vt:lpwstr/>
      </vt:variant>
      <vt:variant>
        <vt:lpwstr>_Toc11132110</vt:lpwstr>
      </vt:variant>
      <vt:variant>
        <vt:i4>1900594</vt:i4>
      </vt:variant>
      <vt:variant>
        <vt:i4>95</vt:i4>
      </vt:variant>
      <vt:variant>
        <vt:i4>0</vt:i4>
      </vt:variant>
      <vt:variant>
        <vt:i4>5</vt:i4>
      </vt:variant>
      <vt:variant>
        <vt:lpwstr/>
      </vt:variant>
      <vt:variant>
        <vt:lpwstr>_Toc11132109</vt:lpwstr>
      </vt:variant>
      <vt:variant>
        <vt:i4>1835058</vt:i4>
      </vt:variant>
      <vt:variant>
        <vt:i4>89</vt:i4>
      </vt:variant>
      <vt:variant>
        <vt:i4>0</vt:i4>
      </vt:variant>
      <vt:variant>
        <vt:i4>5</vt:i4>
      </vt:variant>
      <vt:variant>
        <vt:lpwstr/>
      </vt:variant>
      <vt:variant>
        <vt:lpwstr>_Toc11132108</vt:lpwstr>
      </vt:variant>
      <vt:variant>
        <vt:i4>1245234</vt:i4>
      </vt:variant>
      <vt:variant>
        <vt:i4>83</vt:i4>
      </vt:variant>
      <vt:variant>
        <vt:i4>0</vt:i4>
      </vt:variant>
      <vt:variant>
        <vt:i4>5</vt:i4>
      </vt:variant>
      <vt:variant>
        <vt:lpwstr/>
      </vt:variant>
      <vt:variant>
        <vt:lpwstr>_Toc11132107</vt:lpwstr>
      </vt:variant>
      <vt:variant>
        <vt:i4>1179698</vt:i4>
      </vt:variant>
      <vt:variant>
        <vt:i4>77</vt:i4>
      </vt:variant>
      <vt:variant>
        <vt:i4>0</vt:i4>
      </vt:variant>
      <vt:variant>
        <vt:i4>5</vt:i4>
      </vt:variant>
      <vt:variant>
        <vt:lpwstr/>
      </vt:variant>
      <vt:variant>
        <vt:lpwstr>_Toc11132106</vt:lpwstr>
      </vt:variant>
      <vt:variant>
        <vt:i4>1114162</vt:i4>
      </vt:variant>
      <vt:variant>
        <vt:i4>71</vt:i4>
      </vt:variant>
      <vt:variant>
        <vt:i4>0</vt:i4>
      </vt:variant>
      <vt:variant>
        <vt:i4>5</vt:i4>
      </vt:variant>
      <vt:variant>
        <vt:lpwstr/>
      </vt:variant>
      <vt:variant>
        <vt:lpwstr>_Toc11132105</vt:lpwstr>
      </vt:variant>
      <vt:variant>
        <vt:i4>1048626</vt:i4>
      </vt:variant>
      <vt:variant>
        <vt:i4>65</vt:i4>
      </vt:variant>
      <vt:variant>
        <vt:i4>0</vt:i4>
      </vt:variant>
      <vt:variant>
        <vt:i4>5</vt:i4>
      </vt:variant>
      <vt:variant>
        <vt:lpwstr/>
      </vt:variant>
      <vt:variant>
        <vt:lpwstr>_Toc11132104</vt:lpwstr>
      </vt:variant>
      <vt:variant>
        <vt:i4>1507378</vt:i4>
      </vt:variant>
      <vt:variant>
        <vt:i4>59</vt:i4>
      </vt:variant>
      <vt:variant>
        <vt:i4>0</vt:i4>
      </vt:variant>
      <vt:variant>
        <vt:i4>5</vt:i4>
      </vt:variant>
      <vt:variant>
        <vt:lpwstr/>
      </vt:variant>
      <vt:variant>
        <vt:lpwstr>_Toc11132103</vt:lpwstr>
      </vt:variant>
      <vt:variant>
        <vt:i4>1441842</vt:i4>
      </vt:variant>
      <vt:variant>
        <vt:i4>53</vt:i4>
      </vt:variant>
      <vt:variant>
        <vt:i4>0</vt:i4>
      </vt:variant>
      <vt:variant>
        <vt:i4>5</vt:i4>
      </vt:variant>
      <vt:variant>
        <vt:lpwstr/>
      </vt:variant>
      <vt:variant>
        <vt:lpwstr>_Toc11132102</vt:lpwstr>
      </vt:variant>
      <vt:variant>
        <vt:i4>1376306</vt:i4>
      </vt:variant>
      <vt:variant>
        <vt:i4>47</vt:i4>
      </vt:variant>
      <vt:variant>
        <vt:i4>0</vt:i4>
      </vt:variant>
      <vt:variant>
        <vt:i4>5</vt:i4>
      </vt:variant>
      <vt:variant>
        <vt:lpwstr/>
      </vt:variant>
      <vt:variant>
        <vt:lpwstr>_Toc11132101</vt:lpwstr>
      </vt:variant>
      <vt:variant>
        <vt:i4>1310770</vt:i4>
      </vt:variant>
      <vt:variant>
        <vt:i4>41</vt:i4>
      </vt:variant>
      <vt:variant>
        <vt:i4>0</vt:i4>
      </vt:variant>
      <vt:variant>
        <vt:i4>5</vt:i4>
      </vt:variant>
      <vt:variant>
        <vt:lpwstr/>
      </vt:variant>
      <vt:variant>
        <vt:lpwstr>_Toc11132100</vt:lpwstr>
      </vt:variant>
      <vt:variant>
        <vt:i4>1835067</vt:i4>
      </vt:variant>
      <vt:variant>
        <vt:i4>35</vt:i4>
      </vt:variant>
      <vt:variant>
        <vt:i4>0</vt:i4>
      </vt:variant>
      <vt:variant>
        <vt:i4>5</vt:i4>
      </vt:variant>
      <vt:variant>
        <vt:lpwstr/>
      </vt:variant>
      <vt:variant>
        <vt:lpwstr>_Toc11132099</vt:lpwstr>
      </vt:variant>
      <vt:variant>
        <vt:i4>1900603</vt:i4>
      </vt:variant>
      <vt:variant>
        <vt:i4>29</vt:i4>
      </vt:variant>
      <vt:variant>
        <vt:i4>0</vt:i4>
      </vt:variant>
      <vt:variant>
        <vt:i4>5</vt:i4>
      </vt:variant>
      <vt:variant>
        <vt:lpwstr/>
      </vt:variant>
      <vt:variant>
        <vt:lpwstr>_Toc11132098</vt:lpwstr>
      </vt:variant>
      <vt:variant>
        <vt:i4>1179707</vt:i4>
      </vt:variant>
      <vt:variant>
        <vt:i4>23</vt:i4>
      </vt:variant>
      <vt:variant>
        <vt:i4>0</vt:i4>
      </vt:variant>
      <vt:variant>
        <vt:i4>5</vt:i4>
      </vt:variant>
      <vt:variant>
        <vt:lpwstr/>
      </vt:variant>
      <vt:variant>
        <vt:lpwstr>_Toc11132097</vt:lpwstr>
      </vt:variant>
      <vt:variant>
        <vt:i4>1245243</vt:i4>
      </vt:variant>
      <vt:variant>
        <vt:i4>17</vt:i4>
      </vt:variant>
      <vt:variant>
        <vt:i4>0</vt:i4>
      </vt:variant>
      <vt:variant>
        <vt:i4>5</vt:i4>
      </vt:variant>
      <vt:variant>
        <vt:lpwstr/>
      </vt:variant>
      <vt:variant>
        <vt:lpwstr>_Toc11132096</vt:lpwstr>
      </vt:variant>
      <vt:variant>
        <vt:i4>1048635</vt:i4>
      </vt:variant>
      <vt:variant>
        <vt:i4>11</vt:i4>
      </vt:variant>
      <vt:variant>
        <vt:i4>0</vt:i4>
      </vt:variant>
      <vt:variant>
        <vt:i4>5</vt:i4>
      </vt:variant>
      <vt:variant>
        <vt:lpwstr/>
      </vt:variant>
      <vt:variant>
        <vt:lpwstr>_Toc11132095</vt:lpwstr>
      </vt:variant>
      <vt:variant>
        <vt:i4>1114171</vt:i4>
      </vt:variant>
      <vt:variant>
        <vt:i4>5</vt:i4>
      </vt:variant>
      <vt:variant>
        <vt:i4>0</vt:i4>
      </vt:variant>
      <vt:variant>
        <vt:i4>5</vt:i4>
      </vt:variant>
      <vt:variant>
        <vt:lpwstr/>
      </vt:variant>
      <vt:variant>
        <vt:lpwstr>_Toc11132094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Plan</dc:title>
  <dc:subject>&lt;Project Name&gt;</dc:subject>
  <dc:creator>bobby clark</dc:creator>
  <cp:keywords/>
  <dc:description/>
  <cp:lastModifiedBy>Guest User</cp:lastModifiedBy>
  <cp:revision>532</cp:revision>
  <cp:lastPrinted>1900-01-01T08:00:00Z</cp:lastPrinted>
  <dcterms:created xsi:type="dcterms:W3CDTF">2023-09-10T21:04:00Z</dcterms:created>
  <dcterms:modified xsi:type="dcterms:W3CDTF">2026-02-19T22:28:00Z</dcterms:modified>
</cp:coreProperties>
</file>